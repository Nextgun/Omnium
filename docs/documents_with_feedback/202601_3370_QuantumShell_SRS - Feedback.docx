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7295EA" w14:textId="763FFA43" w:rsidR="00717C4A" w:rsidRDefault="2479E97B" w:rsidP="71AC96B0">
      <w:pPr>
        <w:pStyle w:val="Title"/>
        <w:jc w:val="right"/>
      </w:pPr>
      <w:commentRangeStart w:id="0"/>
      <w:r w:rsidRPr="71AC96B0">
        <w:t>Omnium</w:t>
      </w:r>
      <w:commentRangeEnd w:id="0"/>
      <w:r w:rsidR="00C46408">
        <w:rPr>
          <w:rStyle w:val="CommentReference"/>
          <w:rFonts w:ascii="Times New Roman" w:hAnsi="Times New Roman"/>
          <w:b w:val="0"/>
        </w:rPr>
        <w:commentReference w:id="0"/>
      </w:r>
    </w:p>
    <w:p w14:paraId="4DEDEE79" w14:textId="7428F354" w:rsidR="00717C4A" w:rsidRDefault="00CC0524">
      <w:pPr>
        <w:pStyle w:val="Title"/>
        <w:jc w:val="right"/>
      </w:pPr>
      <w:r>
        <w:t>Software Requirements Specifications</w:t>
      </w:r>
      <w:r w:rsidR="00741678">
        <w:t xml:space="preserve"> (SRS)</w:t>
      </w:r>
    </w:p>
    <w:p w14:paraId="3BE28833" w14:textId="77777777" w:rsidR="00717C4A" w:rsidRDefault="00717C4A">
      <w:pPr>
        <w:pStyle w:val="Title"/>
        <w:jc w:val="right"/>
      </w:pPr>
    </w:p>
    <w:p w14:paraId="7A3E1CD1" w14:textId="1204F555" w:rsidR="00C1402D" w:rsidRDefault="00C1402D" w:rsidP="71AC96B0">
      <w:pPr>
        <w:pStyle w:val="Title"/>
        <w:jc w:val="right"/>
        <w:rPr>
          <w:sz w:val="28"/>
          <w:szCs w:val="28"/>
        </w:rPr>
      </w:pPr>
      <w:r w:rsidRPr="71AC96B0">
        <w:rPr>
          <w:sz w:val="28"/>
          <w:szCs w:val="28"/>
        </w:rPr>
        <w:t>Version 1.0</w:t>
      </w:r>
    </w:p>
    <w:p w14:paraId="1E2C9D49" w14:textId="5FFD31EC" w:rsidR="00865FF1" w:rsidRDefault="6F3BC25E" w:rsidP="4467AACD">
      <w:pPr>
        <w:pStyle w:val="Title"/>
        <w:jc w:val="right"/>
        <w:rPr>
          <w:sz w:val="28"/>
          <w:szCs w:val="28"/>
        </w:rPr>
      </w:pPr>
      <w:r w:rsidRPr="4467AACD">
        <w:rPr>
          <w:sz w:val="28"/>
          <w:szCs w:val="28"/>
        </w:rPr>
        <w:t>0</w:t>
      </w:r>
      <w:r w:rsidR="446FCD2E" w:rsidRPr="4467AACD">
        <w:rPr>
          <w:sz w:val="28"/>
          <w:szCs w:val="28"/>
        </w:rPr>
        <w:t>3</w:t>
      </w:r>
      <w:r w:rsidRPr="4467AACD">
        <w:rPr>
          <w:sz w:val="28"/>
          <w:szCs w:val="28"/>
        </w:rPr>
        <w:t>/</w:t>
      </w:r>
      <w:r w:rsidR="3D7DAD8E" w:rsidRPr="4467AACD">
        <w:rPr>
          <w:sz w:val="28"/>
          <w:szCs w:val="28"/>
        </w:rPr>
        <w:t>02</w:t>
      </w:r>
      <w:r w:rsidRPr="4467AACD">
        <w:rPr>
          <w:sz w:val="28"/>
          <w:szCs w:val="28"/>
        </w:rPr>
        <w:t>/2026</w:t>
      </w:r>
    </w:p>
    <w:p w14:paraId="719E5359" w14:textId="0A63A881" w:rsidR="00865FF1" w:rsidRDefault="00865FF1" w:rsidP="00C1402D">
      <w:pPr>
        <w:sectPr w:rsidR="00865FF1" w:rsidSect="00DF6215">
          <w:headerReference w:type="default" r:id="rId11"/>
          <w:footerReference w:type="default" r:id="rId12"/>
          <w:pgSz w:w="12240" w:h="15840" w:code="1"/>
          <w:pgMar w:top="1440" w:right="1440" w:bottom="1440" w:left="1440" w:header="720" w:footer="720" w:gutter="0"/>
          <w:cols w:space="720"/>
          <w:vAlign w:val="center"/>
        </w:sectPr>
      </w:pPr>
    </w:p>
    <w:p w14:paraId="724D1D86" w14:textId="77777777" w:rsidR="00C1402D" w:rsidRDefault="0652A38C" w:rsidP="00C1402D">
      <w:pPr>
        <w:pStyle w:val="Title"/>
      </w:pPr>
      <w:r>
        <w:lastRenderedPageBreak/>
        <w:t>Release Checklist</w:t>
      </w:r>
    </w:p>
    <w:p w14:paraId="23C2AD75" w14:textId="1D83039E" w:rsidR="00C1402D" w:rsidRPr="002B752A" w:rsidRDefault="00C1402D" w:rsidP="71AC96B0"/>
    <w:tbl>
      <w:tblPr>
        <w:tblStyle w:val="TableGrid"/>
        <w:tblW w:w="0" w:type="auto"/>
        <w:tblLook w:val="04A0" w:firstRow="1" w:lastRow="0" w:firstColumn="1" w:lastColumn="0" w:noHBand="0" w:noVBand="1"/>
      </w:tblPr>
      <w:tblGrid>
        <w:gridCol w:w="7283"/>
        <w:gridCol w:w="2067"/>
      </w:tblGrid>
      <w:tr w:rsidR="00C1402D" w14:paraId="75216E8A" w14:textId="77777777" w:rsidTr="4467AACD">
        <w:tc>
          <w:tcPr>
            <w:tcW w:w="7479" w:type="dxa"/>
          </w:tcPr>
          <w:p w14:paraId="7E8516A0" w14:textId="77777777" w:rsidR="00C1402D" w:rsidRPr="00311D8C" w:rsidRDefault="00C1402D" w:rsidP="00510D97">
            <w:pPr>
              <w:rPr>
                <w:b/>
                <w:bCs/>
                <w:sz w:val="28"/>
                <w:szCs w:val="28"/>
              </w:rPr>
            </w:pPr>
            <w:r w:rsidRPr="00311D8C">
              <w:rPr>
                <w:b/>
                <w:bCs/>
                <w:sz w:val="28"/>
                <w:szCs w:val="28"/>
              </w:rPr>
              <w:t>Checklist Item</w:t>
            </w:r>
          </w:p>
        </w:tc>
        <w:tc>
          <w:tcPr>
            <w:tcW w:w="2097" w:type="dxa"/>
          </w:tcPr>
          <w:p w14:paraId="52C1F002" w14:textId="77777777" w:rsidR="00C1402D" w:rsidRPr="00311D8C" w:rsidRDefault="00C1402D" w:rsidP="00510D97">
            <w:pPr>
              <w:jc w:val="center"/>
              <w:rPr>
                <w:b/>
                <w:bCs/>
                <w:sz w:val="28"/>
                <w:szCs w:val="28"/>
              </w:rPr>
            </w:pPr>
            <w:r w:rsidRPr="00311D8C">
              <w:rPr>
                <w:b/>
                <w:bCs/>
                <w:sz w:val="28"/>
                <w:szCs w:val="28"/>
              </w:rPr>
              <w:t>Control (Yes/No)</w:t>
            </w:r>
          </w:p>
        </w:tc>
      </w:tr>
      <w:tr w:rsidR="00C1402D" w14:paraId="7062350E" w14:textId="77777777" w:rsidTr="4467AACD">
        <w:tc>
          <w:tcPr>
            <w:tcW w:w="7479" w:type="dxa"/>
          </w:tcPr>
          <w:p w14:paraId="1E9AA0F7" w14:textId="77777777" w:rsidR="00C1402D" w:rsidRPr="002B752A" w:rsidRDefault="00C1402D" w:rsidP="00510D97">
            <w:pPr>
              <w:jc w:val="both"/>
              <w:rPr>
                <w:b/>
                <w:bCs/>
                <w:sz w:val="24"/>
                <w:szCs w:val="24"/>
              </w:rPr>
            </w:pPr>
            <w:r w:rsidRPr="002B752A">
              <w:rPr>
                <w:sz w:val="24"/>
                <w:szCs w:val="24"/>
              </w:rPr>
              <w:t>The document has passed the quality assurance process.</w:t>
            </w:r>
          </w:p>
        </w:tc>
        <w:tc>
          <w:tcPr>
            <w:tcW w:w="2097" w:type="dxa"/>
          </w:tcPr>
          <w:p w14:paraId="2D1DEEE3" w14:textId="745BB534" w:rsidR="00C1402D" w:rsidRPr="002D17AD" w:rsidRDefault="127118C3" w:rsidP="4467AACD">
            <w:pPr>
              <w:jc w:val="center"/>
              <w:rPr>
                <w:sz w:val="24"/>
                <w:szCs w:val="24"/>
              </w:rPr>
            </w:pPr>
            <w:r w:rsidRPr="4467AACD">
              <w:rPr>
                <w:sz w:val="24"/>
                <w:szCs w:val="24"/>
              </w:rPr>
              <w:t>YES</w:t>
            </w:r>
          </w:p>
        </w:tc>
      </w:tr>
      <w:tr w:rsidR="00C1402D" w14:paraId="1EF40C72" w14:textId="77777777" w:rsidTr="4467AACD">
        <w:tc>
          <w:tcPr>
            <w:tcW w:w="7479" w:type="dxa"/>
          </w:tcPr>
          <w:p w14:paraId="029A5BF1" w14:textId="77777777" w:rsidR="00C1402D" w:rsidRPr="002B752A" w:rsidRDefault="00C1402D" w:rsidP="00510D97">
            <w:pPr>
              <w:jc w:val="both"/>
              <w:rPr>
                <w:sz w:val="24"/>
                <w:szCs w:val="24"/>
              </w:rPr>
            </w:pPr>
            <w:r w:rsidRPr="002B752A">
              <w:rPr>
                <w:sz w:val="24"/>
                <w:szCs w:val="24"/>
              </w:rPr>
              <w:t>The document is visually appealing and has a professional look and structure.</w:t>
            </w:r>
          </w:p>
        </w:tc>
        <w:tc>
          <w:tcPr>
            <w:tcW w:w="2097" w:type="dxa"/>
          </w:tcPr>
          <w:p w14:paraId="76C5D7C8" w14:textId="2FC0BA37" w:rsidR="00C1402D" w:rsidRPr="002D17AD" w:rsidRDefault="3980D238" w:rsidP="4467AACD">
            <w:pPr>
              <w:jc w:val="center"/>
              <w:rPr>
                <w:sz w:val="24"/>
                <w:szCs w:val="24"/>
              </w:rPr>
            </w:pPr>
            <w:r w:rsidRPr="4467AACD">
              <w:rPr>
                <w:sz w:val="24"/>
                <w:szCs w:val="24"/>
              </w:rPr>
              <w:t>YES</w:t>
            </w:r>
          </w:p>
        </w:tc>
      </w:tr>
      <w:tr w:rsidR="00C1402D" w14:paraId="34FDE126" w14:textId="77777777" w:rsidTr="4467AACD">
        <w:tc>
          <w:tcPr>
            <w:tcW w:w="7479" w:type="dxa"/>
          </w:tcPr>
          <w:p w14:paraId="138E347A" w14:textId="77777777" w:rsidR="00C1402D" w:rsidRPr="002B752A" w:rsidRDefault="00C1402D" w:rsidP="00510D97">
            <w:pPr>
              <w:jc w:val="both"/>
              <w:rPr>
                <w:sz w:val="24"/>
                <w:szCs w:val="24"/>
              </w:rPr>
            </w:pPr>
            <w:r w:rsidRPr="002B752A">
              <w:rPr>
                <w:sz w:val="24"/>
                <w:szCs w:val="24"/>
              </w:rPr>
              <w:t>All placeholders such as text within &lt;&gt; are replaced with appropriate text.</w:t>
            </w:r>
          </w:p>
        </w:tc>
        <w:tc>
          <w:tcPr>
            <w:tcW w:w="2097" w:type="dxa"/>
          </w:tcPr>
          <w:p w14:paraId="517FF599" w14:textId="2FC47D1F" w:rsidR="00C1402D" w:rsidRPr="002D17AD" w:rsidRDefault="35DC4F9F" w:rsidP="4467AACD">
            <w:pPr>
              <w:jc w:val="center"/>
              <w:rPr>
                <w:sz w:val="24"/>
                <w:szCs w:val="24"/>
              </w:rPr>
            </w:pPr>
            <w:r w:rsidRPr="4467AACD">
              <w:rPr>
                <w:sz w:val="24"/>
                <w:szCs w:val="24"/>
              </w:rPr>
              <w:t>YES</w:t>
            </w:r>
          </w:p>
        </w:tc>
      </w:tr>
      <w:tr w:rsidR="00C1402D" w14:paraId="2519E8A0" w14:textId="77777777" w:rsidTr="4467AACD">
        <w:tc>
          <w:tcPr>
            <w:tcW w:w="7479" w:type="dxa"/>
          </w:tcPr>
          <w:p w14:paraId="0AB33E3B" w14:textId="77777777" w:rsidR="00C1402D" w:rsidRPr="002B752A" w:rsidRDefault="00C1402D" w:rsidP="00510D97">
            <w:pPr>
              <w:jc w:val="both"/>
              <w:rPr>
                <w:sz w:val="24"/>
                <w:szCs w:val="24"/>
              </w:rPr>
            </w:pPr>
            <w:r w:rsidRPr="002B752A">
              <w:rPr>
                <w:sz w:val="24"/>
                <w:szCs w:val="24"/>
              </w:rPr>
              <w:t>The document is prepared in the “Justify Text” format.</w:t>
            </w:r>
          </w:p>
        </w:tc>
        <w:tc>
          <w:tcPr>
            <w:tcW w:w="2097" w:type="dxa"/>
          </w:tcPr>
          <w:p w14:paraId="19672598" w14:textId="5285CEEB" w:rsidR="00C1402D" w:rsidRPr="002D17AD" w:rsidRDefault="052DE8A6" w:rsidP="4467AACD">
            <w:pPr>
              <w:jc w:val="center"/>
              <w:rPr>
                <w:sz w:val="24"/>
                <w:szCs w:val="24"/>
              </w:rPr>
            </w:pPr>
            <w:r w:rsidRPr="4467AACD">
              <w:rPr>
                <w:sz w:val="24"/>
                <w:szCs w:val="24"/>
              </w:rPr>
              <w:t>YES</w:t>
            </w:r>
          </w:p>
        </w:tc>
      </w:tr>
      <w:tr w:rsidR="00C1402D" w14:paraId="644F0DC3" w14:textId="77777777" w:rsidTr="4467AACD">
        <w:tc>
          <w:tcPr>
            <w:tcW w:w="7479" w:type="dxa"/>
          </w:tcPr>
          <w:p w14:paraId="6DFE02A3" w14:textId="77777777" w:rsidR="00C1402D" w:rsidRPr="002B752A" w:rsidRDefault="00C1402D" w:rsidP="00510D97">
            <w:pPr>
              <w:jc w:val="both"/>
              <w:rPr>
                <w:sz w:val="24"/>
                <w:szCs w:val="24"/>
              </w:rPr>
            </w:pPr>
            <w:r w:rsidRPr="002B752A">
              <w:rPr>
                <w:sz w:val="24"/>
                <w:szCs w:val="24"/>
              </w:rPr>
              <w:t>The document does not include typos, different fonts, and misalignments.</w:t>
            </w:r>
          </w:p>
        </w:tc>
        <w:tc>
          <w:tcPr>
            <w:tcW w:w="2097" w:type="dxa"/>
          </w:tcPr>
          <w:p w14:paraId="44B8101D" w14:textId="18E35B94" w:rsidR="00C1402D" w:rsidRPr="002D17AD" w:rsidRDefault="57AC2C3B" w:rsidP="4467AACD">
            <w:pPr>
              <w:jc w:val="center"/>
              <w:rPr>
                <w:sz w:val="24"/>
                <w:szCs w:val="24"/>
              </w:rPr>
            </w:pPr>
            <w:r w:rsidRPr="4467AACD">
              <w:rPr>
                <w:sz w:val="24"/>
                <w:szCs w:val="24"/>
              </w:rPr>
              <w:t>YES</w:t>
            </w:r>
          </w:p>
        </w:tc>
      </w:tr>
      <w:tr w:rsidR="00C1402D" w14:paraId="7002E64B" w14:textId="77777777" w:rsidTr="4467AACD">
        <w:tc>
          <w:tcPr>
            <w:tcW w:w="7479" w:type="dxa"/>
          </w:tcPr>
          <w:p w14:paraId="47CFDAE4" w14:textId="77777777" w:rsidR="00C1402D" w:rsidRPr="002B752A" w:rsidRDefault="00C1402D" w:rsidP="00510D97">
            <w:pPr>
              <w:jc w:val="both"/>
              <w:rPr>
                <w:sz w:val="24"/>
                <w:szCs w:val="24"/>
              </w:rPr>
            </w:pPr>
            <w:r w:rsidRPr="002B752A">
              <w:rPr>
                <w:sz w:val="24"/>
                <w:szCs w:val="24"/>
              </w:rPr>
              <w:t>In the revision history, the first version states “The first version”. Additional versions include an entry highlighting all the changes from the previous version.</w:t>
            </w:r>
          </w:p>
        </w:tc>
        <w:tc>
          <w:tcPr>
            <w:tcW w:w="2097" w:type="dxa"/>
          </w:tcPr>
          <w:p w14:paraId="0C0D29A2" w14:textId="2B663035" w:rsidR="00C1402D" w:rsidRPr="002D17AD" w:rsidRDefault="5794FA5E" w:rsidP="4467AACD">
            <w:pPr>
              <w:jc w:val="center"/>
              <w:rPr>
                <w:sz w:val="24"/>
                <w:szCs w:val="24"/>
              </w:rPr>
            </w:pPr>
            <w:r w:rsidRPr="4467AACD">
              <w:rPr>
                <w:sz w:val="24"/>
                <w:szCs w:val="24"/>
              </w:rPr>
              <w:t>YES</w:t>
            </w:r>
          </w:p>
        </w:tc>
      </w:tr>
      <w:tr w:rsidR="00C1402D" w14:paraId="79AD3AF7" w14:textId="77777777" w:rsidTr="4467AACD">
        <w:tc>
          <w:tcPr>
            <w:tcW w:w="7479" w:type="dxa"/>
          </w:tcPr>
          <w:p w14:paraId="3A49BF29" w14:textId="77777777" w:rsidR="00C1402D" w:rsidRPr="002B752A" w:rsidRDefault="00C1402D" w:rsidP="00510D97">
            <w:pPr>
              <w:jc w:val="both"/>
              <w:rPr>
                <w:sz w:val="24"/>
                <w:szCs w:val="24"/>
              </w:rPr>
            </w:pPr>
            <w:r w:rsidRPr="002B752A">
              <w:rPr>
                <w:sz w:val="24"/>
                <w:szCs w:val="24"/>
              </w:rPr>
              <w:t>The table of contents (TOC) is updated as necessary.</w:t>
            </w:r>
          </w:p>
        </w:tc>
        <w:tc>
          <w:tcPr>
            <w:tcW w:w="2097" w:type="dxa"/>
          </w:tcPr>
          <w:p w14:paraId="3A3761BC" w14:textId="36582913" w:rsidR="00C1402D" w:rsidRPr="002D17AD" w:rsidRDefault="002A0DEB" w:rsidP="4467AACD">
            <w:pPr>
              <w:jc w:val="center"/>
              <w:rPr>
                <w:sz w:val="24"/>
                <w:szCs w:val="24"/>
              </w:rPr>
            </w:pPr>
            <w:r w:rsidRPr="4467AACD">
              <w:rPr>
                <w:sz w:val="24"/>
                <w:szCs w:val="24"/>
              </w:rPr>
              <w:t>YES</w:t>
            </w:r>
          </w:p>
        </w:tc>
      </w:tr>
      <w:tr w:rsidR="00C1402D" w14:paraId="25609D0E" w14:textId="77777777" w:rsidTr="4467AACD">
        <w:tc>
          <w:tcPr>
            <w:tcW w:w="7479" w:type="dxa"/>
          </w:tcPr>
          <w:p w14:paraId="05BC157D" w14:textId="77777777" w:rsidR="00C1402D" w:rsidRPr="002B752A" w:rsidRDefault="00C1402D" w:rsidP="00510D97">
            <w:pPr>
              <w:jc w:val="both"/>
              <w:rPr>
                <w:sz w:val="24"/>
                <w:szCs w:val="24"/>
              </w:rPr>
            </w:pPr>
            <w:r w:rsidRPr="002B752A">
              <w:rPr>
                <w:sz w:val="24"/>
                <w:szCs w:val="24"/>
              </w:rPr>
              <w:t>References list other project documents and additional standards or documents needed to understand the document. The references include the necessary document/artifact version number and publication date.</w:t>
            </w:r>
          </w:p>
        </w:tc>
        <w:tc>
          <w:tcPr>
            <w:tcW w:w="2097" w:type="dxa"/>
          </w:tcPr>
          <w:p w14:paraId="1B910459" w14:textId="135EBF55" w:rsidR="00C1402D" w:rsidRPr="002D17AD" w:rsidRDefault="718CFE75" w:rsidP="4467AACD">
            <w:pPr>
              <w:jc w:val="center"/>
              <w:rPr>
                <w:sz w:val="24"/>
                <w:szCs w:val="24"/>
              </w:rPr>
            </w:pPr>
            <w:r w:rsidRPr="4467AACD">
              <w:rPr>
                <w:sz w:val="24"/>
                <w:szCs w:val="24"/>
              </w:rPr>
              <w:t>YES</w:t>
            </w:r>
          </w:p>
        </w:tc>
      </w:tr>
      <w:tr w:rsidR="00C1402D" w14:paraId="38450D33" w14:textId="77777777" w:rsidTr="4467AACD">
        <w:tc>
          <w:tcPr>
            <w:tcW w:w="7479" w:type="dxa"/>
          </w:tcPr>
          <w:p w14:paraId="0675E9F2" w14:textId="77777777" w:rsidR="00C1402D" w:rsidRPr="002B752A" w:rsidRDefault="00C1402D" w:rsidP="00510D97">
            <w:pPr>
              <w:jc w:val="both"/>
              <w:rPr>
                <w:sz w:val="24"/>
                <w:szCs w:val="24"/>
              </w:rPr>
            </w:pPr>
            <w:r w:rsidRPr="002B752A">
              <w:rPr>
                <w:sz w:val="24"/>
                <w:szCs w:val="24"/>
              </w:rPr>
              <w:t xml:space="preserve">The language grammar is used appropriately. </w:t>
            </w:r>
          </w:p>
        </w:tc>
        <w:tc>
          <w:tcPr>
            <w:tcW w:w="2097" w:type="dxa"/>
          </w:tcPr>
          <w:p w14:paraId="749CA3CE" w14:textId="4D874464" w:rsidR="00C1402D" w:rsidRPr="002D17AD" w:rsidRDefault="4CCA07AE" w:rsidP="4467AACD">
            <w:pPr>
              <w:jc w:val="center"/>
              <w:rPr>
                <w:sz w:val="24"/>
                <w:szCs w:val="24"/>
              </w:rPr>
            </w:pPr>
            <w:r w:rsidRPr="4467AACD">
              <w:rPr>
                <w:sz w:val="24"/>
                <w:szCs w:val="24"/>
              </w:rPr>
              <w:t>YES</w:t>
            </w:r>
          </w:p>
        </w:tc>
      </w:tr>
      <w:tr w:rsidR="00C1402D" w14:paraId="7415EBC2" w14:textId="77777777" w:rsidTr="4467AACD">
        <w:tc>
          <w:tcPr>
            <w:tcW w:w="7479" w:type="dxa"/>
          </w:tcPr>
          <w:p w14:paraId="4C181EA4" w14:textId="77777777" w:rsidR="00C1402D" w:rsidRPr="002B752A" w:rsidRDefault="00C1402D" w:rsidP="00510D97">
            <w:pPr>
              <w:jc w:val="both"/>
              <w:rPr>
                <w:sz w:val="24"/>
                <w:szCs w:val="24"/>
              </w:rPr>
            </w:pPr>
            <w:r w:rsidRPr="002B752A">
              <w:rPr>
                <w:sz w:val="24"/>
                <w:szCs w:val="24"/>
              </w:rPr>
              <w:t>Sentences are written as full sentences.</w:t>
            </w:r>
          </w:p>
        </w:tc>
        <w:tc>
          <w:tcPr>
            <w:tcW w:w="2097" w:type="dxa"/>
          </w:tcPr>
          <w:p w14:paraId="545C4D7F" w14:textId="5A5E09C1" w:rsidR="00C1402D" w:rsidRPr="002D17AD" w:rsidRDefault="1B29E48C" w:rsidP="4467AACD">
            <w:pPr>
              <w:jc w:val="center"/>
              <w:rPr>
                <w:sz w:val="24"/>
                <w:szCs w:val="24"/>
              </w:rPr>
            </w:pPr>
            <w:r w:rsidRPr="4467AACD">
              <w:rPr>
                <w:sz w:val="24"/>
                <w:szCs w:val="24"/>
              </w:rPr>
              <w:t>YES</w:t>
            </w:r>
          </w:p>
        </w:tc>
      </w:tr>
      <w:tr w:rsidR="00C1402D" w14:paraId="4487BFA5" w14:textId="77777777" w:rsidTr="4467AACD">
        <w:tc>
          <w:tcPr>
            <w:tcW w:w="7479" w:type="dxa"/>
          </w:tcPr>
          <w:p w14:paraId="08025D87" w14:textId="77777777" w:rsidR="00C1402D" w:rsidRPr="002B752A" w:rsidRDefault="00C1402D" w:rsidP="00510D97">
            <w:pPr>
              <w:jc w:val="both"/>
              <w:rPr>
                <w:sz w:val="24"/>
                <w:szCs w:val="24"/>
              </w:rPr>
            </w:pPr>
            <w:r w:rsidRPr="002B752A">
              <w:rPr>
                <w:sz w:val="24"/>
                <w:szCs w:val="24"/>
              </w:rPr>
              <w:t>The wording in the document is formal</w:t>
            </w:r>
            <w:r>
              <w:rPr>
                <w:sz w:val="24"/>
                <w:szCs w:val="24"/>
              </w:rPr>
              <w:t>.</w:t>
            </w:r>
          </w:p>
        </w:tc>
        <w:tc>
          <w:tcPr>
            <w:tcW w:w="2097" w:type="dxa"/>
          </w:tcPr>
          <w:p w14:paraId="5DCAB4D2" w14:textId="48291E53" w:rsidR="00C1402D" w:rsidRPr="002D17AD" w:rsidRDefault="4C614F5A" w:rsidP="4467AACD">
            <w:pPr>
              <w:jc w:val="center"/>
              <w:rPr>
                <w:sz w:val="24"/>
                <w:szCs w:val="24"/>
              </w:rPr>
            </w:pPr>
            <w:r w:rsidRPr="4467AACD">
              <w:rPr>
                <w:sz w:val="24"/>
                <w:szCs w:val="24"/>
              </w:rPr>
              <w:t>YES</w:t>
            </w:r>
          </w:p>
        </w:tc>
      </w:tr>
      <w:tr w:rsidR="00C1402D" w14:paraId="7F2C5BFE" w14:textId="77777777" w:rsidTr="4467AACD">
        <w:tc>
          <w:tcPr>
            <w:tcW w:w="7479" w:type="dxa"/>
          </w:tcPr>
          <w:p w14:paraId="26CFF13D" w14:textId="77777777" w:rsidR="00C1402D" w:rsidRPr="002B752A" w:rsidRDefault="00C1402D" w:rsidP="00510D97">
            <w:pPr>
              <w:jc w:val="both"/>
              <w:rPr>
                <w:sz w:val="24"/>
                <w:szCs w:val="24"/>
              </w:rPr>
            </w:pPr>
            <w:r w:rsidRPr="002B752A">
              <w:rPr>
                <w:sz w:val="24"/>
                <w:szCs w:val="24"/>
              </w:rPr>
              <w:t>The wording in the document is clear.</w:t>
            </w:r>
          </w:p>
        </w:tc>
        <w:tc>
          <w:tcPr>
            <w:tcW w:w="2097" w:type="dxa"/>
          </w:tcPr>
          <w:p w14:paraId="126671E7" w14:textId="4673E2E0" w:rsidR="00C1402D" w:rsidRPr="002D17AD" w:rsidRDefault="3C7B7F94" w:rsidP="4467AACD">
            <w:pPr>
              <w:jc w:val="center"/>
              <w:rPr>
                <w:sz w:val="24"/>
                <w:szCs w:val="24"/>
              </w:rPr>
            </w:pPr>
            <w:r w:rsidRPr="4467AACD">
              <w:rPr>
                <w:sz w:val="24"/>
                <w:szCs w:val="24"/>
              </w:rPr>
              <w:t>YES</w:t>
            </w:r>
          </w:p>
        </w:tc>
      </w:tr>
      <w:tr w:rsidR="00C1402D" w14:paraId="1B84B4D4" w14:textId="77777777" w:rsidTr="4467AACD">
        <w:tc>
          <w:tcPr>
            <w:tcW w:w="7479" w:type="dxa"/>
          </w:tcPr>
          <w:p w14:paraId="63D21E80" w14:textId="77777777" w:rsidR="00C1402D" w:rsidRPr="002B752A" w:rsidRDefault="00C1402D" w:rsidP="00510D97">
            <w:pPr>
              <w:jc w:val="both"/>
              <w:rPr>
                <w:sz w:val="24"/>
                <w:szCs w:val="24"/>
              </w:rPr>
            </w:pPr>
            <w:r w:rsidRPr="002B752A">
              <w:rPr>
                <w:sz w:val="24"/>
                <w:szCs w:val="24"/>
              </w:rPr>
              <w:t>The wording in the document is professional.</w:t>
            </w:r>
          </w:p>
        </w:tc>
        <w:tc>
          <w:tcPr>
            <w:tcW w:w="2097" w:type="dxa"/>
          </w:tcPr>
          <w:p w14:paraId="0EE8FED4" w14:textId="65992DC6" w:rsidR="00C1402D" w:rsidRPr="002D17AD" w:rsidRDefault="1B03C52E" w:rsidP="4467AACD">
            <w:pPr>
              <w:jc w:val="center"/>
              <w:rPr>
                <w:sz w:val="24"/>
                <w:szCs w:val="24"/>
              </w:rPr>
            </w:pPr>
            <w:r w:rsidRPr="4467AACD">
              <w:rPr>
                <w:sz w:val="24"/>
                <w:szCs w:val="24"/>
              </w:rPr>
              <w:t>YES</w:t>
            </w:r>
          </w:p>
        </w:tc>
      </w:tr>
      <w:tr w:rsidR="00C1402D" w14:paraId="54FCF9E7" w14:textId="77777777" w:rsidTr="4467AACD">
        <w:tc>
          <w:tcPr>
            <w:tcW w:w="7479" w:type="dxa"/>
          </w:tcPr>
          <w:p w14:paraId="4D19EA21" w14:textId="77777777" w:rsidR="00C1402D" w:rsidRPr="002B752A" w:rsidRDefault="00C1402D" w:rsidP="00510D97">
            <w:pPr>
              <w:jc w:val="both"/>
              <w:rPr>
                <w:sz w:val="24"/>
                <w:szCs w:val="24"/>
              </w:rPr>
            </w:pPr>
            <w:r w:rsidRPr="002B752A">
              <w:rPr>
                <w:sz w:val="24"/>
                <w:szCs w:val="24"/>
              </w:rPr>
              <w:t>All project-related definitions, acronyms, and abbreviations sections are included in the related tables.</w:t>
            </w:r>
          </w:p>
        </w:tc>
        <w:tc>
          <w:tcPr>
            <w:tcW w:w="2097" w:type="dxa"/>
          </w:tcPr>
          <w:p w14:paraId="7637C7E8" w14:textId="2CDFF3EC" w:rsidR="00C1402D" w:rsidRPr="002D17AD" w:rsidRDefault="4E4E02FD" w:rsidP="4467AACD">
            <w:pPr>
              <w:jc w:val="center"/>
              <w:rPr>
                <w:sz w:val="24"/>
                <w:szCs w:val="24"/>
              </w:rPr>
            </w:pPr>
            <w:r w:rsidRPr="4467AACD">
              <w:rPr>
                <w:sz w:val="24"/>
                <w:szCs w:val="24"/>
              </w:rPr>
              <w:t>YES</w:t>
            </w:r>
          </w:p>
        </w:tc>
      </w:tr>
      <w:tr w:rsidR="00C1402D" w14:paraId="7ED79883" w14:textId="77777777" w:rsidTr="4467AACD">
        <w:tc>
          <w:tcPr>
            <w:tcW w:w="7479" w:type="dxa"/>
          </w:tcPr>
          <w:p w14:paraId="080BFF0B" w14:textId="77777777" w:rsidR="00C1402D" w:rsidRPr="002B752A" w:rsidRDefault="00C1402D" w:rsidP="00510D97">
            <w:pPr>
              <w:jc w:val="both"/>
              <w:rPr>
                <w:sz w:val="24"/>
                <w:szCs w:val="24"/>
              </w:rPr>
            </w:pPr>
            <w:r>
              <w:rPr>
                <w:sz w:val="24"/>
                <w:szCs w:val="24"/>
              </w:rPr>
              <w:t>T</w:t>
            </w:r>
            <w:r w:rsidRPr="002B752A">
              <w:rPr>
                <w:sz w:val="24"/>
                <w:szCs w:val="24"/>
              </w:rPr>
              <w:t>he team member names are specifically spelled out</w:t>
            </w:r>
            <w:r>
              <w:rPr>
                <w:sz w:val="24"/>
                <w:szCs w:val="24"/>
              </w:rPr>
              <w:t xml:space="preserve"> i</w:t>
            </w:r>
            <w:r w:rsidRPr="002B752A">
              <w:rPr>
                <w:sz w:val="24"/>
                <w:szCs w:val="24"/>
              </w:rPr>
              <w:t>n the document preparation and approvals section</w:t>
            </w:r>
            <w:r>
              <w:rPr>
                <w:sz w:val="24"/>
                <w:szCs w:val="24"/>
              </w:rPr>
              <w:t>s.</w:t>
            </w:r>
          </w:p>
        </w:tc>
        <w:tc>
          <w:tcPr>
            <w:tcW w:w="2097" w:type="dxa"/>
          </w:tcPr>
          <w:p w14:paraId="4F440098" w14:textId="3105CCD7" w:rsidR="00C1402D" w:rsidRPr="002D17AD" w:rsidRDefault="21C734F4" w:rsidP="4467AACD">
            <w:pPr>
              <w:jc w:val="center"/>
              <w:rPr>
                <w:sz w:val="24"/>
                <w:szCs w:val="24"/>
              </w:rPr>
            </w:pPr>
            <w:r w:rsidRPr="4467AACD">
              <w:rPr>
                <w:sz w:val="24"/>
                <w:szCs w:val="24"/>
              </w:rPr>
              <w:t>YES</w:t>
            </w:r>
          </w:p>
        </w:tc>
      </w:tr>
      <w:tr w:rsidR="00C1402D" w14:paraId="419861C7" w14:textId="77777777" w:rsidTr="4467AACD">
        <w:tc>
          <w:tcPr>
            <w:tcW w:w="7479" w:type="dxa"/>
          </w:tcPr>
          <w:p w14:paraId="3002DCDE" w14:textId="77777777" w:rsidR="00C1402D" w:rsidRPr="002B752A" w:rsidRDefault="00C1402D" w:rsidP="00510D97">
            <w:pPr>
              <w:jc w:val="both"/>
              <w:rPr>
                <w:sz w:val="24"/>
                <w:szCs w:val="24"/>
              </w:rPr>
            </w:pPr>
            <w:r w:rsidRPr="002B752A">
              <w:rPr>
                <w:sz w:val="24"/>
                <w:szCs w:val="24"/>
              </w:rPr>
              <w:t>The purpose and scope of the document are adequately described.</w:t>
            </w:r>
          </w:p>
        </w:tc>
        <w:tc>
          <w:tcPr>
            <w:tcW w:w="2097" w:type="dxa"/>
          </w:tcPr>
          <w:p w14:paraId="78DFED1D" w14:textId="4C8CABF5" w:rsidR="00C1402D" w:rsidRPr="002D17AD" w:rsidRDefault="488C5CD6" w:rsidP="4467AACD">
            <w:pPr>
              <w:jc w:val="center"/>
              <w:rPr>
                <w:sz w:val="24"/>
                <w:szCs w:val="24"/>
              </w:rPr>
            </w:pPr>
            <w:r w:rsidRPr="4467AACD">
              <w:rPr>
                <w:sz w:val="24"/>
                <w:szCs w:val="24"/>
              </w:rPr>
              <w:t>YES</w:t>
            </w:r>
          </w:p>
        </w:tc>
      </w:tr>
      <w:tr w:rsidR="00C1402D" w14:paraId="6FD834E2" w14:textId="77777777" w:rsidTr="4467AACD">
        <w:tc>
          <w:tcPr>
            <w:tcW w:w="7479" w:type="dxa"/>
          </w:tcPr>
          <w:p w14:paraId="0DEBED08" w14:textId="77777777" w:rsidR="00C1402D" w:rsidRPr="002B752A" w:rsidRDefault="00C1402D" w:rsidP="00510D97">
            <w:pPr>
              <w:jc w:val="both"/>
              <w:rPr>
                <w:sz w:val="24"/>
                <w:szCs w:val="24"/>
              </w:rPr>
            </w:pPr>
            <w:r>
              <w:rPr>
                <w:sz w:val="24"/>
                <w:szCs w:val="24"/>
              </w:rPr>
              <w:t>All sections include the necessary and adequate information.</w:t>
            </w:r>
          </w:p>
        </w:tc>
        <w:tc>
          <w:tcPr>
            <w:tcW w:w="2097" w:type="dxa"/>
          </w:tcPr>
          <w:p w14:paraId="2EF1084D" w14:textId="14EF98B5" w:rsidR="00C1402D" w:rsidRPr="002D17AD" w:rsidRDefault="796CC232" w:rsidP="4467AACD">
            <w:pPr>
              <w:jc w:val="center"/>
              <w:rPr>
                <w:sz w:val="24"/>
                <w:szCs w:val="24"/>
              </w:rPr>
            </w:pPr>
            <w:r w:rsidRPr="4467AACD">
              <w:rPr>
                <w:sz w:val="24"/>
                <w:szCs w:val="24"/>
              </w:rPr>
              <w:t>YES</w:t>
            </w:r>
          </w:p>
        </w:tc>
      </w:tr>
      <w:tr w:rsidR="000D7997" w14:paraId="4BD9589E" w14:textId="77777777" w:rsidTr="4467AACD">
        <w:tc>
          <w:tcPr>
            <w:tcW w:w="7479" w:type="dxa"/>
          </w:tcPr>
          <w:p w14:paraId="5471A3CF" w14:textId="445E422A" w:rsidR="000D7997" w:rsidRPr="003972AF" w:rsidRDefault="000D7997" w:rsidP="000D7997">
            <w:pPr>
              <w:jc w:val="both"/>
              <w:rPr>
                <w:sz w:val="24"/>
                <w:szCs w:val="24"/>
              </w:rPr>
            </w:pPr>
            <w:r w:rsidRPr="003972AF">
              <w:rPr>
                <w:sz w:val="24"/>
                <w:szCs w:val="24"/>
              </w:rPr>
              <w:t>The requirements are written in full sentences</w:t>
            </w:r>
            <w:r w:rsidR="003972AF" w:rsidRPr="003972AF">
              <w:rPr>
                <w:sz w:val="24"/>
                <w:szCs w:val="24"/>
              </w:rPr>
              <w:t>.</w:t>
            </w:r>
          </w:p>
        </w:tc>
        <w:tc>
          <w:tcPr>
            <w:tcW w:w="2097" w:type="dxa"/>
          </w:tcPr>
          <w:p w14:paraId="26A610A5" w14:textId="1B4FDC7D" w:rsidR="000D7997" w:rsidRDefault="38B600A6" w:rsidP="4467AACD">
            <w:pPr>
              <w:jc w:val="center"/>
              <w:rPr>
                <w:sz w:val="24"/>
                <w:szCs w:val="24"/>
              </w:rPr>
            </w:pPr>
            <w:r w:rsidRPr="4467AACD">
              <w:rPr>
                <w:sz w:val="24"/>
                <w:szCs w:val="24"/>
              </w:rPr>
              <w:t>YES</w:t>
            </w:r>
          </w:p>
        </w:tc>
      </w:tr>
      <w:tr w:rsidR="003972AF" w14:paraId="3F5D80C4" w14:textId="77777777" w:rsidTr="4467AACD">
        <w:tc>
          <w:tcPr>
            <w:tcW w:w="7479" w:type="dxa"/>
          </w:tcPr>
          <w:p w14:paraId="4E1D1F99" w14:textId="29E57EA8" w:rsidR="003972AF" w:rsidRPr="003972AF" w:rsidRDefault="003972AF" w:rsidP="000D7997">
            <w:pPr>
              <w:jc w:val="both"/>
              <w:rPr>
                <w:sz w:val="24"/>
                <w:szCs w:val="24"/>
              </w:rPr>
            </w:pPr>
            <w:r w:rsidRPr="003972AF">
              <w:rPr>
                <w:sz w:val="24"/>
                <w:szCs w:val="24"/>
              </w:rPr>
              <w:t>The requirements are atomic, clear, unambiguous, feasible, and testable.</w:t>
            </w:r>
          </w:p>
        </w:tc>
        <w:tc>
          <w:tcPr>
            <w:tcW w:w="2097" w:type="dxa"/>
          </w:tcPr>
          <w:p w14:paraId="4E521E34" w14:textId="516DF6F9" w:rsidR="003972AF" w:rsidRDefault="0FA767F6" w:rsidP="4467AACD">
            <w:pPr>
              <w:jc w:val="center"/>
              <w:rPr>
                <w:sz w:val="24"/>
                <w:szCs w:val="24"/>
              </w:rPr>
            </w:pPr>
            <w:r w:rsidRPr="4467AACD">
              <w:rPr>
                <w:sz w:val="24"/>
                <w:szCs w:val="24"/>
              </w:rPr>
              <w:t>YES</w:t>
            </w:r>
          </w:p>
        </w:tc>
      </w:tr>
      <w:tr w:rsidR="000D7997" w14:paraId="59CDC04B" w14:textId="77777777" w:rsidTr="4467AACD">
        <w:tc>
          <w:tcPr>
            <w:tcW w:w="7479" w:type="dxa"/>
          </w:tcPr>
          <w:p w14:paraId="6C297498" w14:textId="77C6E5CB" w:rsidR="000D7997" w:rsidRPr="002B752A" w:rsidRDefault="000D7997" w:rsidP="000D7997">
            <w:pPr>
              <w:jc w:val="both"/>
              <w:rPr>
                <w:sz w:val="24"/>
                <w:szCs w:val="24"/>
              </w:rPr>
            </w:pPr>
            <w:r w:rsidRPr="003972AF">
              <w:rPr>
                <w:sz w:val="24"/>
                <w:szCs w:val="24"/>
              </w:rPr>
              <w:t>The requirements start with “The system shall…”.</w:t>
            </w:r>
          </w:p>
        </w:tc>
        <w:tc>
          <w:tcPr>
            <w:tcW w:w="2097" w:type="dxa"/>
          </w:tcPr>
          <w:p w14:paraId="0D6AEB33" w14:textId="4BB88D34" w:rsidR="000D7997" w:rsidRDefault="0E9E9518" w:rsidP="4467AACD">
            <w:pPr>
              <w:jc w:val="center"/>
              <w:rPr>
                <w:sz w:val="24"/>
                <w:szCs w:val="24"/>
              </w:rPr>
            </w:pPr>
            <w:r w:rsidRPr="4467AACD">
              <w:rPr>
                <w:sz w:val="24"/>
                <w:szCs w:val="24"/>
              </w:rPr>
              <w:t>YES</w:t>
            </w:r>
          </w:p>
        </w:tc>
      </w:tr>
      <w:tr w:rsidR="000D7997" w14:paraId="48F46FC3" w14:textId="77777777" w:rsidTr="4467AACD">
        <w:tc>
          <w:tcPr>
            <w:tcW w:w="7479" w:type="dxa"/>
          </w:tcPr>
          <w:p w14:paraId="4556E300" w14:textId="52059555" w:rsidR="000D7997" w:rsidRDefault="000D7997" w:rsidP="000D7997">
            <w:pPr>
              <w:jc w:val="both"/>
              <w:rPr>
                <w:sz w:val="24"/>
                <w:szCs w:val="24"/>
              </w:rPr>
            </w:pPr>
            <w:r w:rsidRPr="003972AF">
              <w:rPr>
                <w:sz w:val="24"/>
                <w:szCs w:val="24"/>
              </w:rPr>
              <w:t>The total number of “Frequency of Use” in the use cases add up to 100%.</w:t>
            </w:r>
          </w:p>
        </w:tc>
        <w:tc>
          <w:tcPr>
            <w:tcW w:w="2097" w:type="dxa"/>
          </w:tcPr>
          <w:p w14:paraId="314F441A" w14:textId="579E1C6E" w:rsidR="000D7997" w:rsidRDefault="37DD92F7" w:rsidP="4467AACD">
            <w:pPr>
              <w:jc w:val="center"/>
              <w:rPr>
                <w:sz w:val="24"/>
                <w:szCs w:val="24"/>
              </w:rPr>
            </w:pPr>
            <w:r w:rsidRPr="4467AACD">
              <w:rPr>
                <w:sz w:val="24"/>
                <w:szCs w:val="24"/>
              </w:rPr>
              <w:t>YES</w:t>
            </w:r>
          </w:p>
        </w:tc>
      </w:tr>
      <w:tr w:rsidR="000D7997" w14:paraId="132CCA80" w14:textId="77777777" w:rsidTr="4467AACD">
        <w:tc>
          <w:tcPr>
            <w:tcW w:w="7479" w:type="dxa"/>
          </w:tcPr>
          <w:p w14:paraId="64706F45" w14:textId="2AA539D9" w:rsidR="000D7997" w:rsidRPr="002B752A" w:rsidRDefault="000D7997" w:rsidP="000D7997">
            <w:pPr>
              <w:jc w:val="both"/>
              <w:rPr>
                <w:sz w:val="24"/>
                <w:szCs w:val="24"/>
              </w:rPr>
            </w:pPr>
            <w:r w:rsidRPr="003972AF">
              <w:rPr>
                <w:sz w:val="24"/>
                <w:szCs w:val="24"/>
              </w:rPr>
              <w:t>Each action in the use case</w:t>
            </w:r>
            <w:r w:rsidR="003972AF" w:rsidRPr="003972AF">
              <w:rPr>
                <w:sz w:val="24"/>
                <w:szCs w:val="24"/>
              </w:rPr>
              <w:t>s</w:t>
            </w:r>
            <w:r w:rsidRPr="003972AF">
              <w:rPr>
                <w:sz w:val="24"/>
                <w:szCs w:val="24"/>
              </w:rPr>
              <w:t xml:space="preserve"> ha</w:t>
            </w:r>
            <w:r w:rsidR="003972AF" w:rsidRPr="003972AF">
              <w:rPr>
                <w:sz w:val="24"/>
                <w:szCs w:val="24"/>
              </w:rPr>
              <w:t>s</w:t>
            </w:r>
            <w:r w:rsidRPr="003972AF">
              <w:rPr>
                <w:sz w:val="24"/>
                <w:szCs w:val="24"/>
              </w:rPr>
              <w:t xml:space="preserve"> a separate sequence number. </w:t>
            </w:r>
          </w:p>
        </w:tc>
        <w:tc>
          <w:tcPr>
            <w:tcW w:w="2097" w:type="dxa"/>
          </w:tcPr>
          <w:p w14:paraId="48698554" w14:textId="5C8A04EA" w:rsidR="000D7997" w:rsidRDefault="3B4CC5EA" w:rsidP="4467AACD">
            <w:pPr>
              <w:jc w:val="center"/>
              <w:rPr>
                <w:sz w:val="24"/>
                <w:szCs w:val="24"/>
              </w:rPr>
            </w:pPr>
            <w:r w:rsidRPr="4467AACD">
              <w:rPr>
                <w:sz w:val="24"/>
                <w:szCs w:val="24"/>
              </w:rPr>
              <w:t>YES</w:t>
            </w:r>
          </w:p>
        </w:tc>
      </w:tr>
      <w:tr w:rsidR="000D7997" w14:paraId="507F8C77" w14:textId="77777777" w:rsidTr="4467AACD">
        <w:tc>
          <w:tcPr>
            <w:tcW w:w="7479" w:type="dxa"/>
          </w:tcPr>
          <w:p w14:paraId="521CA137" w14:textId="33B29281" w:rsidR="000D7997" w:rsidRDefault="000D7997" w:rsidP="000D7997">
            <w:pPr>
              <w:jc w:val="both"/>
              <w:rPr>
                <w:sz w:val="24"/>
                <w:szCs w:val="24"/>
              </w:rPr>
            </w:pPr>
            <w:r w:rsidRPr="003972AF">
              <w:rPr>
                <w:sz w:val="24"/>
                <w:szCs w:val="24"/>
              </w:rPr>
              <w:t xml:space="preserve">The </w:t>
            </w:r>
            <w:r w:rsidR="003972AF" w:rsidRPr="003972AF">
              <w:rPr>
                <w:sz w:val="24"/>
                <w:szCs w:val="24"/>
              </w:rPr>
              <w:t xml:space="preserve">number of </w:t>
            </w:r>
            <w:r w:rsidRPr="003972AF">
              <w:rPr>
                <w:sz w:val="24"/>
                <w:szCs w:val="24"/>
              </w:rPr>
              <w:t xml:space="preserve">requirements </w:t>
            </w:r>
            <w:r w:rsidR="00B460C0">
              <w:rPr>
                <w:sz w:val="24"/>
                <w:szCs w:val="24"/>
              </w:rPr>
              <w:t>is</w:t>
            </w:r>
            <w:r w:rsidR="003972AF" w:rsidRPr="003972AF">
              <w:rPr>
                <w:sz w:val="24"/>
                <w:szCs w:val="24"/>
              </w:rPr>
              <w:t xml:space="preserve"> adequate to specify the details of all the features </w:t>
            </w:r>
            <w:r w:rsidR="00B460C0">
              <w:rPr>
                <w:sz w:val="24"/>
                <w:szCs w:val="24"/>
              </w:rPr>
              <w:t>of</w:t>
            </w:r>
            <w:r w:rsidR="003972AF" w:rsidRPr="003972AF">
              <w:rPr>
                <w:sz w:val="24"/>
                <w:szCs w:val="24"/>
              </w:rPr>
              <w:t xml:space="preserve"> the product. </w:t>
            </w:r>
          </w:p>
        </w:tc>
        <w:tc>
          <w:tcPr>
            <w:tcW w:w="2097" w:type="dxa"/>
          </w:tcPr>
          <w:p w14:paraId="2F61A83A" w14:textId="7CCA5DC1" w:rsidR="000D7997" w:rsidRDefault="17D33CCD" w:rsidP="4467AACD">
            <w:pPr>
              <w:jc w:val="center"/>
              <w:rPr>
                <w:sz w:val="24"/>
                <w:szCs w:val="24"/>
              </w:rPr>
            </w:pPr>
            <w:r w:rsidRPr="4467AACD">
              <w:rPr>
                <w:sz w:val="24"/>
                <w:szCs w:val="24"/>
              </w:rPr>
              <w:t>YES</w:t>
            </w:r>
          </w:p>
        </w:tc>
      </w:tr>
      <w:tr w:rsidR="000D7997" w14:paraId="79D930B6" w14:textId="77777777" w:rsidTr="4467AACD">
        <w:tc>
          <w:tcPr>
            <w:tcW w:w="7479" w:type="dxa"/>
          </w:tcPr>
          <w:p w14:paraId="483C9170" w14:textId="0BEE0009" w:rsidR="000D7997" w:rsidRPr="002B752A" w:rsidRDefault="000D7997" w:rsidP="000D7997">
            <w:pPr>
              <w:jc w:val="both"/>
              <w:rPr>
                <w:sz w:val="24"/>
                <w:szCs w:val="24"/>
              </w:rPr>
            </w:pPr>
            <w:r w:rsidRPr="003972AF">
              <w:rPr>
                <w:sz w:val="24"/>
                <w:szCs w:val="24"/>
              </w:rPr>
              <w:t>The requirements traceability matrix is complete.</w:t>
            </w:r>
          </w:p>
        </w:tc>
        <w:tc>
          <w:tcPr>
            <w:tcW w:w="2097" w:type="dxa"/>
          </w:tcPr>
          <w:p w14:paraId="56A45838" w14:textId="5274D913" w:rsidR="000D7997" w:rsidRDefault="5207238F" w:rsidP="4467AACD">
            <w:pPr>
              <w:jc w:val="center"/>
              <w:rPr>
                <w:sz w:val="24"/>
                <w:szCs w:val="24"/>
              </w:rPr>
            </w:pPr>
            <w:r w:rsidRPr="4467AACD">
              <w:rPr>
                <w:sz w:val="24"/>
                <w:szCs w:val="24"/>
              </w:rPr>
              <w:t>YES</w:t>
            </w:r>
          </w:p>
        </w:tc>
      </w:tr>
      <w:tr w:rsidR="000D7997" w14:paraId="55BD0396" w14:textId="77777777" w:rsidTr="4467AACD">
        <w:tc>
          <w:tcPr>
            <w:tcW w:w="7479" w:type="dxa"/>
          </w:tcPr>
          <w:p w14:paraId="1C2EA430" w14:textId="3A78D5E7" w:rsidR="000D7997" w:rsidRDefault="000D7997" w:rsidP="000D7997">
            <w:pPr>
              <w:jc w:val="both"/>
              <w:rPr>
                <w:sz w:val="24"/>
                <w:szCs w:val="24"/>
              </w:rPr>
            </w:pPr>
            <w:r w:rsidRPr="003972AF">
              <w:rPr>
                <w:sz w:val="24"/>
                <w:szCs w:val="24"/>
              </w:rPr>
              <w:t xml:space="preserve">Each use case listed in the use case table </w:t>
            </w:r>
            <w:r w:rsidR="003972AF" w:rsidRPr="003972AF">
              <w:rPr>
                <w:sz w:val="24"/>
                <w:szCs w:val="24"/>
              </w:rPr>
              <w:t xml:space="preserve">is </w:t>
            </w:r>
            <w:r w:rsidRPr="003972AF">
              <w:rPr>
                <w:sz w:val="24"/>
                <w:szCs w:val="24"/>
              </w:rPr>
              <w:t>detailed with the use case template.</w:t>
            </w:r>
          </w:p>
        </w:tc>
        <w:tc>
          <w:tcPr>
            <w:tcW w:w="2097" w:type="dxa"/>
          </w:tcPr>
          <w:p w14:paraId="445D98D5" w14:textId="285A9415" w:rsidR="000D7997" w:rsidRDefault="6B59D7DF" w:rsidP="4467AACD">
            <w:pPr>
              <w:jc w:val="center"/>
              <w:rPr>
                <w:sz w:val="24"/>
                <w:szCs w:val="24"/>
              </w:rPr>
            </w:pPr>
            <w:r w:rsidRPr="4467AACD">
              <w:rPr>
                <w:sz w:val="24"/>
                <w:szCs w:val="24"/>
              </w:rPr>
              <w:t>YES</w:t>
            </w:r>
          </w:p>
        </w:tc>
      </w:tr>
      <w:tr w:rsidR="000D7997" w14:paraId="16308EEF" w14:textId="77777777" w:rsidTr="4467AACD">
        <w:tc>
          <w:tcPr>
            <w:tcW w:w="7479" w:type="dxa"/>
          </w:tcPr>
          <w:p w14:paraId="4F3F7406" w14:textId="213143C7" w:rsidR="000D7997" w:rsidRPr="002B752A" w:rsidRDefault="003972AF" w:rsidP="000D7997">
            <w:pPr>
              <w:jc w:val="both"/>
              <w:rPr>
                <w:sz w:val="24"/>
                <w:szCs w:val="24"/>
              </w:rPr>
            </w:pPr>
            <w:r w:rsidRPr="003972AF">
              <w:rPr>
                <w:sz w:val="24"/>
                <w:szCs w:val="24"/>
              </w:rPr>
              <w:t>All fields i</w:t>
            </w:r>
            <w:r w:rsidR="000D7997" w:rsidRPr="003972AF">
              <w:rPr>
                <w:sz w:val="24"/>
                <w:szCs w:val="24"/>
              </w:rPr>
              <w:t>n the use cases</w:t>
            </w:r>
            <w:r w:rsidRPr="003972AF">
              <w:rPr>
                <w:sz w:val="24"/>
                <w:szCs w:val="24"/>
              </w:rPr>
              <w:t xml:space="preserve"> are complete.</w:t>
            </w:r>
          </w:p>
        </w:tc>
        <w:tc>
          <w:tcPr>
            <w:tcW w:w="2097" w:type="dxa"/>
          </w:tcPr>
          <w:p w14:paraId="5052DE8C" w14:textId="57DAA872" w:rsidR="000D7997" w:rsidRDefault="17E5D79E" w:rsidP="4467AACD">
            <w:pPr>
              <w:jc w:val="center"/>
              <w:rPr>
                <w:sz w:val="24"/>
                <w:szCs w:val="24"/>
              </w:rPr>
            </w:pPr>
            <w:r w:rsidRPr="4467AACD">
              <w:rPr>
                <w:sz w:val="24"/>
                <w:szCs w:val="24"/>
              </w:rPr>
              <w:t>YES</w:t>
            </w:r>
          </w:p>
        </w:tc>
      </w:tr>
      <w:tr w:rsidR="000D7997" w14:paraId="25010FD8" w14:textId="77777777" w:rsidTr="4467AACD">
        <w:tc>
          <w:tcPr>
            <w:tcW w:w="7479" w:type="dxa"/>
          </w:tcPr>
          <w:p w14:paraId="5FE813C8" w14:textId="3D7926C1" w:rsidR="000D7997" w:rsidRDefault="000D7997" w:rsidP="000D7997">
            <w:pPr>
              <w:jc w:val="both"/>
              <w:rPr>
                <w:sz w:val="24"/>
                <w:szCs w:val="24"/>
              </w:rPr>
            </w:pPr>
            <w:r w:rsidRPr="003972AF">
              <w:rPr>
                <w:sz w:val="24"/>
                <w:szCs w:val="24"/>
              </w:rPr>
              <w:t>In the use cases, the user actions start with “The user …” and the system actions start with “The system …”.</w:t>
            </w:r>
          </w:p>
        </w:tc>
        <w:tc>
          <w:tcPr>
            <w:tcW w:w="2097" w:type="dxa"/>
          </w:tcPr>
          <w:p w14:paraId="654BB8E5" w14:textId="461D41ED" w:rsidR="000D7997" w:rsidRDefault="2E568CBF" w:rsidP="4467AACD">
            <w:pPr>
              <w:jc w:val="center"/>
              <w:rPr>
                <w:sz w:val="24"/>
                <w:szCs w:val="24"/>
              </w:rPr>
            </w:pPr>
            <w:r w:rsidRPr="4467AACD">
              <w:rPr>
                <w:sz w:val="24"/>
                <w:szCs w:val="24"/>
              </w:rPr>
              <w:t>YES</w:t>
            </w:r>
          </w:p>
        </w:tc>
      </w:tr>
      <w:tr w:rsidR="000D7997" w14:paraId="6D221D6D" w14:textId="77777777" w:rsidTr="4467AACD">
        <w:tc>
          <w:tcPr>
            <w:tcW w:w="7479" w:type="dxa"/>
          </w:tcPr>
          <w:p w14:paraId="34C9A577" w14:textId="619DF62C" w:rsidR="000D7997" w:rsidRPr="002B752A" w:rsidRDefault="000D7997" w:rsidP="000D7997">
            <w:pPr>
              <w:jc w:val="both"/>
              <w:rPr>
                <w:sz w:val="24"/>
                <w:szCs w:val="24"/>
              </w:rPr>
            </w:pPr>
            <w:r w:rsidRPr="003972AF">
              <w:rPr>
                <w:sz w:val="24"/>
                <w:szCs w:val="24"/>
              </w:rPr>
              <w:t xml:space="preserve">In the use cases, the steps in each alternative scenario </w:t>
            </w:r>
            <w:r w:rsidR="00B460C0">
              <w:rPr>
                <w:sz w:val="24"/>
                <w:szCs w:val="24"/>
              </w:rPr>
              <w:t>include</w:t>
            </w:r>
            <w:r w:rsidRPr="003972AF">
              <w:rPr>
                <w:sz w:val="24"/>
                <w:szCs w:val="24"/>
              </w:rPr>
              <w:t xml:space="preserve"> the same id structure such as 2.a., 3.a., 4.a., etc.</w:t>
            </w:r>
          </w:p>
        </w:tc>
        <w:tc>
          <w:tcPr>
            <w:tcW w:w="2097" w:type="dxa"/>
          </w:tcPr>
          <w:p w14:paraId="36DD9176" w14:textId="31ADB0CE" w:rsidR="000D7997" w:rsidRDefault="6F343A6C" w:rsidP="4467AACD">
            <w:pPr>
              <w:jc w:val="center"/>
              <w:rPr>
                <w:sz w:val="24"/>
                <w:szCs w:val="24"/>
              </w:rPr>
            </w:pPr>
            <w:r w:rsidRPr="4467AACD">
              <w:rPr>
                <w:sz w:val="24"/>
                <w:szCs w:val="24"/>
              </w:rPr>
              <w:t>YES</w:t>
            </w:r>
          </w:p>
        </w:tc>
      </w:tr>
      <w:tr w:rsidR="000D7997" w14:paraId="456CEE2E" w14:textId="77777777" w:rsidTr="4467AACD">
        <w:tc>
          <w:tcPr>
            <w:tcW w:w="7479" w:type="dxa"/>
          </w:tcPr>
          <w:p w14:paraId="50CFDC54" w14:textId="287386E3" w:rsidR="000D7997" w:rsidRPr="003972AF" w:rsidRDefault="003972AF" w:rsidP="000D7997">
            <w:pPr>
              <w:jc w:val="both"/>
              <w:rPr>
                <w:sz w:val="24"/>
                <w:szCs w:val="24"/>
              </w:rPr>
            </w:pPr>
            <w:r w:rsidRPr="003972AF">
              <w:rPr>
                <w:sz w:val="24"/>
                <w:szCs w:val="24"/>
              </w:rPr>
              <w:lastRenderedPageBreak/>
              <w:t>All requirements have correct ID numbers.</w:t>
            </w:r>
          </w:p>
        </w:tc>
        <w:tc>
          <w:tcPr>
            <w:tcW w:w="2097" w:type="dxa"/>
          </w:tcPr>
          <w:p w14:paraId="51445490" w14:textId="60FFC5B5" w:rsidR="000D7997" w:rsidRDefault="140BB553" w:rsidP="4467AACD">
            <w:pPr>
              <w:jc w:val="center"/>
              <w:rPr>
                <w:sz w:val="24"/>
                <w:szCs w:val="24"/>
              </w:rPr>
            </w:pPr>
            <w:r w:rsidRPr="4467AACD">
              <w:rPr>
                <w:sz w:val="24"/>
                <w:szCs w:val="24"/>
              </w:rPr>
              <w:t>YES</w:t>
            </w:r>
          </w:p>
        </w:tc>
      </w:tr>
      <w:tr w:rsidR="000D7997" w14:paraId="09D4D39E" w14:textId="77777777" w:rsidTr="4467AACD">
        <w:tc>
          <w:tcPr>
            <w:tcW w:w="7479" w:type="dxa"/>
          </w:tcPr>
          <w:p w14:paraId="7EFA3AB1" w14:textId="174CB538" w:rsidR="000D7997" w:rsidRPr="003972AF" w:rsidRDefault="003972AF" w:rsidP="000D7997">
            <w:pPr>
              <w:jc w:val="both"/>
              <w:rPr>
                <w:sz w:val="24"/>
                <w:szCs w:val="24"/>
              </w:rPr>
            </w:pPr>
            <w:r w:rsidRPr="003972AF">
              <w:rPr>
                <w:sz w:val="24"/>
                <w:szCs w:val="24"/>
              </w:rPr>
              <w:t>The use case names start with a verb followed by a noun.</w:t>
            </w:r>
          </w:p>
        </w:tc>
        <w:tc>
          <w:tcPr>
            <w:tcW w:w="2097" w:type="dxa"/>
          </w:tcPr>
          <w:p w14:paraId="60AA8C4A" w14:textId="3E67BEC8" w:rsidR="000D7997" w:rsidRDefault="5F1CE6DB" w:rsidP="4467AACD">
            <w:pPr>
              <w:jc w:val="center"/>
              <w:rPr>
                <w:sz w:val="24"/>
                <w:szCs w:val="24"/>
              </w:rPr>
            </w:pPr>
            <w:r w:rsidRPr="4467AACD">
              <w:rPr>
                <w:sz w:val="24"/>
                <w:szCs w:val="24"/>
              </w:rPr>
              <w:t>YES</w:t>
            </w:r>
          </w:p>
        </w:tc>
      </w:tr>
      <w:tr w:rsidR="000D7997" w14:paraId="5F2D95DE" w14:textId="77777777" w:rsidTr="4467AACD">
        <w:tc>
          <w:tcPr>
            <w:tcW w:w="7479" w:type="dxa"/>
          </w:tcPr>
          <w:p w14:paraId="44C71AFB" w14:textId="158AB962" w:rsidR="000D7997" w:rsidRPr="003972AF" w:rsidRDefault="003972AF" w:rsidP="000D7997">
            <w:pPr>
              <w:jc w:val="both"/>
              <w:rPr>
                <w:sz w:val="24"/>
                <w:szCs w:val="24"/>
              </w:rPr>
            </w:pPr>
            <w:r w:rsidRPr="003972AF">
              <w:rPr>
                <w:sz w:val="24"/>
                <w:szCs w:val="24"/>
              </w:rPr>
              <w:t xml:space="preserve">All use case actions have a sequence </w:t>
            </w:r>
            <w:r w:rsidR="00B460C0" w:rsidRPr="003972AF">
              <w:rPr>
                <w:sz w:val="24"/>
                <w:szCs w:val="24"/>
              </w:rPr>
              <w:t>number,</w:t>
            </w:r>
            <w:r w:rsidRPr="003972AF">
              <w:rPr>
                <w:sz w:val="24"/>
                <w:szCs w:val="24"/>
              </w:rPr>
              <w:t xml:space="preserve"> and all action sequence numbers are unique.</w:t>
            </w:r>
          </w:p>
        </w:tc>
        <w:tc>
          <w:tcPr>
            <w:tcW w:w="2097" w:type="dxa"/>
          </w:tcPr>
          <w:p w14:paraId="2562ED12" w14:textId="54A8E590" w:rsidR="000D7997" w:rsidRDefault="70BF1C37" w:rsidP="000D7997">
            <w:pPr>
              <w:jc w:val="center"/>
              <w:rPr>
                <w:color w:val="FF0000"/>
                <w:sz w:val="24"/>
                <w:szCs w:val="24"/>
              </w:rPr>
            </w:pPr>
            <w:r w:rsidRPr="4467AACD">
              <w:rPr>
                <w:sz w:val="24"/>
                <w:szCs w:val="24"/>
              </w:rPr>
              <w:t>YES</w:t>
            </w:r>
          </w:p>
        </w:tc>
      </w:tr>
      <w:tr w:rsidR="000D7997" w14:paraId="0B8364AD" w14:textId="77777777" w:rsidTr="4467AACD">
        <w:tc>
          <w:tcPr>
            <w:tcW w:w="7479" w:type="dxa"/>
          </w:tcPr>
          <w:p w14:paraId="72DB46AE" w14:textId="56A7291B" w:rsidR="000D7997" w:rsidRPr="003972AF" w:rsidRDefault="003972AF" w:rsidP="000D7997">
            <w:pPr>
              <w:jc w:val="both"/>
              <w:rPr>
                <w:sz w:val="24"/>
                <w:szCs w:val="24"/>
              </w:rPr>
            </w:pPr>
            <w:r w:rsidRPr="003972AF">
              <w:rPr>
                <w:sz w:val="24"/>
                <w:szCs w:val="24"/>
              </w:rPr>
              <w:t xml:space="preserve">The </w:t>
            </w:r>
            <w:r>
              <w:rPr>
                <w:sz w:val="24"/>
                <w:szCs w:val="24"/>
              </w:rPr>
              <w:t xml:space="preserve">use case </w:t>
            </w:r>
            <w:r w:rsidRPr="003972AF">
              <w:rPr>
                <w:sz w:val="24"/>
                <w:szCs w:val="24"/>
              </w:rPr>
              <w:t>scenarios include an adequate number of actions to describe the scenario.</w:t>
            </w:r>
          </w:p>
        </w:tc>
        <w:tc>
          <w:tcPr>
            <w:tcW w:w="2097" w:type="dxa"/>
          </w:tcPr>
          <w:p w14:paraId="613363AA" w14:textId="420C3BB7" w:rsidR="000D7997" w:rsidRDefault="13CFFD0F" w:rsidP="4467AACD">
            <w:pPr>
              <w:jc w:val="center"/>
              <w:rPr>
                <w:sz w:val="24"/>
                <w:szCs w:val="24"/>
              </w:rPr>
            </w:pPr>
            <w:r w:rsidRPr="4467AACD">
              <w:rPr>
                <w:sz w:val="24"/>
                <w:szCs w:val="24"/>
              </w:rPr>
              <w:t>YES</w:t>
            </w:r>
          </w:p>
        </w:tc>
      </w:tr>
      <w:tr w:rsidR="000D7997" w14:paraId="45DD3F27" w14:textId="77777777" w:rsidTr="4467AACD">
        <w:tc>
          <w:tcPr>
            <w:tcW w:w="7479" w:type="dxa"/>
          </w:tcPr>
          <w:p w14:paraId="4AB9F440" w14:textId="7BA411AD" w:rsidR="000D7997" w:rsidRPr="003972AF" w:rsidRDefault="003972AF" w:rsidP="000D7997">
            <w:pPr>
              <w:jc w:val="both"/>
              <w:rPr>
                <w:sz w:val="24"/>
                <w:szCs w:val="24"/>
              </w:rPr>
            </w:pPr>
            <w:r>
              <w:rPr>
                <w:sz w:val="24"/>
                <w:szCs w:val="24"/>
              </w:rPr>
              <w:t xml:space="preserve">The use case </w:t>
            </w:r>
            <w:r w:rsidR="00B460C0">
              <w:rPr>
                <w:sz w:val="24"/>
                <w:szCs w:val="24"/>
              </w:rPr>
              <w:t>covers</w:t>
            </w:r>
            <w:r>
              <w:rPr>
                <w:sz w:val="24"/>
                <w:szCs w:val="24"/>
              </w:rPr>
              <w:t xml:space="preserve"> all the necessary </w:t>
            </w:r>
            <w:r w:rsidR="00B460C0">
              <w:rPr>
                <w:sz w:val="24"/>
                <w:szCs w:val="24"/>
              </w:rPr>
              <w:t>feature-related</w:t>
            </w:r>
            <w:r>
              <w:rPr>
                <w:sz w:val="24"/>
                <w:szCs w:val="24"/>
              </w:rPr>
              <w:t xml:space="preserve"> scenarios.</w:t>
            </w:r>
          </w:p>
        </w:tc>
        <w:tc>
          <w:tcPr>
            <w:tcW w:w="2097" w:type="dxa"/>
          </w:tcPr>
          <w:p w14:paraId="5ADC05F4" w14:textId="1A8E96CD" w:rsidR="000D7997" w:rsidRDefault="1EE57872" w:rsidP="4467AACD">
            <w:pPr>
              <w:jc w:val="center"/>
              <w:rPr>
                <w:sz w:val="24"/>
                <w:szCs w:val="24"/>
              </w:rPr>
            </w:pPr>
            <w:r w:rsidRPr="4467AACD">
              <w:rPr>
                <w:sz w:val="24"/>
                <w:szCs w:val="24"/>
              </w:rPr>
              <w:t>YES</w:t>
            </w:r>
          </w:p>
        </w:tc>
      </w:tr>
    </w:tbl>
    <w:p w14:paraId="386141F4" w14:textId="77777777" w:rsidR="00C1402D" w:rsidRDefault="00C1402D" w:rsidP="00C1402D"/>
    <w:p w14:paraId="062C02FD" w14:textId="77777777" w:rsidR="00C1402D" w:rsidRDefault="00C1402D" w:rsidP="00C1402D"/>
    <w:tbl>
      <w:tblPr>
        <w:tblStyle w:val="TableGrid"/>
        <w:tblW w:w="0" w:type="auto"/>
        <w:tblLook w:val="04A0" w:firstRow="1" w:lastRow="0" w:firstColumn="1" w:lastColumn="0" w:noHBand="0" w:noVBand="1"/>
      </w:tblPr>
      <w:tblGrid>
        <w:gridCol w:w="7285"/>
        <w:gridCol w:w="2065"/>
      </w:tblGrid>
      <w:tr w:rsidR="00C1402D" w:rsidRPr="00F1197C" w14:paraId="035FACD7" w14:textId="77777777" w:rsidTr="4467AACD">
        <w:tc>
          <w:tcPr>
            <w:tcW w:w="7479" w:type="dxa"/>
          </w:tcPr>
          <w:p w14:paraId="617B531D" w14:textId="77777777" w:rsidR="00C1402D" w:rsidRPr="00F1197C" w:rsidRDefault="00C1402D" w:rsidP="00510D97">
            <w:pPr>
              <w:jc w:val="both"/>
              <w:rPr>
                <w:b/>
                <w:bCs/>
                <w:sz w:val="28"/>
                <w:szCs w:val="28"/>
              </w:rPr>
            </w:pPr>
            <w:r w:rsidRPr="00F1197C">
              <w:rPr>
                <w:b/>
                <w:bCs/>
                <w:sz w:val="28"/>
                <w:szCs w:val="28"/>
              </w:rPr>
              <w:t>Final Control</w:t>
            </w:r>
          </w:p>
        </w:tc>
        <w:tc>
          <w:tcPr>
            <w:tcW w:w="2097" w:type="dxa"/>
          </w:tcPr>
          <w:p w14:paraId="53306A02" w14:textId="77777777" w:rsidR="00C1402D" w:rsidRPr="002D17AD" w:rsidRDefault="00C1402D" w:rsidP="00510D97">
            <w:pPr>
              <w:jc w:val="center"/>
              <w:rPr>
                <w:b/>
                <w:bCs/>
                <w:sz w:val="28"/>
                <w:szCs w:val="28"/>
              </w:rPr>
            </w:pPr>
            <w:r w:rsidRPr="002D17AD">
              <w:rPr>
                <w:b/>
                <w:bCs/>
                <w:sz w:val="28"/>
                <w:szCs w:val="28"/>
              </w:rPr>
              <w:t>Yes/No</w:t>
            </w:r>
          </w:p>
        </w:tc>
      </w:tr>
      <w:tr w:rsidR="00C1402D" w:rsidRPr="002B752A" w14:paraId="1A3DA9FE" w14:textId="77777777" w:rsidTr="4467AACD">
        <w:tc>
          <w:tcPr>
            <w:tcW w:w="7479" w:type="dxa"/>
          </w:tcPr>
          <w:p w14:paraId="08766CFB" w14:textId="77777777" w:rsidR="00C1402D" w:rsidRPr="002B752A" w:rsidRDefault="00C1402D" w:rsidP="00510D97">
            <w:pPr>
              <w:jc w:val="both"/>
              <w:rPr>
                <w:sz w:val="24"/>
                <w:szCs w:val="24"/>
              </w:rPr>
            </w:pPr>
            <w:r>
              <w:rPr>
                <w:sz w:val="24"/>
                <w:szCs w:val="24"/>
              </w:rPr>
              <w:t>The document is checked based on the “Team Project Artifacts Common Errors” Guideline. The document is ready for release.</w:t>
            </w:r>
          </w:p>
        </w:tc>
        <w:tc>
          <w:tcPr>
            <w:tcW w:w="2097" w:type="dxa"/>
          </w:tcPr>
          <w:p w14:paraId="423F877D" w14:textId="45269BF5" w:rsidR="00C1402D" w:rsidRPr="002B752A" w:rsidRDefault="0652A38C" w:rsidP="4467AACD">
            <w:pPr>
              <w:jc w:val="center"/>
              <w:rPr>
                <w:sz w:val="24"/>
                <w:szCs w:val="24"/>
              </w:rPr>
            </w:pPr>
            <w:r w:rsidRPr="4467AACD">
              <w:rPr>
                <w:sz w:val="24"/>
                <w:szCs w:val="24"/>
              </w:rPr>
              <w:t>YES</w:t>
            </w:r>
          </w:p>
        </w:tc>
      </w:tr>
      <w:tr w:rsidR="00C1402D" w:rsidRPr="002B752A" w14:paraId="40141736" w14:textId="77777777" w:rsidTr="4467AACD">
        <w:tc>
          <w:tcPr>
            <w:tcW w:w="7479" w:type="dxa"/>
          </w:tcPr>
          <w:p w14:paraId="4AAF381C" w14:textId="77777777" w:rsidR="00C1402D" w:rsidRPr="002B752A" w:rsidRDefault="00C1402D" w:rsidP="00510D97">
            <w:pPr>
              <w:jc w:val="both"/>
              <w:rPr>
                <w:sz w:val="24"/>
                <w:szCs w:val="24"/>
              </w:rPr>
            </w:pPr>
            <w:r>
              <w:rPr>
                <w:sz w:val="24"/>
                <w:szCs w:val="24"/>
              </w:rPr>
              <w:t>The document is not ready for release.</w:t>
            </w:r>
          </w:p>
        </w:tc>
        <w:tc>
          <w:tcPr>
            <w:tcW w:w="2097" w:type="dxa"/>
          </w:tcPr>
          <w:p w14:paraId="3F0864E9" w14:textId="55192022" w:rsidR="00C1402D" w:rsidRPr="002B752A" w:rsidRDefault="0652A38C" w:rsidP="4467AACD">
            <w:pPr>
              <w:jc w:val="center"/>
              <w:rPr>
                <w:sz w:val="24"/>
                <w:szCs w:val="24"/>
              </w:rPr>
            </w:pPr>
            <w:r w:rsidRPr="4467AACD">
              <w:rPr>
                <w:sz w:val="24"/>
                <w:szCs w:val="24"/>
              </w:rPr>
              <w:t>NO</w:t>
            </w:r>
          </w:p>
        </w:tc>
      </w:tr>
    </w:tbl>
    <w:p w14:paraId="33EA6C5B" w14:textId="77777777" w:rsidR="00C1402D" w:rsidRDefault="00C1402D">
      <w:pPr>
        <w:widowControl/>
        <w:spacing w:line="240" w:lineRule="auto"/>
        <w:rPr>
          <w:b/>
          <w:bCs/>
          <w:sz w:val="24"/>
          <w:szCs w:val="24"/>
        </w:rPr>
      </w:pPr>
    </w:p>
    <w:p w14:paraId="4A322A8A" w14:textId="77777777" w:rsidR="00C1402D" w:rsidRDefault="00C1402D">
      <w:pPr>
        <w:widowControl/>
        <w:spacing w:line="240" w:lineRule="auto"/>
        <w:rPr>
          <w:b/>
          <w:bCs/>
          <w:sz w:val="24"/>
          <w:szCs w:val="24"/>
        </w:rPr>
      </w:pPr>
    </w:p>
    <w:p w14:paraId="0F36F97F" w14:textId="77777777" w:rsidR="00C1402D" w:rsidRDefault="00C1402D">
      <w:pPr>
        <w:widowControl/>
        <w:spacing w:line="240" w:lineRule="auto"/>
        <w:rPr>
          <w:b/>
          <w:bCs/>
          <w:sz w:val="24"/>
          <w:szCs w:val="24"/>
        </w:rPr>
      </w:pPr>
    </w:p>
    <w:p w14:paraId="7BD0442B" w14:textId="77777777" w:rsidR="00C1402D" w:rsidRDefault="00C1402D">
      <w:pPr>
        <w:widowControl/>
        <w:spacing w:line="240" w:lineRule="auto"/>
        <w:rPr>
          <w:b/>
          <w:bCs/>
          <w:sz w:val="24"/>
          <w:szCs w:val="24"/>
        </w:rPr>
      </w:pPr>
    </w:p>
    <w:p w14:paraId="3A3914CB" w14:textId="4B0E39E8" w:rsidR="00C1402D" w:rsidRDefault="00C1402D">
      <w:pPr>
        <w:widowControl/>
        <w:spacing w:line="240" w:lineRule="auto"/>
        <w:rPr>
          <w:rFonts w:ascii="Arial" w:hAnsi="Arial"/>
          <w:bCs/>
          <w:sz w:val="24"/>
          <w:szCs w:val="24"/>
        </w:rPr>
      </w:pPr>
      <w:r>
        <w:rPr>
          <w:b/>
          <w:bCs/>
          <w:sz w:val="24"/>
          <w:szCs w:val="24"/>
        </w:rPr>
        <w:br w:type="page"/>
      </w:r>
    </w:p>
    <w:p w14:paraId="67834AC5" w14:textId="19CF2131" w:rsidR="002360D8" w:rsidRDefault="002360D8" w:rsidP="002360D8">
      <w:pPr>
        <w:pStyle w:val="Title"/>
      </w:pPr>
      <w:r>
        <w:lastRenderedPageBreak/>
        <w:t>Document Preparation</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2624"/>
        <w:gridCol w:w="2835"/>
        <w:gridCol w:w="1741"/>
      </w:tblGrid>
      <w:tr w:rsidR="002360D8" w14:paraId="3483FF82" w14:textId="77777777" w:rsidTr="4467AACD">
        <w:tc>
          <w:tcPr>
            <w:tcW w:w="2304" w:type="dxa"/>
          </w:tcPr>
          <w:p w14:paraId="32D856E9" w14:textId="35CB5F3E" w:rsidR="002360D8" w:rsidRDefault="002360D8" w:rsidP="005608DF">
            <w:pPr>
              <w:pStyle w:val="Tabletext"/>
              <w:jc w:val="center"/>
              <w:rPr>
                <w:b/>
              </w:rPr>
            </w:pPr>
            <w:r>
              <w:rPr>
                <w:b/>
              </w:rPr>
              <w:t>Name</w:t>
            </w:r>
          </w:p>
        </w:tc>
        <w:tc>
          <w:tcPr>
            <w:tcW w:w="2624" w:type="dxa"/>
          </w:tcPr>
          <w:p w14:paraId="308AFF56" w14:textId="26E726E8" w:rsidR="002360D8" w:rsidRDefault="002360D8" w:rsidP="005608DF">
            <w:pPr>
              <w:pStyle w:val="Tabletext"/>
              <w:jc w:val="center"/>
              <w:rPr>
                <w:b/>
              </w:rPr>
            </w:pPr>
            <w:r>
              <w:rPr>
                <w:b/>
              </w:rPr>
              <w:t>Role</w:t>
            </w:r>
          </w:p>
        </w:tc>
        <w:tc>
          <w:tcPr>
            <w:tcW w:w="2835" w:type="dxa"/>
          </w:tcPr>
          <w:p w14:paraId="5F726626" w14:textId="2A03FAB5" w:rsidR="002360D8" w:rsidRDefault="002360D8" w:rsidP="005608DF">
            <w:pPr>
              <w:pStyle w:val="Tabletext"/>
              <w:jc w:val="center"/>
              <w:rPr>
                <w:b/>
              </w:rPr>
            </w:pPr>
            <w:r>
              <w:rPr>
                <w:b/>
              </w:rPr>
              <w:t>Approval (Signature)</w:t>
            </w:r>
          </w:p>
        </w:tc>
        <w:tc>
          <w:tcPr>
            <w:tcW w:w="1741" w:type="dxa"/>
          </w:tcPr>
          <w:p w14:paraId="42C5ACD3" w14:textId="55E98D57" w:rsidR="002360D8" w:rsidRDefault="002360D8" w:rsidP="005608DF">
            <w:pPr>
              <w:pStyle w:val="Tabletext"/>
              <w:jc w:val="center"/>
              <w:rPr>
                <w:b/>
              </w:rPr>
            </w:pPr>
            <w:r>
              <w:rPr>
                <w:b/>
              </w:rPr>
              <w:t>Approval Date</w:t>
            </w:r>
          </w:p>
        </w:tc>
      </w:tr>
      <w:tr w:rsidR="0037604B" w14:paraId="216E40E7" w14:textId="77777777" w:rsidTr="4467AACD">
        <w:tc>
          <w:tcPr>
            <w:tcW w:w="2304" w:type="dxa"/>
          </w:tcPr>
          <w:p w14:paraId="46EDE46F" w14:textId="4D9B5120" w:rsidR="0037604B" w:rsidRPr="00865FF1" w:rsidRDefault="34CF42B8" w:rsidP="4467AACD">
            <w:pPr>
              <w:pStyle w:val="Tabletext"/>
            </w:pPr>
            <w:r w:rsidRPr="4467AACD">
              <w:t>Brady Bottari</w:t>
            </w:r>
          </w:p>
        </w:tc>
        <w:tc>
          <w:tcPr>
            <w:tcW w:w="2624" w:type="dxa"/>
          </w:tcPr>
          <w:p w14:paraId="2F6157BB" w14:textId="0F019B3D" w:rsidR="0037604B" w:rsidRPr="00865FF1" w:rsidRDefault="34CF42B8" w:rsidP="4467AACD">
            <w:pPr>
              <w:pStyle w:val="Tabletext"/>
            </w:pPr>
            <w:r w:rsidRPr="4467AACD">
              <w:t>Project Test Manager</w:t>
            </w:r>
          </w:p>
        </w:tc>
        <w:tc>
          <w:tcPr>
            <w:tcW w:w="2835" w:type="dxa"/>
          </w:tcPr>
          <w:p w14:paraId="446F7FDE" w14:textId="204C0B43" w:rsidR="0037604B" w:rsidRPr="00865FF1" w:rsidRDefault="769C0555" w:rsidP="4467AACD">
            <w:pPr>
              <w:pStyle w:val="Tabletext"/>
            </w:pPr>
            <w:r w:rsidRPr="4467AACD">
              <w:t>Brady Bottari</w:t>
            </w:r>
          </w:p>
        </w:tc>
        <w:tc>
          <w:tcPr>
            <w:tcW w:w="1741" w:type="dxa"/>
          </w:tcPr>
          <w:p w14:paraId="048946D0" w14:textId="6B90D59D" w:rsidR="0037604B" w:rsidRPr="00865FF1" w:rsidRDefault="769C0555" w:rsidP="4467AACD">
            <w:pPr>
              <w:pStyle w:val="Tabletext"/>
            </w:pPr>
            <w:r w:rsidRPr="4467AACD">
              <w:t>0</w:t>
            </w:r>
            <w:r w:rsidR="5F5950B8" w:rsidRPr="4467AACD">
              <w:t>3</w:t>
            </w:r>
            <w:r w:rsidRPr="4467AACD">
              <w:t>/</w:t>
            </w:r>
            <w:r w:rsidR="538CA5CA" w:rsidRPr="4467AACD">
              <w:t>02</w:t>
            </w:r>
            <w:r w:rsidRPr="4467AACD">
              <w:t>/2026</w:t>
            </w:r>
          </w:p>
        </w:tc>
      </w:tr>
      <w:tr w:rsidR="0037604B" w14:paraId="6722486B" w14:textId="77777777" w:rsidTr="4467AACD">
        <w:tc>
          <w:tcPr>
            <w:tcW w:w="2304" w:type="dxa"/>
          </w:tcPr>
          <w:p w14:paraId="1DBC9F42" w14:textId="0EAC7785" w:rsidR="0037604B" w:rsidRPr="00865FF1" w:rsidRDefault="2C5BF065" w:rsidP="4467AACD">
            <w:pPr>
              <w:pStyle w:val="Tabletext"/>
            </w:pPr>
            <w:r w:rsidRPr="4467AACD">
              <w:t>Eli Ventura</w:t>
            </w:r>
          </w:p>
        </w:tc>
        <w:tc>
          <w:tcPr>
            <w:tcW w:w="2624" w:type="dxa"/>
          </w:tcPr>
          <w:p w14:paraId="68366970" w14:textId="0E41B77F" w:rsidR="0037604B" w:rsidRPr="00865FF1" w:rsidRDefault="2C5BF065" w:rsidP="4467AACD">
            <w:pPr>
              <w:pStyle w:val="Tabletext"/>
            </w:pPr>
            <w:r w:rsidRPr="4467AACD">
              <w:t>Project Configurations Manager</w:t>
            </w:r>
          </w:p>
        </w:tc>
        <w:tc>
          <w:tcPr>
            <w:tcW w:w="2835" w:type="dxa"/>
          </w:tcPr>
          <w:p w14:paraId="0A77CBF3" w14:textId="7EAB120D" w:rsidR="0037604B" w:rsidRPr="00865FF1" w:rsidRDefault="2C5BF065" w:rsidP="4467AACD">
            <w:pPr>
              <w:pStyle w:val="Tabletext"/>
            </w:pPr>
            <w:r w:rsidRPr="4467AACD">
              <w:t>Eli Ventura</w:t>
            </w:r>
          </w:p>
        </w:tc>
        <w:tc>
          <w:tcPr>
            <w:tcW w:w="1741" w:type="dxa"/>
          </w:tcPr>
          <w:p w14:paraId="30D7F016" w14:textId="71D307DF" w:rsidR="0037604B" w:rsidRPr="00865FF1" w:rsidRDefault="2C5BF065" w:rsidP="4467AACD">
            <w:pPr>
              <w:pStyle w:val="Tabletext"/>
            </w:pPr>
            <w:r w:rsidRPr="4467AACD">
              <w:t>0</w:t>
            </w:r>
            <w:r w:rsidR="5F5950B8" w:rsidRPr="4467AACD">
              <w:t>3</w:t>
            </w:r>
            <w:r w:rsidRPr="4467AACD">
              <w:t>/</w:t>
            </w:r>
            <w:r w:rsidR="608E2044" w:rsidRPr="4467AACD">
              <w:t>0</w:t>
            </w:r>
            <w:r w:rsidRPr="4467AACD">
              <w:t>2/2026</w:t>
            </w:r>
          </w:p>
        </w:tc>
      </w:tr>
      <w:tr w:rsidR="0037604B" w14:paraId="5B730EF1" w14:textId="77777777" w:rsidTr="4467AACD">
        <w:trPr>
          <w:trHeight w:val="300"/>
        </w:trPr>
        <w:tc>
          <w:tcPr>
            <w:tcW w:w="2304" w:type="dxa"/>
          </w:tcPr>
          <w:p w14:paraId="29411534" w14:textId="29D3D9B0" w:rsidR="0037604B" w:rsidRDefault="009918C1" w:rsidP="0037604B">
            <w:pPr>
              <w:pStyle w:val="Tabletext"/>
            </w:pPr>
            <w:r>
              <w:t>Ayesha Khan</w:t>
            </w:r>
          </w:p>
        </w:tc>
        <w:tc>
          <w:tcPr>
            <w:tcW w:w="2624" w:type="dxa"/>
          </w:tcPr>
          <w:p w14:paraId="40D727AF" w14:textId="436A1D65" w:rsidR="0037604B" w:rsidRDefault="009918C1" w:rsidP="0037604B">
            <w:pPr>
              <w:pStyle w:val="Tabletext"/>
            </w:pPr>
            <w:r>
              <w:t>Project Technical Manager</w:t>
            </w:r>
          </w:p>
        </w:tc>
        <w:tc>
          <w:tcPr>
            <w:tcW w:w="2835" w:type="dxa"/>
          </w:tcPr>
          <w:p w14:paraId="191A3C78" w14:textId="4CD5345E" w:rsidR="0037604B" w:rsidRDefault="439278EC" w:rsidP="0037604B">
            <w:pPr>
              <w:pStyle w:val="Tabletext"/>
            </w:pPr>
            <w:r>
              <w:t>Ayesha Khan</w:t>
            </w:r>
          </w:p>
        </w:tc>
        <w:tc>
          <w:tcPr>
            <w:tcW w:w="1741" w:type="dxa"/>
          </w:tcPr>
          <w:p w14:paraId="1E8E7D8B" w14:textId="5BA27CB0" w:rsidR="0037604B" w:rsidRDefault="439278EC" w:rsidP="0037604B">
            <w:pPr>
              <w:pStyle w:val="Tabletext"/>
            </w:pPr>
            <w:r>
              <w:t>03/02/2026</w:t>
            </w:r>
          </w:p>
        </w:tc>
      </w:tr>
      <w:tr w:rsidR="0037604B" w14:paraId="11C2721B" w14:textId="77777777" w:rsidTr="4467AACD">
        <w:tc>
          <w:tcPr>
            <w:tcW w:w="2304" w:type="dxa"/>
          </w:tcPr>
          <w:p w14:paraId="68111E65" w14:textId="52E9BB0F" w:rsidR="0037604B" w:rsidRDefault="2E27CC53" w:rsidP="0037604B">
            <w:pPr>
              <w:pStyle w:val="Tabletext"/>
            </w:pPr>
            <w:r>
              <w:t>Joseph Duff</w:t>
            </w:r>
          </w:p>
        </w:tc>
        <w:tc>
          <w:tcPr>
            <w:tcW w:w="2624" w:type="dxa"/>
          </w:tcPr>
          <w:p w14:paraId="73C809A4" w14:textId="1F99DCA4" w:rsidR="0037604B" w:rsidRDefault="2E27CC53" w:rsidP="0037604B">
            <w:pPr>
              <w:pStyle w:val="Tabletext"/>
            </w:pPr>
            <w:r>
              <w:t>Project Requirements Manager</w:t>
            </w:r>
          </w:p>
        </w:tc>
        <w:tc>
          <w:tcPr>
            <w:tcW w:w="2835" w:type="dxa"/>
          </w:tcPr>
          <w:p w14:paraId="5C26C992" w14:textId="69742B91" w:rsidR="0037604B" w:rsidRDefault="2E27CC53" w:rsidP="0037604B">
            <w:pPr>
              <w:pStyle w:val="Tabletext"/>
            </w:pPr>
            <w:r>
              <w:t>Joseph Duff</w:t>
            </w:r>
          </w:p>
        </w:tc>
        <w:tc>
          <w:tcPr>
            <w:tcW w:w="1741" w:type="dxa"/>
          </w:tcPr>
          <w:p w14:paraId="570FBC95" w14:textId="06C38C6F" w:rsidR="0037604B" w:rsidRDefault="2E27CC53" w:rsidP="0037604B">
            <w:pPr>
              <w:pStyle w:val="Tabletext"/>
            </w:pPr>
            <w:r>
              <w:t>03/02/2026</w:t>
            </w:r>
          </w:p>
        </w:tc>
      </w:tr>
      <w:tr w:rsidR="4467AACD" w14:paraId="5A8B563B" w14:textId="77777777" w:rsidTr="4467AACD">
        <w:trPr>
          <w:trHeight w:val="300"/>
        </w:trPr>
        <w:tc>
          <w:tcPr>
            <w:tcW w:w="2304" w:type="dxa"/>
          </w:tcPr>
          <w:p w14:paraId="4B4564CF" w14:textId="69BDBE31" w:rsidR="4467AACD" w:rsidRDefault="4467AACD" w:rsidP="4467AACD">
            <w:pPr>
              <w:pStyle w:val="Tabletext"/>
            </w:pPr>
            <w:r w:rsidRPr="4467AACD">
              <w:t>Michaela Montelongo</w:t>
            </w:r>
          </w:p>
        </w:tc>
        <w:tc>
          <w:tcPr>
            <w:tcW w:w="2624" w:type="dxa"/>
          </w:tcPr>
          <w:p w14:paraId="7D34F163" w14:textId="627FBC5B" w:rsidR="4467AACD" w:rsidRDefault="4467AACD" w:rsidP="4467AACD">
            <w:pPr>
              <w:pStyle w:val="Tabletext"/>
            </w:pPr>
            <w:r w:rsidRPr="4467AACD">
              <w:t>Project Quality Assurance Manager</w:t>
            </w:r>
          </w:p>
        </w:tc>
        <w:tc>
          <w:tcPr>
            <w:tcW w:w="2835" w:type="dxa"/>
          </w:tcPr>
          <w:p w14:paraId="576ED495" w14:textId="388B531F" w:rsidR="4467AACD" w:rsidRDefault="4467AACD" w:rsidP="4467AACD">
            <w:pPr>
              <w:pStyle w:val="Tabletext"/>
            </w:pPr>
            <w:r w:rsidRPr="4467AACD">
              <w:t>Michaela Montelongo</w:t>
            </w:r>
          </w:p>
        </w:tc>
        <w:tc>
          <w:tcPr>
            <w:tcW w:w="1741" w:type="dxa"/>
          </w:tcPr>
          <w:p w14:paraId="335ECE2C" w14:textId="4919A071" w:rsidR="4467AACD" w:rsidRDefault="4467AACD" w:rsidP="4467AACD">
            <w:pPr>
              <w:pStyle w:val="Tabletext"/>
            </w:pPr>
            <w:r w:rsidRPr="4467AACD">
              <w:t>03/02/2026</w:t>
            </w:r>
          </w:p>
        </w:tc>
      </w:tr>
      <w:tr w:rsidR="4467AACD" w14:paraId="531082E8" w14:textId="77777777" w:rsidTr="4467AACD">
        <w:trPr>
          <w:trHeight w:val="300"/>
        </w:trPr>
        <w:tc>
          <w:tcPr>
            <w:tcW w:w="2304" w:type="dxa"/>
          </w:tcPr>
          <w:p w14:paraId="072D68D4" w14:textId="2A7AC517" w:rsidR="4467AACD" w:rsidRDefault="4467AACD" w:rsidP="4467AACD">
            <w:pPr>
              <w:pStyle w:val="Tabletext"/>
            </w:pPr>
            <w:r w:rsidRPr="4467AACD">
              <w:t>Andrew Tamez</w:t>
            </w:r>
          </w:p>
        </w:tc>
        <w:tc>
          <w:tcPr>
            <w:tcW w:w="2624" w:type="dxa"/>
          </w:tcPr>
          <w:p w14:paraId="11F84A0E" w14:textId="7168B712" w:rsidR="4467AACD" w:rsidRDefault="4467AACD" w:rsidP="4467AACD">
            <w:pPr>
              <w:pStyle w:val="Tabletext"/>
            </w:pPr>
            <w:r w:rsidRPr="4467AACD">
              <w:t>Project Design Manager</w:t>
            </w:r>
          </w:p>
        </w:tc>
        <w:tc>
          <w:tcPr>
            <w:tcW w:w="2835" w:type="dxa"/>
          </w:tcPr>
          <w:p w14:paraId="5A5EF9F2" w14:textId="716F3584" w:rsidR="4467AACD" w:rsidRDefault="4467AACD" w:rsidP="4467AACD">
            <w:pPr>
              <w:pStyle w:val="Tabletext"/>
            </w:pPr>
            <w:r w:rsidRPr="4467AACD">
              <w:t>Andrew Tamez</w:t>
            </w:r>
          </w:p>
        </w:tc>
        <w:tc>
          <w:tcPr>
            <w:tcW w:w="1741" w:type="dxa"/>
          </w:tcPr>
          <w:p w14:paraId="5F16C36D" w14:textId="6093DA76" w:rsidR="4467AACD" w:rsidRDefault="4467AACD" w:rsidP="4467AACD">
            <w:pPr>
              <w:pStyle w:val="Tabletext"/>
            </w:pPr>
            <w:r w:rsidRPr="4467AACD">
              <w:t>03/02/2026</w:t>
            </w:r>
          </w:p>
        </w:tc>
      </w:tr>
    </w:tbl>
    <w:p w14:paraId="346C8410" w14:textId="099666C7" w:rsidR="4467AACD" w:rsidRDefault="4467AACD"/>
    <w:p w14:paraId="6BA01E58" w14:textId="77777777" w:rsidR="002360D8" w:rsidRDefault="002360D8" w:rsidP="002360D8"/>
    <w:p w14:paraId="79C32D64" w14:textId="77777777" w:rsidR="002360D8" w:rsidRDefault="002360D8" w:rsidP="002360D8">
      <w:pPr>
        <w:pStyle w:val="Title"/>
      </w:pPr>
    </w:p>
    <w:p w14:paraId="4FC4D7B4" w14:textId="263C7E3A" w:rsidR="002360D8" w:rsidRDefault="002360D8" w:rsidP="002360D8">
      <w:pPr>
        <w:pStyle w:val="Title"/>
      </w:pPr>
      <w:r>
        <w:t>Document Approvals</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2624"/>
        <w:gridCol w:w="2835"/>
        <w:gridCol w:w="1741"/>
      </w:tblGrid>
      <w:tr w:rsidR="002360D8" w14:paraId="0DAC871D" w14:textId="77777777" w:rsidTr="4467AACD">
        <w:tc>
          <w:tcPr>
            <w:tcW w:w="2304" w:type="dxa"/>
          </w:tcPr>
          <w:p w14:paraId="4D940741" w14:textId="77777777" w:rsidR="002360D8" w:rsidRDefault="002360D8" w:rsidP="005608DF">
            <w:pPr>
              <w:pStyle w:val="Tabletext"/>
              <w:jc w:val="center"/>
              <w:rPr>
                <w:b/>
              </w:rPr>
            </w:pPr>
            <w:r>
              <w:rPr>
                <w:b/>
              </w:rPr>
              <w:t>Name</w:t>
            </w:r>
          </w:p>
        </w:tc>
        <w:tc>
          <w:tcPr>
            <w:tcW w:w="2624" w:type="dxa"/>
          </w:tcPr>
          <w:p w14:paraId="42E733E9" w14:textId="77777777" w:rsidR="002360D8" w:rsidRDefault="002360D8" w:rsidP="005608DF">
            <w:pPr>
              <w:pStyle w:val="Tabletext"/>
              <w:jc w:val="center"/>
              <w:rPr>
                <w:b/>
              </w:rPr>
            </w:pPr>
            <w:r>
              <w:rPr>
                <w:b/>
              </w:rPr>
              <w:t>Role</w:t>
            </w:r>
          </w:p>
        </w:tc>
        <w:tc>
          <w:tcPr>
            <w:tcW w:w="2835" w:type="dxa"/>
          </w:tcPr>
          <w:p w14:paraId="3ABF4FAE" w14:textId="77777777" w:rsidR="002360D8" w:rsidRDefault="002360D8" w:rsidP="005608DF">
            <w:pPr>
              <w:pStyle w:val="Tabletext"/>
              <w:jc w:val="center"/>
              <w:rPr>
                <w:b/>
              </w:rPr>
            </w:pPr>
            <w:r>
              <w:rPr>
                <w:b/>
              </w:rPr>
              <w:t>Approval (Signature)</w:t>
            </w:r>
          </w:p>
        </w:tc>
        <w:tc>
          <w:tcPr>
            <w:tcW w:w="1741" w:type="dxa"/>
          </w:tcPr>
          <w:p w14:paraId="58609E7A" w14:textId="77777777" w:rsidR="002360D8" w:rsidRDefault="002360D8" w:rsidP="005608DF">
            <w:pPr>
              <w:pStyle w:val="Tabletext"/>
              <w:jc w:val="center"/>
              <w:rPr>
                <w:b/>
              </w:rPr>
            </w:pPr>
            <w:r>
              <w:rPr>
                <w:b/>
              </w:rPr>
              <w:t>Approval Date</w:t>
            </w:r>
          </w:p>
        </w:tc>
      </w:tr>
      <w:tr w:rsidR="0037604B" w14:paraId="402F3091" w14:textId="77777777" w:rsidTr="4467AACD">
        <w:tc>
          <w:tcPr>
            <w:tcW w:w="2304" w:type="dxa"/>
          </w:tcPr>
          <w:p w14:paraId="06CB46CB" w14:textId="4D9B5120" w:rsidR="4467AACD" w:rsidRDefault="4467AACD" w:rsidP="4467AACD">
            <w:pPr>
              <w:pStyle w:val="Tabletext"/>
            </w:pPr>
            <w:r w:rsidRPr="4467AACD">
              <w:t>Brady Bottari</w:t>
            </w:r>
          </w:p>
        </w:tc>
        <w:tc>
          <w:tcPr>
            <w:tcW w:w="2624" w:type="dxa"/>
          </w:tcPr>
          <w:p w14:paraId="0F3D0DA5" w14:textId="0F019B3D" w:rsidR="4467AACD" w:rsidRDefault="4467AACD" w:rsidP="4467AACD">
            <w:pPr>
              <w:pStyle w:val="Tabletext"/>
            </w:pPr>
            <w:r w:rsidRPr="4467AACD">
              <w:t>Project Test Manager</w:t>
            </w:r>
          </w:p>
        </w:tc>
        <w:tc>
          <w:tcPr>
            <w:tcW w:w="2835" w:type="dxa"/>
          </w:tcPr>
          <w:p w14:paraId="70DDCB90" w14:textId="204C0B43" w:rsidR="4467AACD" w:rsidRDefault="4467AACD" w:rsidP="4467AACD">
            <w:pPr>
              <w:pStyle w:val="Tabletext"/>
            </w:pPr>
            <w:r w:rsidRPr="4467AACD">
              <w:t>Brady Bottari</w:t>
            </w:r>
          </w:p>
        </w:tc>
        <w:tc>
          <w:tcPr>
            <w:tcW w:w="1741" w:type="dxa"/>
          </w:tcPr>
          <w:p w14:paraId="5ABB204D" w14:textId="6B90D59D" w:rsidR="4467AACD" w:rsidRDefault="4467AACD" w:rsidP="4467AACD">
            <w:pPr>
              <w:pStyle w:val="Tabletext"/>
            </w:pPr>
            <w:r w:rsidRPr="4467AACD">
              <w:t>03/02/2026</w:t>
            </w:r>
          </w:p>
        </w:tc>
      </w:tr>
      <w:tr w:rsidR="0037604B" w14:paraId="508980D0" w14:textId="77777777" w:rsidTr="4467AACD">
        <w:tc>
          <w:tcPr>
            <w:tcW w:w="2304" w:type="dxa"/>
          </w:tcPr>
          <w:p w14:paraId="1AE38726" w14:textId="0EAC7785" w:rsidR="4467AACD" w:rsidRDefault="4467AACD" w:rsidP="4467AACD">
            <w:pPr>
              <w:pStyle w:val="Tabletext"/>
            </w:pPr>
            <w:r w:rsidRPr="4467AACD">
              <w:t>Eli Ventura</w:t>
            </w:r>
          </w:p>
        </w:tc>
        <w:tc>
          <w:tcPr>
            <w:tcW w:w="2624" w:type="dxa"/>
          </w:tcPr>
          <w:p w14:paraId="02D9D8AB" w14:textId="0E41B77F" w:rsidR="4467AACD" w:rsidRDefault="4467AACD" w:rsidP="4467AACD">
            <w:pPr>
              <w:pStyle w:val="Tabletext"/>
            </w:pPr>
            <w:r w:rsidRPr="4467AACD">
              <w:t>Project Configurations Manager</w:t>
            </w:r>
          </w:p>
        </w:tc>
        <w:tc>
          <w:tcPr>
            <w:tcW w:w="2835" w:type="dxa"/>
          </w:tcPr>
          <w:p w14:paraId="0AB64194" w14:textId="7EAB120D" w:rsidR="4467AACD" w:rsidRDefault="4467AACD" w:rsidP="4467AACD">
            <w:pPr>
              <w:pStyle w:val="Tabletext"/>
            </w:pPr>
            <w:r w:rsidRPr="4467AACD">
              <w:t>Eli Ventura</w:t>
            </w:r>
          </w:p>
        </w:tc>
        <w:tc>
          <w:tcPr>
            <w:tcW w:w="1741" w:type="dxa"/>
          </w:tcPr>
          <w:p w14:paraId="36287269" w14:textId="71D307DF" w:rsidR="4467AACD" w:rsidRDefault="4467AACD" w:rsidP="4467AACD">
            <w:pPr>
              <w:pStyle w:val="Tabletext"/>
            </w:pPr>
            <w:r w:rsidRPr="4467AACD">
              <w:t>03/02/2026</w:t>
            </w:r>
          </w:p>
        </w:tc>
      </w:tr>
      <w:tr w:rsidR="0037604B" w14:paraId="68B6C534" w14:textId="77777777" w:rsidTr="4467AACD">
        <w:tc>
          <w:tcPr>
            <w:tcW w:w="2304" w:type="dxa"/>
          </w:tcPr>
          <w:p w14:paraId="4576ACA6" w14:textId="29D3D9B0" w:rsidR="4467AACD" w:rsidRDefault="4467AACD" w:rsidP="4467AACD">
            <w:pPr>
              <w:pStyle w:val="Tabletext"/>
            </w:pPr>
            <w:r>
              <w:t>Ayesha Khan</w:t>
            </w:r>
          </w:p>
        </w:tc>
        <w:tc>
          <w:tcPr>
            <w:tcW w:w="2624" w:type="dxa"/>
          </w:tcPr>
          <w:p w14:paraId="0EEE5E3A" w14:textId="436A1D65" w:rsidR="4467AACD" w:rsidRDefault="4467AACD" w:rsidP="4467AACD">
            <w:pPr>
              <w:pStyle w:val="Tabletext"/>
            </w:pPr>
            <w:r>
              <w:t>Project Technical Manager</w:t>
            </w:r>
          </w:p>
        </w:tc>
        <w:tc>
          <w:tcPr>
            <w:tcW w:w="2835" w:type="dxa"/>
          </w:tcPr>
          <w:p w14:paraId="581EF43A" w14:textId="4CD5345E" w:rsidR="4467AACD" w:rsidRDefault="4467AACD" w:rsidP="4467AACD">
            <w:pPr>
              <w:pStyle w:val="Tabletext"/>
            </w:pPr>
            <w:r>
              <w:t>Ayesha Khan</w:t>
            </w:r>
          </w:p>
        </w:tc>
        <w:tc>
          <w:tcPr>
            <w:tcW w:w="1741" w:type="dxa"/>
          </w:tcPr>
          <w:p w14:paraId="1494FC3F" w14:textId="5BA27CB0" w:rsidR="4467AACD" w:rsidRDefault="4467AACD" w:rsidP="4467AACD">
            <w:pPr>
              <w:pStyle w:val="Tabletext"/>
            </w:pPr>
            <w:r>
              <w:t>03/02/2026</w:t>
            </w:r>
          </w:p>
        </w:tc>
      </w:tr>
      <w:tr w:rsidR="0037604B" w14:paraId="27679CDD" w14:textId="77777777" w:rsidTr="4467AACD">
        <w:tc>
          <w:tcPr>
            <w:tcW w:w="2304" w:type="dxa"/>
          </w:tcPr>
          <w:p w14:paraId="6851181D" w14:textId="52E9BB0F" w:rsidR="4467AACD" w:rsidRDefault="4467AACD" w:rsidP="4467AACD">
            <w:pPr>
              <w:pStyle w:val="Tabletext"/>
            </w:pPr>
            <w:r>
              <w:t>Joseph Duff</w:t>
            </w:r>
          </w:p>
        </w:tc>
        <w:tc>
          <w:tcPr>
            <w:tcW w:w="2624" w:type="dxa"/>
          </w:tcPr>
          <w:p w14:paraId="2F5D1439" w14:textId="1F99DCA4" w:rsidR="4467AACD" w:rsidRDefault="4467AACD" w:rsidP="4467AACD">
            <w:pPr>
              <w:pStyle w:val="Tabletext"/>
            </w:pPr>
            <w:r>
              <w:t>Project Requirements Manager</w:t>
            </w:r>
          </w:p>
        </w:tc>
        <w:tc>
          <w:tcPr>
            <w:tcW w:w="2835" w:type="dxa"/>
          </w:tcPr>
          <w:p w14:paraId="0DE4433B" w14:textId="69742B91" w:rsidR="4467AACD" w:rsidRDefault="4467AACD" w:rsidP="4467AACD">
            <w:pPr>
              <w:pStyle w:val="Tabletext"/>
            </w:pPr>
            <w:r>
              <w:t>Joseph Duff</w:t>
            </w:r>
          </w:p>
        </w:tc>
        <w:tc>
          <w:tcPr>
            <w:tcW w:w="1741" w:type="dxa"/>
          </w:tcPr>
          <w:p w14:paraId="08698C52" w14:textId="06C38C6F" w:rsidR="4467AACD" w:rsidRDefault="4467AACD" w:rsidP="4467AACD">
            <w:pPr>
              <w:pStyle w:val="Tabletext"/>
            </w:pPr>
            <w:r>
              <w:t>03/02/2026</w:t>
            </w:r>
          </w:p>
        </w:tc>
      </w:tr>
      <w:tr w:rsidR="0037604B" w14:paraId="66A7CDC3" w14:textId="77777777" w:rsidTr="4467AACD">
        <w:tc>
          <w:tcPr>
            <w:tcW w:w="2304" w:type="dxa"/>
          </w:tcPr>
          <w:p w14:paraId="2337AB04" w14:textId="69BDBE31" w:rsidR="4467AACD" w:rsidRDefault="4467AACD" w:rsidP="4467AACD">
            <w:pPr>
              <w:pStyle w:val="Tabletext"/>
            </w:pPr>
            <w:r w:rsidRPr="4467AACD">
              <w:t>Michaela Montelongo</w:t>
            </w:r>
          </w:p>
        </w:tc>
        <w:tc>
          <w:tcPr>
            <w:tcW w:w="2624" w:type="dxa"/>
          </w:tcPr>
          <w:p w14:paraId="021A26FA" w14:textId="627FBC5B" w:rsidR="4467AACD" w:rsidRDefault="4467AACD" w:rsidP="4467AACD">
            <w:pPr>
              <w:pStyle w:val="Tabletext"/>
            </w:pPr>
            <w:r w:rsidRPr="4467AACD">
              <w:t>Project Quality Assurance Manager</w:t>
            </w:r>
          </w:p>
        </w:tc>
        <w:tc>
          <w:tcPr>
            <w:tcW w:w="2835" w:type="dxa"/>
          </w:tcPr>
          <w:p w14:paraId="3D848860" w14:textId="388B531F" w:rsidR="4467AACD" w:rsidRDefault="4467AACD" w:rsidP="4467AACD">
            <w:pPr>
              <w:pStyle w:val="Tabletext"/>
            </w:pPr>
            <w:r w:rsidRPr="4467AACD">
              <w:t>Michaela Montelongo</w:t>
            </w:r>
          </w:p>
        </w:tc>
        <w:tc>
          <w:tcPr>
            <w:tcW w:w="1741" w:type="dxa"/>
          </w:tcPr>
          <w:p w14:paraId="229E1269" w14:textId="4919A071" w:rsidR="4467AACD" w:rsidRDefault="4467AACD" w:rsidP="4467AACD">
            <w:pPr>
              <w:pStyle w:val="Tabletext"/>
            </w:pPr>
            <w:r w:rsidRPr="4467AACD">
              <w:t>03/02/2026</w:t>
            </w:r>
          </w:p>
        </w:tc>
      </w:tr>
      <w:tr w:rsidR="0037604B" w14:paraId="6EAEBFCF" w14:textId="77777777" w:rsidTr="4467AACD">
        <w:tc>
          <w:tcPr>
            <w:tcW w:w="2304" w:type="dxa"/>
          </w:tcPr>
          <w:p w14:paraId="0F75C085" w14:textId="2A7AC517" w:rsidR="0037604B" w:rsidRPr="00865FF1" w:rsidRDefault="405AA0BA" w:rsidP="4467AACD">
            <w:pPr>
              <w:pStyle w:val="Tabletext"/>
            </w:pPr>
            <w:r w:rsidRPr="4467AACD">
              <w:t>Andrew Tamez</w:t>
            </w:r>
          </w:p>
        </w:tc>
        <w:tc>
          <w:tcPr>
            <w:tcW w:w="2624" w:type="dxa"/>
          </w:tcPr>
          <w:p w14:paraId="336762FE" w14:textId="7168B712" w:rsidR="0037604B" w:rsidRPr="00865FF1" w:rsidRDefault="33F59173" w:rsidP="4467AACD">
            <w:pPr>
              <w:pStyle w:val="Tabletext"/>
            </w:pPr>
            <w:r w:rsidRPr="4467AACD">
              <w:t xml:space="preserve">Project </w:t>
            </w:r>
            <w:r w:rsidR="1E94ACF1" w:rsidRPr="4467AACD">
              <w:t>Design Manager</w:t>
            </w:r>
          </w:p>
        </w:tc>
        <w:tc>
          <w:tcPr>
            <w:tcW w:w="2835" w:type="dxa"/>
          </w:tcPr>
          <w:p w14:paraId="204D785A" w14:textId="716F3584" w:rsidR="0037604B" w:rsidRPr="00865FF1" w:rsidRDefault="053FA283" w:rsidP="4467AACD">
            <w:pPr>
              <w:pStyle w:val="Tabletext"/>
            </w:pPr>
            <w:r w:rsidRPr="4467AACD">
              <w:t>Andrew Tamez</w:t>
            </w:r>
          </w:p>
        </w:tc>
        <w:tc>
          <w:tcPr>
            <w:tcW w:w="1741" w:type="dxa"/>
          </w:tcPr>
          <w:p w14:paraId="570ED283" w14:textId="6093DA76" w:rsidR="0037604B" w:rsidRPr="00865FF1" w:rsidRDefault="053FA283" w:rsidP="4467AACD">
            <w:pPr>
              <w:pStyle w:val="Tabletext"/>
            </w:pPr>
            <w:r w:rsidRPr="4467AACD">
              <w:t>03/02/2026</w:t>
            </w:r>
          </w:p>
        </w:tc>
      </w:tr>
      <w:tr w:rsidR="4467AACD" w14:paraId="640C8558" w14:textId="77777777" w:rsidTr="4467AACD">
        <w:trPr>
          <w:trHeight w:val="300"/>
        </w:trPr>
        <w:tc>
          <w:tcPr>
            <w:tcW w:w="2304" w:type="dxa"/>
          </w:tcPr>
          <w:p w14:paraId="68A93EF2" w14:textId="74F0A2E2" w:rsidR="6AD0B3B8" w:rsidRDefault="6AD0B3B8" w:rsidP="4467AACD">
            <w:pPr>
              <w:pStyle w:val="Tabletext"/>
            </w:pPr>
            <w:r w:rsidRPr="4467AACD">
              <w:t>Hector Marrero-Colominas</w:t>
            </w:r>
          </w:p>
        </w:tc>
        <w:tc>
          <w:tcPr>
            <w:tcW w:w="2624" w:type="dxa"/>
          </w:tcPr>
          <w:p w14:paraId="65EB29C0" w14:textId="440378EE" w:rsidR="6AD0B3B8" w:rsidRDefault="6AD0B3B8" w:rsidP="4467AACD">
            <w:pPr>
              <w:pStyle w:val="Tabletext"/>
            </w:pPr>
            <w:r w:rsidRPr="4467AACD">
              <w:t>Project Manager</w:t>
            </w:r>
          </w:p>
        </w:tc>
        <w:tc>
          <w:tcPr>
            <w:tcW w:w="2835" w:type="dxa"/>
          </w:tcPr>
          <w:p w14:paraId="0D63F4D2" w14:textId="1E475500" w:rsidR="6AD0B3B8" w:rsidRDefault="6AD0B3B8" w:rsidP="4467AACD">
            <w:pPr>
              <w:pStyle w:val="Tabletext"/>
            </w:pPr>
            <w:r w:rsidRPr="4467AACD">
              <w:t>Hector Marrero-Colominas</w:t>
            </w:r>
          </w:p>
        </w:tc>
        <w:tc>
          <w:tcPr>
            <w:tcW w:w="1741" w:type="dxa"/>
          </w:tcPr>
          <w:p w14:paraId="32E28F0E" w14:textId="0A7DDAB8" w:rsidR="6AD0B3B8" w:rsidRDefault="6AD0B3B8" w:rsidP="4467AACD">
            <w:pPr>
              <w:pStyle w:val="Tabletext"/>
            </w:pPr>
            <w:r w:rsidRPr="4467AACD">
              <w:t>03/02/2026</w:t>
            </w:r>
          </w:p>
        </w:tc>
      </w:tr>
    </w:tbl>
    <w:p w14:paraId="46B84504" w14:textId="77777777" w:rsidR="002360D8" w:rsidRDefault="002360D8" w:rsidP="002360D8"/>
    <w:p w14:paraId="6939B8E3" w14:textId="6676C643" w:rsidR="002360D8" w:rsidRDefault="002360D8">
      <w:pPr>
        <w:widowControl/>
        <w:spacing w:line="240" w:lineRule="auto"/>
        <w:rPr>
          <w:rFonts w:ascii="Arial" w:hAnsi="Arial"/>
          <w:b/>
          <w:sz w:val="36"/>
        </w:rPr>
      </w:pPr>
      <w:r>
        <w:br w:type="page"/>
      </w:r>
    </w:p>
    <w:p w14:paraId="61F06F25" w14:textId="35CBDF13" w:rsidR="00717C4A" w:rsidRDefault="008338FE">
      <w:pPr>
        <w:pStyle w:val="Title"/>
      </w:pPr>
      <w:r>
        <w:lastRenderedPageBreak/>
        <w:t>Revision History</w:t>
      </w:r>
    </w:p>
    <w:tbl>
      <w:tblPr>
        <w:tblW w:w="950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1152"/>
        <w:gridCol w:w="3744"/>
        <w:gridCol w:w="2304"/>
      </w:tblGrid>
      <w:tr w:rsidR="00717C4A" w14:paraId="7B3D722A" w14:textId="77777777" w:rsidTr="009C36FC">
        <w:tc>
          <w:tcPr>
            <w:tcW w:w="2304" w:type="dxa"/>
          </w:tcPr>
          <w:p w14:paraId="5FE4DB58" w14:textId="77777777" w:rsidR="00717C4A" w:rsidRDefault="008338FE">
            <w:pPr>
              <w:pStyle w:val="Tabletext"/>
              <w:jc w:val="center"/>
              <w:rPr>
                <w:b/>
              </w:rPr>
            </w:pPr>
            <w:r>
              <w:rPr>
                <w:b/>
              </w:rPr>
              <w:t>Date</w:t>
            </w:r>
          </w:p>
        </w:tc>
        <w:tc>
          <w:tcPr>
            <w:tcW w:w="1152" w:type="dxa"/>
          </w:tcPr>
          <w:p w14:paraId="69BFB74D" w14:textId="77777777" w:rsidR="00717C4A" w:rsidRDefault="008338FE">
            <w:pPr>
              <w:pStyle w:val="Tabletext"/>
              <w:jc w:val="center"/>
              <w:rPr>
                <w:b/>
              </w:rPr>
            </w:pPr>
            <w:r>
              <w:rPr>
                <w:b/>
              </w:rPr>
              <w:t>Version</w:t>
            </w:r>
          </w:p>
        </w:tc>
        <w:tc>
          <w:tcPr>
            <w:tcW w:w="3744" w:type="dxa"/>
          </w:tcPr>
          <w:p w14:paraId="7AE7FA3B" w14:textId="77777777" w:rsidR="00717C4A" w:rsidRDefault="008338FE">
            <w:pPr>
              <w:pStyle w:val="Tabletext"/>
              <w:jc w:val="center"/>
              <w:rPr>
                <w:b/>
              </w:rPr>
            </w:pPr>
            <w:r>
              <w:rPr>
                <w:b/>
              </w:rPr>
              <w:t>Description</w:t>
            </w:r>
          </w:p>
        </w:tc>
        <w:tc>
          <w:tcPr>
            <w:tcW w:w="2304" w:type="dxa"/>
          </w:tcPr>
          <w:p w14:paraId="3077B3E7" w14:textId="77777777" w:rsidR="00717C4A" w:rsidRDefault="008338FE">
            <w:pPr>
              <w:pStyle w:val="Tabletext"/>
              <w:jc w:val="center"/>
              <w:rPr>
                <w:b/>
              </w:rPr>
            </w:pPr>
            <w:r>
              <w:rPr>
                <w:b/>
              </w:rPr>
              <w:t>Author</w:t>
            </w:r>
          </w:p>
        </w:tc>
      </w:tr>
      <w:tr w:rsidR="00717C4A" w14:paraId="7A02C87D" w14:textId="77777777" w:rsidTr="009C36FC">
        <w:tc>
          <w:tcPr>
            <w:tcW w:w="2304" w:type="dxa"/>
          </w:tcPr>
          <w:p w14:paraId="7F51BFDF" w14:textId="7249D2B3" w:rsidR="00717C4A" w:rsidRPr="00865FF1" w:rsidRDefault="15878B7B" w:rsidP="4467AACD">
            <w:pPr>
              <w:pStyle w:val="Tabletext"/>
            </w:pPr>
            <w:r w:rsidRPr="4467AACD">
              <w:t>02/27/2026</w:t>
            </w:r>
          </w:p>
        </w:tc>
        <w:tc>
          <w:tcPr>
            <w:tcW w:w="1152" w:type="dxa"/>
          </w:tcPr>
          <w:p w14:paraId="7E3ACFB6" w14:textId="21E84FFE" w:rsidR="00717C4A" w:rsidRPr="00865FF1" w:rsidRDefault="15878B7B" w:rsidP="4467AACD">
            <w:pPr>
              <w:pStyle w:val="Tabletext"/>
            </w:pPr>
            <w:r w:rsidRPr="4467AACD">
              <w:t>1.0</w:t>
            </w:r>
          </w:p>
        </w:tc>
        <w:tc>
          <w:tcPr>
            <w:tcW w:w="3744" w:type="dxa"/>
          </w:tcPr>
          <w:p w14:paraId="313F6324" w14:textId="5C5DBB34" w:rsidR="00717C4A" w:rsidRPr="00865FF1" w:rsidRDefault="15878B7B" w:rsidP="4467AACD">
            <w:pPr>
              <w:pStyle w:val="Tabletext"/>
            </w:pPr>
            <w:r w:rsidRPr="4467AACD">
              <w:t>The first draft</w:t>
            </w:r>
          </w:p>
        </w:tc>
        <w:tc>
          <w:tcPr>
            <w:tcW w:w="2304" w:type="dxa"/>
          </w:tcPr>
          <w:p w14:paraId="57636A18" w14:textId="4B19B021" w:rsidR="00717C4A" w:rsidRPr="007724DF" w:rsidRDefault="15878B7B" w:rsidP="4467AACD">
            <w:pPr>
              <w:pStyle w:val="Tabletext"/>
              <w:rPr>
                <w:lang w:val="es-US"/>
              </w:rPr>
            </w:pPr>
            <w:r w:rsidRPr="007724DF">
              <w:rPr>
                <w:lang w:val="es-US"/>
              </w:rPr>
              <w:t>Eli Ventura</w:t>
            </w:r>
          </w:p>
          <w:p w14:paraId="5D105772" w14:textId="6014BEA2" w:rsidR="00717C4A" w:rsidRPr="007724DF" w:rsidRDefault="15878B7B" w:rsidP="4467AACD">
            <w:pPr>
              <w:pStyle w:val="Tabletext"/>
              <w:rPr>
                <w:lang w:val="es-US"/>
              </w:rPr>
            </w:pPr>
            <w:r w:rsidRPr="007724DF">
              <w:rPr>
                <w:lang w:val="es-US"/>
              </w:rPr>
              <w:t>Brady Bottari</w:t>
            </w:r>
          </w:p>
          <w:p w14:paraId="5FC0B120" w14:textId="45319D8B" w:rsidR="00717C4A" w:rsidRPr="007724DF" w:rsidRDefault="15878B7B" w:rsidP="4467AACD">
            <w:pPr>
              <w:pStyle w:val="Tabletext"/>
              <w:rPr>
                <w:lang w:val="es-US"/>
              </w:rPr>
            </w:pPr>
            <w:r w:rsidRPr="007724DF">
              <w:rPr>
                <w:lang w:val="es-US"/>
              </w:rPr>
              <w:t>Ayesha Khan</w:t>
            </w:r>
          </w:p>
          <w:p w14:paraId="1E609BB2" w14:textId="4837D1C6" w:rsidR="00717C4A" w:rsidRPr="00865FF1" w:rsidRDefault="426B059F" w:rsidP="4467AACD">
            <w:pPr>
              <w:pStyle w:val="Tabletext"/>
            </w:pPr>
            <w:r w:rsidRPr="4467AACD">
              <w:t>Andrew Tamez</w:t>
            </w:r>
          </w:p>
          <w:p w14:paraId="7B5553DB" w14:textId="12BF1B0F" w:rsidR="00717C4A" w:rsidRPr="00865FF1" w:rsidRDefault="26795154" w:rsidP="4467AACD">
            <w:pPr>
              <w:pStyle w:val="Tabletext"/>
            </w:pPr>
            <w:r w:rsidRPr="4467AACD">
              <w:t>Michaela Montelongo</w:t>
            </w:r>
          </w:p>
          <w:p w14:paraId="67CB36D0" w14:textId="1B73B252" w:rsidR="00717C4A" w:rsidRPr="00865FF1" w:rsidRDefault="531609B7" w:rsidP="4467AACD">
            <w:pPr>
              <w:pStyle w:val="Tabletext"/>
            </w:pPr>
            <w:r w:rsidRPr="4467AACD">
              <w:t>Joseph Duff</w:t>
            </w:r>
          </w:p>
        </w:tc>
      </w:tr>
    </w:tbl>
    <w:p w14:paraId="67E24316" w14:textId="77777777" w:rsidR="00717C4A" w:rsidRDefault="00717C4A"/>
    <w:p w14:paraId="4BCDEB62" w14:textId="77777777" w:rsidR="002360D8" w:rsidRDefault="002360D8">
      <w:pPr>
        <w:pStyle w:val="Title"/>
      </w:pPr>
    </w:p>
    <w:p w14:paraId="6E348AD7" w14:textId="1E76BA18" w:rsidR="00717C4A" w:rsidRDefault="008338FE">
      <w:pPr>
        <w:pStyle w:val="Title"/>
      </w:pPr>
      <w:r>
        <w:br w:type="page"/>
      </w:r>
      <w:r>
        <w:lastRenderedPageBreak/>
        <w:t>Table of Contents</w:t>
      </w:r>
    </w:p>
    <w:p w14:paraId="5D804F95" w14:textId="4DDB03AA" w:rsidR="009C36FC" w:rsidRDefault="008338FE">
      <w:pPr>
        <w:pStyle w:val="TOC1"/>
        <w:tabs>
          <w:tab w:val="left" w:pos="432"/>
        </w:tabs>
        <w:rPr>
          <w:rFonts w:asciiTheme="minorHAnsi" w:eastAsiaTheme="minorEastAsia" w:hAnsiTheme="minorHAnsi" w:cstheme="minorBidi"/>
          <w:noProof/>
          <w:kern w:val="2"/>
          <w:sz w:val="24"/>
          <w:szCs w:val="24"/>
          <w14:ligatures w14:val="standardContextual"/>
        </w:rPr>
      </w:pPr>
      <w:r>
        <w:fldChar w:fldCharType="begin"/>
      </w:r>
      <w:r>
        <w:instrText xml:space="preserve"> TOC \o "1-3" </w:instrText>
      </w:r>
      <w:r>
        <w:fldChar w:fldCharType="separate"/>
      </w:r>
      <w:r w:rsidR="009C36FC">
        <w:rPr>
          <w:noProof/>
        </w:rPr>
        <w:t>1.</w:t>
      </w:r>
      <w:r w:rsidR="009C36FC">
        <w:rPr>
          <w:rFonts w:asciiTheme="minorHAnsi" w:eastAsiaTheme="minorEastAsia" w:hAnsiTheme="minorHAnsi" w:cstheme="minorBidi"/>
          <w:noProof/>
          <w:kern w:val="2"/>
          <w:sz w:val="24"/>
          <w:szCs w:val="24"/>
          <w14:ligatures w14:val="standardContextual"/>
        </w:rPr>
        <w:tab/>
      </w:r>
      <w:r w:rsidR="009C36FC">
        <w:rPr>
          <w:noProof/>
        </w:rPr>
        <w:t>Introduction</w:t>
      </w:r>
      <w:r w:rsidR="009C36FC">
        <w:rPr>
          <w:noProof/>
        </w:rPr>
        <w:tab/>
      </w:r>
      <w:r w:rsidR="009C36FC">
        <w:rPr>
          <w:noProof/>
        </w:rPr>
        <w:fldChar w:fldCharType="begin"/>
      </w:r>
      <w:r w:rsidR="009C36FC">
        <w:rPr>
          <w:noProof/>
        </w:rPr>
        <w:instrText xml:space="preserve"> PAGEREF _Toc223387906 \h </w:instrText>
      </w:r>
      <w:r w:rsidR="009C36FC">
        <w:rPr>
          <w:noProof/>
        </w:rPr>
      </w:r>
      <w:r w:rsidR="009C36FC">
        <w:rPr>
          <w:noProof/>
        </w:rPr>
        <w:fldChar w:fldCharType="separate"/>
      </w:r>
      <w:r w:rsidR="009C36FC">
        <w:rPr>
          <w:noProof/>
        </w:rPr>
        <w:t>7</w:t>
      </w:r>
      <w:r w:rsidR="009C36FC">
        <w:rPr>
          <w:noProof/>
        </w:rPr>
        <w:fldChar w:fldCharType="end"/>
      </w:r>
    </w:p>
    <w:p w14:paraId="1E79F8F3" w14:textId="385D37F1" w:rsidR="009C36FC" w:rsidRDefault="009C36FC">
      <w:pPr>
        <w:pStyle w:val="TOC2"/>
        <w:tabs>
          <w:tab w:val="left" w:pos="1000"/>
        </w:tabs>
        <w:rPr>
          <w:rFonts w:asciiTheme="minorHAnsi" w:eastAsiaTheme="minorEastAsia" w:hAnsiTheme="minorHAnsi" w:cstheme="minorBidi"/>
          <w:noProof/>
          <w:kern w:val="2"/>
          <w:sz w:val="24"/>
          <w:szCs w:val="24"/>
          <w14:ligatures w14:val="standardContextual"/>
        </w:rPr>
      </w:pPr>
      <w:r>
        <w:rPr>
          <w:noProof/>
        </w:rPr>
        <w:t>1.1</w:t>
      </w:r>
      <w:r>
        <w:rPr>
          <w:rFonts w:asciiTheme="minorHAnsi" w:eastAsiaTheme="minorEastAsia" w:hAnsiTheme="minorHAnsi" w:cstheme="minorBidi"/>
          <w:noProof/>
          <w:kern w:val="2"/>
          <w:sz w:val="24"/>
          <w:szCs w:val="24"/>
          <w14:ligatures w14:val="standardContextual"/>
        </w:rPr>
        <w:tab/>
      </w:r>
      <w:r>
        <w:rPr>
          <w:noProof/>
        </w:rPr>
        <w:t>Purpose of the Document</w:t>
      </w:r>
      <w:r>
        <w:rPr>
          <w:noProof/>
        </w:rPr>
        <w:tab/>
      </w:r>
      <w:r>
        <w:rPr>
          <w:noProof/>
        </w:rPr>
        <w:fldChar w:fldCharType="begin"/>
      </w:r>
      <w:r>
        <w:rPr>
          <w:noProof/>
        </w:rPr>
        <w:instrText xml:space="preserve"> PAGEREF _Toc223387907 \h </w:instrText>
      </w:r>
      <w:r>
        <w:rPr>
          <w:noProof/>
        </w:rPr>
      </w:r>
      <w:r>
        <w:rPr>
          <w:noProof/>
        </w:rPr>
        <w:fldChar w:fldCharType="separate"/>
      </w:r>
      <w:r>
        <w:rPr>
          <w:noProof/>
        </w:rPr>
        <w:t>7</w:t>
      </w:r>
      <w:r>
        <w:rPr>
          <w:noProof/>
        </w:rPr>
        <w:fldChar w:fldCharType="end"/>
      </w:r>
    </w:p>
    <w:p w14:paraId="48503262" w14:textId="5DD06730" w:rsidR="009C36FC" w:rsidRDefault="009C36FC">
      <w:pPr>
        <w:pStyle w:val="TOC2"/>
        <w:tabs>
          <w:tab w:val="left" w:pos="1000"/>
        </w:tabs>
        <w:rPr>
          <w:rFonts w:asciiTheme="minorHAnsi" w:eastAsiaTheme="minorEastAsia" w:hAnsiTheme="minorHAnsi" w:cstheme="minorBidi"/>
          <w:noProof/>
          <w:kern w:val="2"/>
          <w:sz w:val="24"/>
          <w:szCs w:val="24"/>
          <w14:ligatures w14:val="standardContextual"/>
        </w:rPr>
      </w:pPr>
      <w:r>
        <w:rPr>
          <w:noProof/>
        </w:rPr>
        <w:t>1.2</w:t>
      </w:r>
      <w:r>
        <w:rPr>
          <w:rFonts w:asciiTheme="minorHAnsi" w:eastAsiaTheme="minorEastAsia" w:hAnsiTheme="minorHAnsi" w:cstheme="minorBidi"/>
          <w:noProof/>
          <w:kern w:val="2"/>
          <w:sz w:val="24"/>
          <w:szCs w:val="24"/>
          <w14:ligatures w14:val="standardContextual"/>
        </w:rPr>
        <w:tab/>
      </w:r>
      <w:r>
        <w:rPr>
          <w:noProof/>
        </w:rPr>
        <w:t>Scope of the Document</w:t>
      </w:r>
      <w:r>
        <w:rPr>
          <w:noProof/>
        </w:rPr>
        <w:tab/>
      </w:r>
      <w:r>
        <w:rPr>
          <w:noProof/>
        </w:rPr>
        <w:fldChar w:fldCharType="begin"/>
      </w:r>
      <w:r>
        <w:rPr>
          <w:noProof/>
        </w:rPr>
        <w:instrText xml:space="preserve"> PAGEREF _Toc223387908 \h </w:instrText>
      </w:r>
      <w:r>
        <w:rPr>
          <w:noProof/>
        </w:rPr>
      </w:r>
      <w:r>
        <w:rPr>
          <w:noProof/>
        </w:rPr>
        <w:fldChar w:fldCharType="separate"/>
      </w:r>
      <w:r>
        <w:rPr>
          <w:noProof/>
        </w:rPr>
        <w:t>7</w:t>
      </w:r>
      <w:r>
        <w:rPr>
          <w:noProof/>
        </w:rPr>
        <w:fldChar w:fldCharType="end"/>
      </w:r>
    </w:p>
    <w:p w14:paraId="47A9A49B" w14:textId="48CFD1EA" w:rsidR="009C36FC" w:rsidRDefault="009C36FC">
      <w:pPr>
        <w:pStyle w:val="TOC2"/>
        <w:tabs>
          <w:tab w:val="left" w:pos="1000"/>
        </w:tabs>
        <w:rPr>
          <w:rFonts w:asciiTheme="minorHAnsi" w:eastAsiaTheme="minorEastAsia" w:hAnsiTheme="minorHAnsi" w:cstheme="minorBidi"/>
          <w:noProof/>
          <w:kern w:val="2"/>
          <w:sz w:val="24"/>
          <w:szCs w:val="24"/>
          <w14:ligatures w14:val="standardContextual"/>
        </w:rPr>
      </w:pPr>
      <w:r>
        <w:rPr>
          <w:noProof/>
        </w:rPr>
        <w:t>1.3</w:t>
      </w:r>
      <w:r>
        <w:rPr>
          <w:rFonts w:asciiTheme="minorHAnsi" w:eastAsiaTheme="minorEastAsia" w:hAnsiTheme="minorHAnsi" w:cstheme="minorBidi"/>
          <w:noProof/>
          <w:kern w:val="2"/>
          <w:sz w:val="24"/>
          <w:szCs w:val="24"/>
          <w14:ligatures w14:val="standardContextual"/>
        </w:rPr>
        <w:tab/>
      </w:r>
      <w:r>
        <w:rPr>
          <w:noProof/>
        </w:rPr>
        <w:t>References</w:t>
      </w:r>
      <w:r>
        <w:rPr>
          <w:noProof/>
        </w:rPr>
        <w:tab/>
      </w:r>
      <w:r>
        <w:rPr>
          <w:noProof/>
        </w:rPr>
        <w:fldChar w:fldCharType="begin"/>
      </w:r>
      <w:r>
        <w:rPr>
          <w:noProof/>
        </w:rPr>
        <w:instrText xml:space="preserve"> PAGEREF _Toc223387909 \h </w:instrText>
      </w:r>
      <w:r>
        <w:rPr>
          <w:noProof/>
        </w:rPr>
      </w:r>
      <w:r>
        <w:rPr>
          <w:noProof/>
        </w:rPr>
        <w:fldChar w:fldCharType="separate"/>
      </w:r>
      <w:r>
        <w:rPr>
          <w:noProof/>
        </w:rPr>
        <w:t>7</w:t>
      </w:r>
      <w:r>
        <w:rPr>
          <w:noProof/>
        </w:rPr>
        <w:fldChar w:fldCharType="end"/>
      </w:r>
    </w:p>
    <w:p w14:paraId="521CA154" w14:textId="1E0EC56C" w:rsidR="009C36FC" w:rsidRDefault="009C36FC">
      <w:pPr>
        <w:pStyle w:val="TOC2"/>
        <w:tabs>
          <w:tab w:val="left" w:pos="1000"/>
        </w:tabs>
        <w:rPr>
          <w:rFonts w:asciiTheme="minorHAnsi" w:eastAsiaTheme="minorEastAsia" w:hAnsiTheme="minorHAnsi" w:cstheme="minorBidi"/>
          <w:noProof/>
          <w:kern w:val="2"/>
          <w:sz w:val="24"/>
          <w:szCs w:val="24"/>
          <w14:ligatures w14:val="standardContextual"/>
        </w:rPr>
      </w:pPr>
      <w:r>
        <w:rPr>
          <w:noProof/>
        </w:rPr>
        <w:t>1.4</w:t>
      </w:r>
      <w:r>
        <w:rPr>
          <w:rFonts w:asciiTheme="minorHAnsi" w:eastAsiaTheme="minorEastAsia" w:hAnsiTheme="minorHAnsi" w:cstheme="minorBidi"/>
          <w:noProof/>
          <w:kern w:val="2"/>
          <w:sz w:val="24"/>
          <w:szCs w:val="24"/>
          <w14:ligatures w14:val="standardContextual"/>
        </w:rPr>
        <w:tab/>
      </w:r>
      <w:r>
        <w:rPr>
          <w:noProof/>
        </w:rPr>
        <w:t>Definitions, Acronyms, and Abbreviations</w:t>
      </w:r>
      <w:r>
        <w:rPr>
          <w:noProof/>
        </w:rPr>
        <w:tab/>
      </w:r>
      <w:r>
        <w:rPr>
          <w:noProof/>
        </w:rPr>
        <w:fldChar w:fldCharType="begin"/>
      </w:r>
      <w:r>
        <w:rPr>
          <w:noProof/>
        </w:rPr>
        <w:instrText xml:space="preserve"> PAGEREF _Toc223387910 \h </w:instrText>
      </w:r>
      <w:r>
        <w:rPr>
          <w:noProof/>
        </w:rPr>
      </w:r>
      <w:r>
        <w:rPr>
          <w:noProof/>
        </w:rPr>
        <w:fldChar w:fldCharType="separate"/>
      </w:r>
      <w:r>
        <w:rPr>
          <w:noProof/>
        </w:rPr>
        <w:t>7</w:t>
      </w:r>
      <w:r>
        <w:rPr>
          <w:noProof/>
        </w:rPr>
        <w:fldChar w:fldCharType="end"/>
      </w:r>
    </w:p>
    <w:p w14:paraId="2F65F73F" w14:textId="3D49BB9D" w:rsidR="009C36FC" w:rsidRDefault="009C36FC">
      <w:pPr>
        <w:pStyle w:val="TOC1"/>
        <w:tabs>
          <w:tab w:val="left" w:pos="432"/>
        </w:tabs>
        <w:rPr>
          <w:rFonts w:asciiTheme="minorHAnsi" w:eastAsiaTheme="minorEastAsia" w:hAnsiTheme="minorHAnsi" w:cstheme="minorBidi"/>
          <w:noProof/>
          <w:kern w:val="2"/>
          <w:sz w:val="24"/>
          <w:szCs w:val="24"/>
          <w14:ligatures w14:val="standardContextual"/>
        </w:rPr>
      </w:pPr>
      <w:r>
        <w:rPr>
          <w:noProof/>
        </w:rPr>
        <w:t>2.</w:t>
      </w:r>
      <w:r>
        <w:rPr>
          <w:rFonts w:asciiTheme="minorHAnsi" w:eastAsiaTheme="minorEastAsia" w:hAnsiTheme="minorHAnsi" w:cstheme="minorBidi"/>
          <w:noProof/>
          <w:kern w:val="2"/>
          <w:sz w:val="24"/>
          <w:szCs w:val="24"/>
          <w14:ligatures w14:val="standardContextual"/>
        </w:rPr>
        <w:tab/>
      </w:r>
      <w:r>
        <w:rPr>
          <w:noProof/>
        </w:rPr>
        <w:t>Product Scope</w:t>
      </w:r>
      <w:r>
        <w:rPr>
          <w:noProof/>
        </w:rPr>
        <w:tab/>
      </w:r>
      <w:r>
        <w:rPr>
          <w:noProof/>
        </w:rPr>
        <w:fldChar w:fldCharType="begin"/>
      </w:r>
      <w:r>
        <w:rPr>
          <w:noProof/>
        </w:rPr>
        <w:instrText xml:space="preserve"> PAGEREF _Toc223387911 \h </w:instrText>
      </w:r>
      <w:r>
        <w:rPr>
          <w:noProof/>
        </w:rPr>
      </w:r>
      <w:r>
        <w:rPr>
          <w:noProof/>
        </w:rPr>
        <w:fldChar w:fldCharType="separate"/>
      </w:r>
      <w:r>
        <w:rPr>
          <w:noProof/>
        </w:rPr>
        <w:t>8</w:t>
      </w:r>
      <w:r>
        <w:rPr>
          <w:noProof/>
        </w:rPr>
        <w:fldChar w:fldCharType="end"/>
      </w:r>
    </w:p>
    <w:p w14:paraId="75CAFCA8" w14:textId="6F44E54E" w:rsidR="009C36FC" w:rsidRDefault="009C36FC">
      <w:pPr>
        <w:pStyle w:val="TOC1"/>
        <w:tabs>
          <w:tab w:val="left" w:pos="432"/>
        </w:tabs>
        <w:rPr>
          <w:rFonts w:asciiTheme="minorHAnsi" w:eastAsiaTheme="minorEastAsia" w:hAnsiTheme="minorHAnsi" w:cstheme="minorBidi"/>
          <w:noProof/>
          <w:kern w:val="2"/>
          <w:sz w:val="24"/>
          <w:szCs w:val="24"/>
          <w14:ligatures w14:val="standardContextual"/>
        </w:rPr>
      </w:pPr>
      <w:r>
        <w:rPr>
          <w:noProof/>
        </w:rPr>
        <w:t>3.</w:t>
      </w:r>
      <w:r>
        <w:rPr>
          <w:rFonts w:asciiTheme="minorHAnsi" w:eastAsiaTheme="minorEastAsia" w:hAnsiTheme="minorHAnsi" w:cstheme="minorBidi"/>
          <w:noProof/>
          <w:kern w:val="2"/>
          <w:sz w:val="24"/>
          <w:szCs w:val="24"/>
          <w14:ligatures w14:val="standardContextual"/>
        </w:rPr>
        <w:tab/>
      </w:r>
      <w:r>
        <w:rPr>
          <w:noProof/>
        </w:rPr>
        <w:t>Product Users</w:t>
      </w:r>
      <w:r>
        <w:rPr>
          <w:noProof/>
        </w:rPr>
        <w:tab/>
      </w:r>
      <w:r>
        <w:rPr>
          <w:noProof/>
        </w:rPr>
        <w:fldChar w:fldCharType="begin"/>
      </w:r>
      <w:r>
        <w:rPr>
          <w:noProof/>
        </w:rPr>
        <w:instrText xml:space="preserve"> PAGEREF _Toc223387912 \h </w:instrText>
      </w:r>
      <w:r>
        <w:rPr>
          <w:noProof/>
        </w:rPr>
      </w:r>
      <w:r>
        <w:rPr>
          <w:noProof/>
        </w:rPr>
        <w:fldChar w:fldCharType="separate"/>
      </w:r>
      <w:r>
        <w:rPr>
          <w:noProof/>
        </w:rPr>
        <w:t>9</w:t>
      </w:r>
      <w:r>
        <w:rPr>
          <w:noProof/>
        </w:rPr>
        <w:fldChar w:fldCharType="end"/>
      </w:r>
    </w:p>
    <w:p w14:paraId="074BB1E5" w14:textId="3073D320" w:rsidR="009C36FC" w:rsidRDefault="009C36FC">
      <w:pPr>
        <w:pStyle w:val="TOC2"/>
        <w:tabs>
          <w:tab w:val="left" w:pos="1000"/>
        </w:tabs>
        <w:rPr>
          <w:rFonts w:asciiTheme="minorHAnsi" w:eastAsiaTheme="minorEastAsia" w:hAnsiTheme="minorHAnsi" w:cstheme="minorBidi"/>
          <w:noProof/>
          <w:kern w:val="2"/>
          <w:sz w:val="24"/>
          <w:szCs w:val="24"/>
          <w14:ligatures w14:val="standardContextual"/>
        </w:rPr>
      </w:pPr>
      <w:r>
        <w:rPr>
          <w:noProof/>
        </w:rPr>
        <w:t>3.1</w:t>
      </w:r>
      <w:r>
        <w:rPr>
          <w:rFonts w:asciiTheme="minorHAnsi" w:eastAsiaTheme="minorEastAsia" w:hAnsiTheme="minorHAnsi" w:cstheme="minorBidi"/>
          <w:noProof/>
          <w:kern w:val="2"/>
          <w:sz w:val="24"/>
          <w:szCs w:val="24"/>
          <w14:ligatures w14:val="standardContextual"/>
        </w:rPr>
        <w:tab/>
      </w:r>
      <w:r>
        <w:rPr>
          <w:noProof/>
        </w:rPr>
        <w:t>Users</w:t>
      </w:r>
      <w:r>
        <w:rPr>
          <w:noProof/>
        </w:rPr>
        <w:tab/>
      </w:r>
      <w:r>
        <w:rPr>
          <w:noProof/>
        </w:rPr>
        <w:fldChar w:fldCharType="begin"/>
      </w:r>
      <w:r>
        <w:rPr>
          <w:noProof/>
        </w:rPr>
        <w:instrText xml:space="preserve"> PAGEREF _Toc223387913 \h </w:instrText>
      </w:r>
      <w:r>
        <w:rPr>
          <w:noProof/>
        </w:rPr>
      </w:r>
      <w:r>
        <w:rPr>
          <w:noProof/>
        </w:rPr>
        <w:fldChar w:fldCharType="separate"/>
      </w:r>
      <w:r>
        <w:rPr>
          <w:noProof/>
        </w:rPr>
        <w:t>9</w:t>
      </w:r>
      <w:r>
        <w:rPr>
          <w:noProof/>
        </w:rPr>
        <w:fldChar w:fldCharType="end"/>
      </w:r>
    </w:p>
    <w:p w14:paraId="7DF45137" w14:textId="07B4FA50" w:rsidR="009C36FC" w:rsidRDefault="009C36FC">
      <w:pPr>
        <w:pStyle w:val="TOC1"/>
        <w:tabs>
          <w:tab w:val="left" w:pos="432"/>
        </w:tabs>
        <w:rPr>
          <w:rFonts w:asciiTheme="minorHAnsi" w:eastAsiaTheme="minorEastAsia" w:hAnsiTheme="minorHAnsi" w:cstheme="minorBidi"/>
          <w:noProof/>
          <w:kern w:val="2"/>
          <w:sz w:val="24"/>
          <w:szCs w:val="24"/>
          <w14:ligatures w14:val="standardContextual"/>
        </w:rPr>
      </w:pPr>
      <w:r>
        <w:rPr>
          <w:noProof/>
        </w:rPr>
        <w:t>4.</w:t>
      </w:r>
      <w:r>
        <w:rPr>
          <w:rFonts w:asciiTheme="minorHAnsi" w:eastAsiaTheme="minorEastAsia" w:hAnsiTheme="minorHAnsi" w:cstheme="minorBidi"/>
          <w:noProof/>
          <w:kern w:val="2"/>
          <w:sz w:val="24"/>
          <w:szCs w:val="24"/>
          <w14:ligatures w14:val="standardContextual"/>
        </w:rPr>
        <w:tab/>
      </w:r>
      <w:r>
        <w:rPr>
          <w:noProof/>
        </w:rPr>
        <w:t>Use Cases</w:t>
      </w:r>
      <w:r>
        <w:rPr>
          <w:noProof/>
        </w:rPr>
        <w:tab/>
      </w:r>
      <w:r>
        <w:rPr>
          <w:noProof/>
        </w:rPr>
        <w:fldChar w:fldCharType="begin"/>
      </w:r>
      <w:r>
        <w:rPr>
          <w:noProof/>
        </w:rPr>
        <w:instrText xml:space="preserve"> PAGEREF _Toc223387914 \h </w:instrText>
      </w:r>
      <w:r>
        <w:rPr>
          <w:noProof/>
        </w:rPr>
      </w:r>
      <w:r>
        <w:rPr>
          <w:noProof/>
        </w:rPr>
        <w:fldChar w:fldCharType="separate"/>
      </w:r>
      <w:r>
        <w:rPr>
          <w:noProof/>
        </w:rPr>
        <w:t>9</w:t>
      </w:r>
      <w:r>
        <w:rPr>
          <w:noProof/>
        </w:rPr>
        <w:fldChar w:fldCharType="end"/>
      </w:r>
    </w:p>
    <w:p w14:paraId="20DC9F92" w14:textId="4F5EFD39" w:rsidR="009C36FC" w:rsidRDefault="009C36FC">
      <w:pPr>
        <w:pStyle w:val="TOC1"/>
        <w:tabs>
          <w:tab w:val="left" w:pos="432"/>
        </w:tabs>
        <w:rPr>
          <w:rFonts w:asciiTheme="minorHAnsi" w:eastAsiaTheme="minorEastAsia" w:hAnsiTheme="minorHAnsi" w:cstheme="minorBidi"/>
          <w:noProof/>
          <w:kern w:val="2"/>
          <w:sz w:val="24"/>
          <w:szCs w:val="24"/>
          <w14:ligatures w14:val="standardContextual"/>
        </w:rPr>
      </w:pPr>
      <w:r>
        <w:rPr>
          <w:noProof/>
        </w:rPr>
        <w:t>5.</w:t>
      </w:r>
      <w:r>
        <w:rPr>
          <w:rFonts w:asciiTheme="minorHAnsi" w:eastAsiaTheme="minorEastAsia" w:hAnsiTheme="minorHAnsi" w:cstheme="minorBidi"/>
          <w:noProof/>
          <w:kern w:val="2"/>
          <w:sz w:val="24"/>
          <w:szCs w:val="24"/>
          <w14:ligatures w14:val="standardContextual"/>
        </w:rPr>
        <w:tab/>
      </w:r>
      <w:r>
        <w:rPr>
          <w:noProof/>
        </w:rPr>
        <w:t>Functional Requirements</w:t>
      </w:r>
      <w:r>
        <w:rPr>
          <w:noProof/>
        </w:rPr>
        <w:tab/>
      </w:r>
      <w:r>
        <w:rPr>
          <w:noProof/>
        </w:rPr>
        <w:fldChar w:fldCharType="begin"/>
      </w:r>
      <w:r>
        <w:rPr>
          <w:noProof/>
        </w:rPr>
        <w:instrText xml:space="preserve"> PAGEREF _Toc223387915 \h </w:instrText>
      </w:r>
      <w:r>
        <w:rPr>
          <w:noProof/>
        </w:rPr>
      </w:r>
      <w:r>
        <w:rPr>
          <w:noProof/>
        </w:rPr>
        <w:fldChar w:fldCharType="separate"/>
      </w:r>
      <w:r>
        <w:rPr>
          <w:noProof/>
        </w:rPr>
        <w:t>10</w:t>
      </w:r>
      <w:r>
        <w:rPr>
          <w:noProof/>
        </w:rPr>
        <w:fldChar w:fldCharType="end"/>
      </w:r>
    </w:p>
    <w:p w14:paraId="4AE26FCB" w14:textId="5589D51B" w:rsidR="009C36FC" w:rsidRDefault="009C36FC">
      <w:pPr>
        <w:pStyle w:val="TOC2"/>
        <w:tabs>
          <w:tab w:val="left" w:pos="1000"/>
        </w:tabs>
        <w:rPr>
          <w:rFonts w:asciiTheme="minorHAnsi" w:eastAsiaTheme="minorEastAsia" w:hAnsiTheme="minorHAnsi" w:cstheme="minorBidi"/>
          <w:noProof/>
          <w:kern w:val="2"/>
          <w:sz w:val="24"/>
          <w:szCs w:val="24"/>
          <w14:ligatures w14:val="standardContextual"/>
        </w:rPr>
      </w:pPr>
      <w:r>
        <w:rPr>
          <w:noProof/>
        </w:rPr>
        <w:t>5.1</w:t>
      </w:r>
      <w:r>
        <w:rPr>
          <w:rFonts w:asciiTheme="minorHAnsi" w:eastAsiaTheme="minorEastAsia" w:hAnsiTheme="minorHAnsi" w:cstheme="minorBidi"/>
          <w:noProof/>
          <w:kern w:val="2"/>
          <w:sz w:val="24"/>
          <w:szCs w:val="24"/>
          <w14:ligatures w14:val="standardContextual"/>
        </w:rPr>
        <w:tab/>
      </w:r>
      <w:r>
        <w:rPr>
          <w:noProof/>
        </w:rPr>
        <w:t>Software Requirements</w:t>
      </w:r>
      <w:r>
        <w:rPr>
          <w:noProof/>
        </w:rPr>
        <w:tab/>
      </w:r>
      <w:r>
        <w:rPr>
          <w:noProof/>
        </w:rPr>
        <w:fldChar w:fldCharType="begin"/>
      </w:r>
      <w:r>
        <w:rPr>
          <w:noProof/>
        </w:rPr>
        <w:instrText xml:space="preserve"> PAGEREF _Toc223387916 \h </w:instrText>
      </w:r>
      <w:r>
        <w:rPr>
          <w:noProof/>
        </w:rPr>
      </w:r>
      <w:r>
        <w:rPr>
          <w:noProof/>
        </w:rPr>
        <w:fldChar w:fldCharType="separate"/>
      </w:r>
      <w:r>
        <w:rPr>
          <w:noProof/>
        </w:rPr>
        <w:t>10</w:t>
      </w:r>
      <w:r>
        <w:rPr>
          <w:noProof/>
        </w:rPr>
        <w:fldChar w:fldCharType="end"/>
      </w:r>
    </w:p>
    <w:p w14:paraId="6BE78AB9" w14:textId="4ABCE916" w:rsidR="009C36FC" w:rsidRDefault="009C36FC">
      <w:pPr>
        <w:pStyle w:val="TOC2"/>
        <w:tabs>
          <w:tab w:val="left" w:pos="1000"/>
        </w:tabs>
        <w:rPr>
          <w:rFonts w:asciiTheme="minorHAnsi" w:eastAsiaTheme="minorEastAsia" w:hAnsiTheme="minorHAnsi" w:cstheme="minorBidi"/>
          <w:noProof/>
          <w:kern w:val="2"/>
          <w:sz w:val="24"/>
          <w:szCs w:val="24"/>
          <w14:ligatures w14:val="standardContextual"/>
        </w:rPr>
      </w:pPr>
      <w:r>
        <w:rPr>
          <w:noProof/>
        </w:rPr>
        <w:t>5.2</w:t>
      </w:r>
      <w:r>
        <w:rPr>
          <w:rFonts w:asciiTheme="minorHAnsi" w:eastAsiaTheme="minorEastAsia" w:hAnsiTheme="minorHAnsi" w:cstheme="minorBidi"/>
          <w:noProof/>
          <w:kern w:val="2"/>
          <w:sz w:val="24"/>
          <w:szCs w:val="24"/>
          <w14:ligatures w14:val="standardContextual"/>
        </w:rPr>
        <w:tab/>
      </w:r>
      <w:r>
        <w:rPr>
          <w:noProof/>
        </w:rPr>
        <w:t>Hardware Requirements</w:t>
      </w:r>
      <w:r>
        <w:rPr>
          <w:noProof/>
        </w:rPr>
        <w:tab/>
      </w:r>
      <w:r>
        <w:rPr>
          <w:noProof/>
        </w:rPr>
        <w:fldChar w:fldCharType="begin"/>
      </w:r>
      <w:r>
        <w:rPr>
          <w:noProof/>
        </w:rPr>
        <w:instrText xml:space="preserve"> PAGEREF _Toc223387917 \h </w:instrText>
      </w:r>
      <w:r>
        <w:rPr>
          <w:noProof/>
        </w:rPr>
      </w:r>
      <w:r>
        <w:rPr>
          <w:noProof/>
        </w:rPr>
        <w:fldChar w:fldCharType="separate"/>
      </w:r>
      <w:r>
        <w:rPr>
          <w:noProof/>
        </w:rPr>
        <w:t>11</w:t>
      </w:r>
      <w:r>
        <w:rPr>
          <w:noProof/>
        </w:rPr>
        <w:fldChar w:fldCharType="end"/>
      </w:r>
    </w:p>
    <w:p w14:paraId="2CC1BC17" w14:textId="52BAC0BB" w:rsidR="009C36FC" w:rsidRDefault="009C36FC">
      <w:pPr>
        <w:pStyle w:val="TOC1"/>
        <w:tabs>
          <w:tab w:val="left" w:pos="432"/>
        </w:tabs>
        <w:rPr>
          <w:rFonts w:asciiTheme="minorHAnsi" w:eastAsiaTheme="minorEastAsia" w:hAnsiTheme="minorHAnsi" w:cstheme="minorBidi"/>
          <w:noProof/>
          <w:kern w:val="2"/>
          <w:sz w:val="24"/>
          <w:szCs w:val="24"/>
          <w14:ligatures w14:val="standardContextual"/>
        </w:rPr>
      </w:pPr>
      <w:r>
        <w:rPr>
          <w:noProof/>
        </w:rPr>
        <w:t>6.</w:t>
      </w:r>
      <w:r>
        <w:rPr>
          <w:rFonts w:asciiTheme="minorHAnsi" w:eastAsiaTheme="minorEastAsia" w:hAnsiTheme="minorHAnsi" w:cstheme="minorBidi"/>
          <w:noProof/>
          <w:kern w:val="2"/>
          <w:sz w:val="24"/>
          <w:szCs w:val="24"/>
          <w14:ligatures w14:val="standardContextual"/>
        </w:rPr>
        <w:tab/>
      </w:r>
      <w:r>
        <w:rPr>
          <w:noProof/>
        </w:rPr>
        <w:t>Quality Requirements</w:t>
      </w:r>
      <w:r>
        <w:rPr>
          <w:noProof/>
        </w:rPr>
        <w:tab/>
      </w:r>
      <w:r>
        <w:rPr>
          <w:noProof/>
        </w:rPr>
        <w:fldChar w:fldCharType="begin"/>
      </w:r>
      <w:r>
        <w:rPr>
          <w:noProof/>
        </w:rPr>
        <w:instrText xml:space="preserve"> PAGEREF _Toc223387918 \h </w:instrText>
      </w:r>
      <w:r>
        <w:rPr>
          <w:noProof/>
        </w:rPr>
      </w:r>
      <w:r>
        <w:rPr>
          <w:noProof/>
        </w:rPr>
        <w:fldChar w:fldCharType="separate"/>
      </w:r>
      <w:r>
        <w:rPr>
          <w:noProof/>
        </w:rPr>
        <w:t>13</w:t>
      </w:r>
      <w:r>
        <w:rPr>
          <w:noProof/>
        </w:rPr>
        <w:fldChar w:fldCharType="end"/>
      </w:r>
    </w:p>
    <w:p w14:paraId="1F5992F4" w14:textId="20B48720" w:rsidR="009C36FC" w:rsidRDefault="009C36FC">
      <w:pPr>
        <w:pStyle w:val="TOC1"/>
        <w:tabs>
          <w:tab w:val="left" w:pos="432"/>
        </w:tabs>
        <w:rPr>
          <w:rFonts w:asciiTheme="minorHAnsi" w:eastAsiaTheme="minorEastAsia" w:hAnsiTheme="minorHAnsi" w:cstheme="minorBidi"/>
          <w:noProof/>
          <w:kern w:val="2"/>
          <w:sz w:val="24"/>
          <w:szCs w:val="24"/>
          <w14:ligatures w14:val="standardContextual"/>
        </w:rPr>
      </w:pPr>
      <w:r>
        <w:rPr>
          <w:noProof/>
        </w:rPr>
        <w:t>7.</w:t>
      </w:r>
      <w:r>
        <w:rPr>
          <w:rFonts w:asciiTheme="minorHAnsi" w:eastAsiaTheme="minorEastAsia" w:hAnsiTheme="minorHAnsi" w:cstheme="minorBidi"/>
          <w:noProof/>
          <w:kern w:val="2"/>
          <w:sz w:val="24"/>
          <w:szCs w:val="24"/>
          <w14:ligatures w14:val="standardContextual"/>
        </w:rPr>
        <w:tab/>
      </w:r>
      <w:r w:rsidRPr="00FD1722">
        <w:rPr>
          <w:noProof/>
          <w:lang w:val="en-GB"/>
        </w:rPr>
        <w:t xml:space="preserve">Appendix A – </w:t>
      </w:r>
      <w:r>
        <w:rPr>
          <w:noProof/>
        </w:rPr>
        <w:t>Requirements Traceability</w:t>
      </w:r>
      <w:r>
        <w:rPr>
          <w:noProof/>
        </w:rPr>
        <w:tab/>
      </w:r>
      <w:r>
        <w:rPr>
          <w:noProof/>
        </w:rPr>
        <w:fldChar w:fldCharType="begin"/>
      </w:r>
      <w:r>
        <w:rPr>
          <w:noProof/>
        </w:rPr>
        <w:instrText xml:space="preserve"> PAGEREF _Toc223387919 \h </w:instrText>
      </w:r>
      <w:r>
        <w:rPr>
          <w:noProof/>
        </w:rPr>
      </w:r>
      <w:r>
        <w:rPr>
          <w:noProof/>
        </w:rPr>
        <w:fldChar w:fldCharType="separate"/>
      </w:r>
      <w:r>
        <w:rPr>
          <w:noProof/>
        </w:rPr>
        <w:t>15</w:t>
      </w:r>
      <w:r>
        <w:rPr>
          <w:noProof/>
        </w:rPr>
        <w:fldChar w:fldCharType="end"/>
      </w:r>
    </w:p>
    <w:p w14:paraId="4A6750E3" w14:textId="3C6EC26A" w:rsidR="009C36FC" w:rsidRDefault="009C36FC">
      <w:pPr>
        <w:pStyle w:val="TOC1"/>
        <w:tabs>
          <w:tab w:val="left" w:pos="432"/>
        </w:tabs>
        <w:rPr>
          <w:rFonts w:asciiTheme="minorHAnsi" w:eastAsiaTheme="minorEastAsia" w:hAnsiTheme="minorHAnsi" w:cstheme="minorBidi"/>
          <w:noProof/>
          <w:kern w:val="2"/>
          <w:sz w:val="24"/>
          <w:szCs w:val="24"/>
          <w14:ligatures w14:val="standardContextual"/>
        </w:rPr>
      </w:pPr>
      <w:r w:rsidRPr="00FD1722">
        <w:rPr>
          <w:noProof/>
          <w:lang w:val="en-GB"/>
        </w:rPr>
        <w:t>8.</w:t>
      </w:r>
      <w:r>
        <w:rPr>
          <w:rFonts w:asciiTheme="minorHAnsi" w:eastAsiaTheme="minorEastAsia" w:hAnsiTheme="minorHAnsi" w:cstheme="minorBidi"/>
          <w:noProof/>
          <w:kern w:val="2"/>
          <w:sz w:val="24"/>
          <w:szCs w:val="24"/>
          <w14:ligatures w14:val="standardContextual"/>
        </w:rPr>
        <w:tab/>
      </w:r>
      <w:r w:rsidRPr="00FD1722">
        <w:rPr>
          <w:noProof/>
          <w:lang w:val="en-GB"/>
        </w:rPr>
        <w:t>Appendix B – Use Case 1 – Account Registration</w:t>
      </w:r>
      <w:r>
        <w:rPr>
          <w:noProof/>
        </w:rPr>
        <w:tab/>
      </w:r>
      <w:r>
        <w:rPr>
          <w:noProof/>
        </w:rPr>
        <w:fldChar w:fldCharType="begin"/>
      </w:r>
      <w:r>
        <w:rPr>
          <w:noProof/>
        </w:rPr>
        <w:instrText xml:space="preserve"> PAGEREF _Toc223387920 \h </w:instrText>
      </w:r>
      <w:r>
        <w:rPr>
          <w:noProof/>
        </w:rPr>
      </w:r>
      <w:r>
        <w:rPr>
          <w:noProof/>
        </w:rPr>
        <w:fldChar w:fldCharType="separate"/>
      </w:r>
      <w:r>
        <w:rPr>
          <w:noProof/>
        </w:rPr>
        <w:t>15</w:t>
      </w:r>
      <w:r>
        <w:rPr>
          <w:noProof/>
        </w:rPr>
        <w:fldChar w:fldCharType="end"/>
      </w:r>
    </w:p>
    <w:p w14:paraId="789701C8" w14:textId="2C0AC3E1" w:rsidR="009C36FC" w:rsidRDefault="009C36FC">
      <w:pPr>
        <w:pStyle w:val="TOC1"/>
        <w:tabs>
          <w:tab w:val="left" w:pos="432"/>
        </w:tabs>
        <w:rPr>
          <w:rFonts w:asciiTheme="minorHAnsi" w:eastAsiaTheme="minorEastAsia" w:hAnsiTheme="minorHAnsi" w:cstheme="minorBidi"/>
          <w:noProof/>
          <w:kern w:val="2"/>
          <w:sz w:val="24"/>
          <w:szCs w:val="24"/>
          <w14:ligatures w14:val="standardContextual"/>
        </w:rPr>
      </w:pPr>
      <w:r>
        <w:rPr>
          <w:noProof/>
        </w:rPr>
        <w:t>9.</w:t>
      </w:r>
      <w:r>
        <w:rPr>
          <w:rFonts w:asciiTheme="minorHAnsi" w:eastAsiaTheme="minorEastAsia" w:hAnsiTheme="minorHAnsi" w:cstheme="minorBidi"/>
          <w:noProof/>
          <w:kern w:val="2"/>
          <w:sz w:val="24"/>
          <w:szCs w:val="24"/>
          <w14:ligatures w14:val="standardContextual"/>
        </w:rPr>
        <w:tab/>
      </w:r>
      <w:r w:rsidRPr="00FD1722">
        <w:rPr>
          <w:noProof/>
          <w:lang w:val="en-GB"/>
        </w:rPr>
        <w:t xml:space="preserve">Appendix B – </w:t>
      </w:r>
      <w:r>
        <w:rPr>
          <w:noProof/>
        </w:rPr>
        <w:t>Use Case 2 – Login</w:t>
      </w:r>
      <w:r>
        <w:rPr>
          <w:noProof/>
        </w:rPr>
        <w:tab/>
      </w:r>
      <w:r>
        <w:rPr>
          <w:noProof/>
        </w:rPr>
        <w:fldChar w:fldCharType="begin"/>
      </w:r>
      <w:r>
        <w:rPr>
          <w:noProof/>
        </w:rPr>
        <w:instrText xml:space="preserve"> PAGEREF _Toc223387921 \h </w:instrText>
      </w:r>
      <w:r>
        <w:rPr>
          <w:noProof/>
        </w:rPr>
      </w:r>
      <w:r>
        <w:rPr>
          <w:noProof/>
        </w:rPr>
        <w:fldChar w:fldCharType="separate"/>
      </w:r>
      <w:r>
        <w:rPr>
          <w:noProof/>
        </w:rPr>
        <w:t>17</w:t>
      </w:r>
      <w:r>
        <w:rPr>
          <w:noProof/>
        </w:rPr>
        <w:fldChar w:fldCharType="end"/>
      </w:r>
    </w:p>
    <w:p w14:paraId="542C5662" w14:textId="66DB82E2" w:rsidR="009C36FC" w:rsidRDefault="009C36FC">
      <w:pPr>
        <w:pStyle w:val="TOC1"/>
        <w:tabs>
          <w:tab w:val="left" w:pos="864"/>
        </w:tabs>
        <w:rPr>
          <w:rFonts w:asciiTheme="minorHAnsi" w:eastAsiaTheme="minorEastAsia" w:hAnsiTheme="minorHAnsi" w:cstheme="minorBidi"/>
          <w:noProof/>
          <w:kern w:val="2"/>
          <w:sz w:val="24"/>
          <w:szCs w:val="24"/>
          <w14:ligatures w14:val="standardContextual"/>
        </w:rPr>
      </w:pPr>
      <w:r w:rsidRPr="00FD1722">
        <w:rPr>
          <w:noProof/>
          <w:lang w:val="en-GB"/>
        </w:rPr>
        <w:t>10.</w:t>
      </w:r>
      <w:r>
        <w:rPr>
          <w:rFonts w:asciiTheme="minorHAnsi" w:eastAsiaTheme="minorEastAsia" w:hAnsiTheme="minorHAnsi" w:cstheme="minorBidi"/>
          <w:noProof/>
          <w:kern w:val="2"/>
          <w:sz w:val="24"/>
          <w:szCs w:val="24"/>
          <w14:ligatures w14:val="standardContextual"/>
        </w:rPr>
        <w:tab/>
      </w:r>
      <w:r w:rsidRPr="00FD1722">
        <w:rPr>
          <w:noProof/>
          <w:lang w:val="en-GB"/>
        </w:rPr>
        <w:t>Appendix B – Use Case 3 – Menu Navigation</w:t>
      </w:r>
      <w:r>
        <w:rPr>
          <w:noProof/>
        </w:rPr>
        <w:tab/>
      </w:r>
      <w:r>
        <w:rPr>
          <w:noProof/>
        </w:rPr>
        <w:fldChar w:fldCharType="begin"/>
      </w:r>
      <w:r>
        <w:rPr>
          <w:noProof/>
        </w:rPr>
        <w:instrText xml:space="preserve"> PAGEREF _Toc223387922 \h </w:instrText>
      </w:r>
      <w:r>
        <w:rPr>
          <w:noProof/>
        </w:rPr>
      </w:r>
      <w:r>
        <w:rPr>
          <w:noProof/>
        </w:rPr>
        <w:fldChar w:fldCharType="separate"/>
      </w:r>
      <w:r>
        <w:rPr>
          <w:noProof/>
        </w:rPr>
        <w:t>18</w:t>
      </w:r>
      <w:r>
        <w:rPr>
          <w:noProof/>
        </w:rPr>
        <w:fldChar w:fldCharType="end"/>
      </w:r>
    </w:p>
    <w:p w14:paraId="43FAC9D7" w14:textId="3DBFAD05" w:rsidR="009C36FC" w:rsidRDefault="009C36FC">
      <w:pPr>
        <w:pStyle w:val="TOC1"/>
        <w:tabs>
          <w:tab w:val="left" w:pos="864"/>
        </w:tabs>
        <w:rPr>
          <w:rFonts w:asciiTheme="minorHAnsi" w:eastAsiaTheme="minorEastAsia" w:hAnsiTheme="minorHAnsi" w:cstheme="minorBidi"/>
          <w:noProof/>
          <w:kern w:val="2"/>
          <w:sz w:val="24"/>
          <w:szCs w:val="24"/>
          <w14:ligatures w14:val="standardContextual"/>
        </w:rPr>
      </w:pPr>
      <w:r w:rsidRPr="00FD1722">
        <w:rPr>
          <w:noProof/>
          <w:lang w:val="en-GB"/>
        </w:rPr>
        <w:t>11.</w:t>
      </w:r>
      <w:r>
        <w:rPr>
          <w:rFonts w:asciiTheme="minorHAnsi" w:eastAsiaTheme="minorEastAsia" w:hAnsiTheme="minorHAnsi" w:cstheme="minorBidi"/>
          <w:noProof/>
          <w:kern w:val="2"/>
          <w:sz w:val="24"/>
          <w:szCs w:val="24"/>
          <w14:ligatures w14:val="standardContextual"/>
        </w:rPr>
        <w:tab/>
      </w:r>
      <w:r w:rsidRPr="00FD1722">
        <w:rPr>
          <w:noProof/>
          <w:lang w:val="en-GB"/>
        </w:rPr>
        <w:t>Appendix B – Use Case 4 – Search Securities</w:t>
      </w:r>
      <w:r>
        <w:rPr>
          <w:noProof/>
        </w:rPr>
        <w:tab/>
      </w:r>
      <w:r>
        <w:rPr>
          <w:noProof/>
        </w:rPr>
        <w:fldChar w:fldCharType="begin"/>
      </w:r>
      <w:r>
        <w:rPr>
          <w:noProof/>
        </w:rPr>
        <w:instrText xml:space="preserve"> PAGEREF _Toc223387923 \h </w:instrText>
      </w:r>
      <w:r>
        <w:rPr>
          <w:noProof/>
        </w:rPr>
      </w:r>
      <w:r>
        <w:rPr>
          <w:noProof/>
        </w:rPr>
        <w:fldChar w:fldCharType="separate"/>
      </w:r>
      <w:r>
        <w:rPr>
          <w:noProof/>
        </w:rPr>
        <w:t>20</w:t>
      </w:r>
      <w:r>
        <w:rPr>
          <w:noProof/>
        </w:rPr>
        <w:fldChar w:fldCharType="end"/>
      </w:r>
    </w:p>
    <w:p w14:paraId="071E0797" w14:textId="03BF9752" w:rsidR="009C36FC" w:rsidRDefault="009C36FC">
      <w:pPr>
        <w:pStyle w:val="TOC1"/>
        <w:tabs>
          <w:tab w:val="left" w:pos="864"/>
        </w:tabs>
        <w:rPr>
          <w:rFonts w:asciiTheme="minorHAnsi" w:eastAsiaTheme="minorEastAsia" w:hAnsiTheme="minorHAnsi" w:cstheme="minorBidi"/>
          <w:noProof/>
          <w:kern w:val="2"/>
          <w:sz w:val="24"/>
          <w:szCs w:val="24"/>
          <w14:ligatures w14:val="standardContextual"/>
        </w:rPr>
      </w:pPr>
      <w:r w:rsidRPr="00FD1722">
        <w:rPr>
          <w:noProof/>
          <w:lang w:val="en-GB"/>
        </w:rPr>
        <w:t>12.</w:t>
      </w:r>
      <w:r>
        <w:rPr>
          <w:rFonts w:asciiTheme="minorHAnsi" w:eastAsiaTheme="minorEastAsia" w:hAnsiTheme="minorHAnsi" w:cstheme="minorBidi"/>
          <w:noProof/>
          <w:kern w:val="2"/>
          <w:sz w:val="24"/>
          <w:szCs w:val="24"/>
          <w14:ligatures w14:val="standardContextual"/>
        </w:rPr>
        <w:tab/>
      </w:r>
      <w:r w:rsidRPr="00FD1722">
        <w:rPr>
          <w:noProof/>
          <w:lang w:val="en-GB"/>
        </w:rPr>
        <w:t>Appendix B – Use Case 5 – Buy Securities</w:t>
      </w:r>
      <w:r>
        <w:rPr>
          <w:noProof/>
        </w:rPr>
        <w:tab/>
      </w:r>
      <w:r>
        <w:rPr>
          <w:noProof/>
        </w:rPr>
        <w:fldChar w:fldCharType="begin"/>
      </w:r>
      <w:r>
        <w:rPr>
          <w:noProof/>
        </w:rPr>
        <w:instrText xml:space="preserve"> PAGEREF _Toc223387924 \h </w:instrText>
      </w:r>
      <w:r>
        <w:rPr>
          <w:noProof/>
        </w:rPr>
      </w:r>
      <w:r>
        <w:rPr>
          <w:noProof/>
        </w:rPr>
        <w:fldChar w:fldCharType="separate"/>
      </w:r>
      <w:r>
        <w:rPr>
          <w:noProof/>
        </w:rPr>
        <w:t>21</w:t>
      </w:r>
      <w:r>
        <w:rPr>
          <w:noProof/>
        </w:rPr>
        <w:fldChar w:fldCharType="end"/>
      </w:r>
    </w:p>
    <w:p w14:paraId="2615CE1A" w14:textId="365F31D7" w:rsidR="009C36FC" w:rsidRDefault="009C36FC">
      <w:pPr>
        <w:pStyle w:val="TOC1"/>
        <w:tabs>
          <w:tab w:val="left" w:pos="864"/>
        </w:tabs>
        <w:rPr>
          <w:rFonts w:asciiTheme="minorHAnsi" w:eastAsiaTheme="minorEastAsia" w:hAnsiTheme="minorHAnsi" w:cstheme="minorBidi"/>
          <w:noProof/>
          <w:kern w:val="2"/>
          <w:sz w:val="24"/>
          <w:szCs w:val="24"/>
          <w14:ligatures w14:val="standardContextual"/>
        </w:rPr>
      </w:pPr>
      <w:r w:rsidRPr="00FD1722">
        <w:rPr>
          <w:noProof/>
          <w:lang w:val="en-GB"/>
        </w:rPr>
        <w:t>13.</w:t>
      </w:r>
      <w:r>
        <w:rPr>
          <w:rFonts w:asciiTheme="minorHAnsi" w:eastAsiaTheme="minorEastAsia" w:hAnsiTheme="minorHAnsi" w:cstheme="minorBidi"/>
          <w:noProof/>
          <w:kern w:val="2"/>
          <w:sz w:val="24"/>
          <w:szCs w:val="24"/>
          <w14:ligatures w14:val="standardContextual"/>
        </w:rPr>
        <w:tab/>
      </w:r>
      <w:r w:rsidRPr="00FD1722">
        <w:rPr>
          <w:noProof/>
          <w:lang w:val="en-GB"/>
        </w:rPr>
        <w:t>Appendix B – Use Case 6 – Sell Securities</w:t>
      </w:r>
      <w:r>
        <w:rPr>
          <w:noProof/>
        </w:rPr>
        <w:tab/>
      </w:r>
      <w:r>
        <w:rPr>
          <w:noProof/>
        </w:rPr>
        <w:fldChar w:fldCharType="begin"/>
      </w:r>
      <w:r>
        <w:rPr>
          <w:noProof/>
        </w:rPr>
        <w:instrText xml:space="preserve"> PAGEREF _Toc223387925 \h </w:instrText>
      </w:r>
      <w:r>
        <w:rPr>
          <w:noProof/>
        </w:rPr>
      </w:r>
      <w:r>
        <w:rPr>
          <w:noProof/>
        </w:rPr>
        <w:fldChar w:fldCharType="separate"/>
      </w:r>
      <w:r>
        <w:rPr>
          <w:noProof/>
        </w:rPr>
        <w:t>22</w:t>
      </w:r>
      <w:r>
        <w:rPr>
          <w:noProof/>
        </w:rPr>
        <w:fldChar w:fldCharType="end"/>
      </w:r>
    </w:p>
    <w:p w14:paraId="2D906F4C" w14:textId="316B4250" w:rsidR="009C36FC" w:rsidRDefault="009C36FC">
      <w:pPr>
        <w:pStyle w:val="TOC1"/>
        <w:tabs>
          <w:tab w:val="left" w:pos="864"/>
        </w:tabs>
        <w:rPr>
          <w:rFonts w:asciiTheme="minorHAnsi" w:eastAsiaTheme="minorEastAsia" w:hAnsiTheme="minorHAnsi" w:cstheme="minorBidi"/>
          <w:noProof/>
          <w:kern w:val="2"/>
          <w:sz w:val="24"/>
          <w:szCs w:val="24"/>
          <w14:ligatures w14:val="standardContextual"/>
        </w:rPr>
      </w:pPr>
      <w:r w:rsidRPr="00FD1722">
        <w:rPr>
          <w:noProof/>
          <w:lang w:val="en-GB"/>
        </w:rPr>
        <w:t>14.</w:t>
      </w:r>
      <w:r>
        <w:rPr>
          <w:rFonts w:asciiTheme="minorHAnsi" w:eastAsiaTheme="minorEastAsia" w:hAnsiTheme="minorHAnsi" w:cstheme="minorBidi"/>
          <w:noProof/>
          <w:kern w:val="2"/>
          <w:sz w:val="24"/>
          <w:szCs w:val="24"/>
          <w14:ligatures w14:val="standardContextual"/>
        </w:rPr>
        <w:tab/>
      </w:r>
      <w:r w:rsidRPr="00FD1722">
        <w:rPr>
          <w:noProof/>
          <w:lang w:val="en-GB"/>
        </w:rPr>
        <w:t>Appendix B – Use Case 7 – View Company Stocks</w:t>
      </w:r>
      <w:r>
        <w:rPr>
          <w:noProof/>
        </w:rPr>
        <w:tab/>
      </w:r>
      <w:r>
        <w:rPr>
          <w:noProof/>
        </w:rPr>
        <w:fldChar w:fldCharType="begin"/>
      </w:r>
      <w:r>
        <w:rPr>
          <w:noProof/>
        </w:rPr>
        <w:instrText xml:space="preserve"> PAGEREF _Toc223387926 \h </w:instrText>
      </w:r>
      <w:r>
        <w:rPr>
          <w:noProof/>
        </w:rPr>
      </w:r>
      <w:r>
        <w:rPr>
          <w:noProof/>
        </w:rPr>
        <w:fldChar w:fldCharType="separate"/>
      </w:r>
      <w:r>
        <w:rPr>
          <w:noProof/>
        </w:rPr>
        <w:t>23</w:t>
      </w:r>
      <w:r>
        <w:rPr>
          <w:noProof/>
        </w:rPr>
        <w:fldChar w:fldCharType="end"/>
      </w:r>
    </w:p>
    <w:p w14:paraId="190A84C3" w14:textId="5B7D1B86" w:rsidR="009C36FC" w:rsidRDefault="009C36FC">
      <w:pPr>
        <w:pStyle w:val="TOC1"/>
        <w:tabs>
          <w:tab w:val="left" w:pos="864"/>
        </w:tabs>
        <w:rPr>
          <w:rFonts w:asciiTheme="minorHAnsi" w:eastAsiaTheme="minorEastAsia" w:hAnsiTheme="minorHAnsi" w:cstheme="minorBidi"/>
          <w:noProof/>
          <w:kern w:val="2"/>
          <w:sz w:val="24"/>
          <w:szCs w:val="24"/>
          <w14:ligatures w14:val="standardContextual"/>
        </w:rPr>
      </w:pPr>
      <w:r w:rsidRPr="00FD1722">
        <w:rPr>
          <w:noProof/>
          <w:lang w:val="en-GB"/>
        </w:rPr>
        <w:t>15.</w:t>
      </w:r>
      <w:r>
        <w:rPr>
          <w:rFonts w:asciiTheme="minorHAnsi" w:eastAsiaTheme="minorEastAsia" w:hAnsiTheme="minorHAnsi" w:cstheme="minorBidi"/>
          <w:noProof/>
          <w:kern w:val="2"/>
          <w:sz w:val="24"/>
          <w:szCs w:val="24"/>
          <w14:ligatures w14:val="standardContextual"/>
        </w:rPr>
        <w:tab/>
      </w:r>
      <w:r w:rsidRPr="00FD1722">
        <w:rPr>
          <w:noProof/>
          <w:lang w:val="en-GB"/>
        </w:rPr>
        <w:t>Appendix B – Use Case 8 – Portfolio Tracking</w:t>
      </w:r>
      <w:r>
        <w:rPr>
          <w:noProof/>
        </w:rPr>
        <w:tab/>
      </w:r>
      <w:r>
        <w:rPr>
          <w:noProof/>
        </w:rPr>
        <w:fldChar w:fldCharType="begin"/>
      </w:r>
      <w:r>
        <w:rPr>
          <w:noProof/>
        </w:rPr>
        <w:instrText xml:space="preserve"> PAGEREF _Toc223387927 \h </w:instrText>
      </w:r>
      <w:r>
        <w:rPr>
          <w:noProof/>
        </w:rPr>
      </w:r>
      <w:r>
        <w:rPr>
          <w:noProof/>
        </w:rPr>
        <w:fldChar w:fldCharType="separate"/>
      </w:r>
      <w:r>
        <w:rPr>
          <w:noProof/>
        </w:rPr>
        <w:t>24</w:t>
      </w:r>
      <w:r>
        <w:rPr>
          <w:noProof/>
        </w:rPr>
        <w:fldChar w:fldCharType="end"/>
      </w:r>
    </w:p>
    <w:p w14:paraId="4393F1A0" w14:textId="31B3DC0F" w:rsidR="009C36FC" w:rsidRDefault="009C36FC">
      <w:pPr>
        <w:pStyle w:val="TOC1"/>
        <w:tabs>
          <w:tab w:val="left" w:pos="864"/>
        </w:tabs>
        <w:rPr>
          <w:rFonts w:asciiTheme="minorHAnsi" w:eastAsiaTheme="minorEastAsia" w:hAnsiTheme="minorHAnsi" w:cstheme="minorBidi"/>
          <w:noProof/>
          <w:kern w:val="2"/>
          <w:sz w:val="24"/>
          <w:szCs w:val="24"/>
          <w14:ligatures w14:val="standardContextual"/>
        </w:rPr>
      </w:pPr>
      <w:r w:rsidRPr="00FD1722">
        <w:rPr>
          <w:noProof/>
          <w:lang w:val="en-GB"/>
        </w:rPr>
        <w:t>16.</w:t>
      </w:r>
      <w:r>
        <w:rPr>
          <w:rFonts w:asciiTheme="minorHAnsi" w:eastAsiaTheme="minorEastAsia" w:hAnsiTheme="minorHAnsi" w:cstheme="minorBidi"/>
          <w:noProof/>
          <w:kern w:val="2"/>
          <w:sz w:val="24"/>
          <w:szCs w:val="24"/>
          <w14:ligatures w14:val="standardContextual"/>
        </w:rPr>
        <w:tab/>
      </w:r>
      <w:r w:rsidRPr="00FD1722">
        <w:rPr>
          <w:noProof/>
          <w:lang w:val="en-GB"/>
        </w:rPr>
        <w:t>Appendix B – Use Case 9 – Configure Trading Algorithm</w:t>
      </w:r>
      <w:r>
        <w:rPr>
          <w:noProof/>
        </w:rPr>
        <w:tab/>
      </w:r>
      <w:r>
        <w:rPr>
          <w:noProof/>
        </w:rPr>
        <w:fldChar w:fldCharType="begin"/>
      </w:r>
      <w:r>
        <w:rPr>
          <w:noProof/>
        </w:rPr>
        <w:instrText xml:space="preserve"> PAGEREF _Toc223387928 \h </w:instrText>
      </w:r>
      <w:r>
        <w:rPr>
          <w:noProof/>
        </w:rPr>
      </w:r>
      <w:r>
        <w:rPr>
          <w:noProof/>
        </w:rPr>
        <w:fldChar w:fldCharType="separate"/>
      </w:r>
      <w:r>
        <w:rPr>
          <w:noProof/>
        </w:rPr>
        <w:t>25</w:t>
      </w:r>
      <w:r>
        <w:rPr>
          <w:noProof/>
        </w:rPr>
        <w:fldChar w:fldCharType="end"/>
      </w:r>
    </w:p>
    <w:p w14:paraId="307942D8" w14:textId="1DA9573A" w:rsidR="00717C4A" w:rsidRDefault="008338FE">
      <w:pPr>
        <w:pStyle w:val="Title"/>
      </w:pPr>
      <w:r>
        <w:fldChar w:fldCharType="end"/>
      </w:r>
      <w:r>
        <w:br w:type="page"/>
      </w:r>
      <w:fldSimple w:instr="TITLE  \* MERGEFORMAT">
        <w:r w:rsidR="00CC0524">
          <w:t>Software Requirements Specification (SRS)</w:t>
        </w:r>
      </w:fldSimple>
    </w:p>
    <w:p w14:paraId="37063561" w14:textId="77777777" w:rsidR="00717C4A" w:rsidRDefault="03853A27">
      <w:pPr>
        <w:pStyle w:val="Heading1"/>
      </w:pPr>
      <w:bookmarkStart w:id="1" w:name="_Toc456598586"/>
      <w:bookmarkStart w:id="2" w:name="_Toc456600917"/>
      <w:bookmarkStart w:id="3" w:name="_Toc512930904"/>
      <w:bookmarkStart w:id="4" w:name="_Toc223387906"/>
      <w:bookmarkStart w:id="5" w:name="_Toc436203377"/>
      <w:bookmarkStart w:id="6" w:name="_Toc452813577"/>
      <w:commentRangeStart w:id="7"/>
      <w:r>
        <w:t>Introduction</w:t>
      </w:r>
      <w:bookmarkEnd w:id="1"/>
      <w:bookmarkEnd w:id="2"/>
      <w:bookmarkEnd w:id="3"/>
      <w:bookmarkEnd w:id="4"/>
      <w:commentRangeEnd w:id="7"/>
      <w:r w:rsidR="007834F6">
        <w:rPr>
          <w:rStyle w:val="CommentReference"/>
          <w:rFonts w:ascii="Times New Roman" w:hAnsi="Times New Roman"/>
          <w:b w:val="0"/>
        </w:rPr>
        <w:commentReference w:id="7"/>
      </w:r>
    </w:p>
    <w:p w14:paraId="02FF830B" w14:textId="6114A6B2" w:rsidR="00FC70D3" w:rsidRDefault="00FC70D3" w:rsidP="00FC70D3">
      <w:pPr>
        <w:pStyle w:val="Heading2"/>
      </w:pPr>
      <w:bookmarkStart w:id="8" w:name="_Toc223387907"/>
      <w:r>
        <w:t>Purpose of the Document</w:t>
      </w:r>
      <w:bookmarkEnd w:id="8"/>
    </w:p>
    <w:p w14:paraId="237FA56A" w14:textId="1FB258BC" w:rsidR="00FC70D3" w:rsidRDefault="2468A4DE" w:rsidP="4467AACD">
      <w:pPr>
        <w:pStyle w:val="InfoBlue"/>
        <w:spacing w:before="240" w:after="240"/>
        <w:rPr>
          <w:i w:val="0"/>
          <w:color w:val="auto"/>
        </w:rPr>
      </w:pPr>
      <w:r w:rsidRPr="4467AACD">
        <w:rPr>
          <w:i w:val="0"/>
          <w:color w:val="auto"/>
        </w:rPr>
        <w:t xml:space="preserve">The purpose of this document is to </w:t>
      </w:r>
      <w:r w:rsidR="7F9ABF4E" w:rsidRPr="4467AACD">
        <w:rPr>
          <w:i w:val="0"/>
          <w:color w:val="auto"/>
        </w:rPr>
        <w:t xml:space="preserve">formally specify the software requirements for the Omnium system. This Software Requirements Specification (SRS) defines the functional and quality requirements of the system and establishes a shared understanding among stakeholders regarding the </w:t>
      </w:r>
      <w:r w:rsidR="33D2A55C" w:rsidRPr="4467AACD">
        <w:rPr>
          <w:i w:val="0"/>
          <w:color w:val="auto"/>
        </w:rPr>
        <w:t>expected</w:t>
      </w:r>
      <w:r w:rsidR="7F9ABF4E" w:rsidRPr="4467AACD">
        <w:rPr>
          <w:i w:val="0"/>
          <w:color w:val="auto"/>
        </w:rPr>
        <w:t xml:space="preserve"> system behavior </w:t>
      </w:r>
      <w:r w:rsidR="6E513F44" w:rsidRPr="4467AACD">
        <w:rPr>
          <w:i w:val="0"/>
          <w:color w:val="auto"/>
        </w:rPr>
        <w:t>and constraints.</w:t>
      </w:r>
    </w:p>
    <w:p w14:paraId="1F52FFC2" w14:textId="65ED2798" w:rsidR="00FC70D3" w:rsidRDefault="2468A4DE" w:rsidP="4467AACD">
      <w:pPr>
        <w:spacing w:before="240" w:after="240"/>
        <w:jc w:val="both"/>
      </w:pPr>
      <w:r w:rsidRPr="4467AACD">
        <w:t xml:space="preserve">This </w:t>
      </w:r>
      <w:r w:rsidR="49955750" w:rsidRPr="4467AACD">
        <w:t xml:space="preserve">document serves as the authoritative reference for system development, validation, testing, and maintenance activities. All requirements contained within this document are intended to be clear, </w:t>
      </w:r>
      <w:r w:rsidR="0FD920B5" w:rsidRPr="4467AACD">
        <w:t>unambiguous</w:t>
      </w:r>
      <w:r w:rsidR="49955750" w:rsidRPr="4467AACD">
        <w:t>, feasible, and testable</w:t>
      </w:r>
      <w:r w:rsidR="3F54C658" w:rsidRPr="4467AACD">
        <w:t>.</w:t>
      </w:r>
    </w:p>
    <w:p w14:paraId="6F7AD173" w14:textId="6E56CD3D" w:rsidR="00BA2984" w:rsidRDefault="00BA2984" w:rsidP="00BA2984">
      <w:pPr>
        <w:pStyle w:val="Heading2"/>
      </w:pPr>
      <w:bookmarkStart w:id="9" w:name="_Toc223387908"/>
      <w:r>
        <w:t>Scope of the Document</w:t>
      </w:r>
      <w:bookmarkEnd w:id="9"/>
    </w:p>
    <w:p w14:paraId="759F54BA" w14:textId="439DCBFA" w:rsidR="00BA2984" w:rsidRDefault="7CD978B7" w:rsidP="4467AACD">
      <w:pPr>
        <w:jc w:val="both"/>
      </w:pPr>
      <w:r>
        <w:t>This</w:t>
      </w:r>
      <w:r w:rsidR="0E5FC673">
        <w:t xml:space="preserve"> document provides a comprehensive specification of the requirements for the Omnium system. The contents of this document include the introduction, product scope, identification of product users, use cases, functional requirements, hardware requirements, quality requirements, and </w:t>
      </w:r>
      <w:r w:rsidR="0C8AEBCA">
        <w:t>requirements of</w:t>
      </w:r>
      <w:r w:rsidR="0E5FC673">
        <w:t xml:space="preserve"> traceability i</w:t>
      </w:r>
      <w:r w:rsidR="29C9E4CD">
        <w:t>nformation.</w:t>
      </w:r>
    </w:p>
    <w:p w14:paraId="500C1EF4" w14:textId="1771E0B4" w:rsidR="00BA2984" w:rsidRDefault="00BA2984" w:rsidP="4467AACD">
      <w:pPr>
        <w:jc w:val="both"/>
      </w:pPr>
    </w:p>
    <w:p w14:paraId="55C22C47" w14:textId="4AE50442" w:rsidR="00BA2984" w:rsidRDefault="29C9E4CD" w:rsidP="4467AACD">
      <w:pPr>
        <w:jc w:val="both"/>
      </w:pPr>
      <w:r>
        <w:t xml:space="preserve">This SRS describes what the system shall accomplish </w:t>
      </w:r>
      <w:r w:rsidR="26BF64C4">
        <w:t>without</w:t>
      </w:r>
      <w:r>
        <w:t xml:space="preserve"> </w:t>
      </w:r>
      <w:r w:rsidR="4D828692">
        <w:t>prescribing</w:t>
      </w:r>
      <w:r>
        <w:t xml:space="preserve"> implementation details. The document is intended for use by project managers, developers, testers, reviewers, and other stakeholders involved in the Omnium project.</w:t>
      </w:r>
    </w:p>
    <w:p w14:paraId="72EFC774" w14:textId="77777777" w:rsidR="00717C4A" w:rsidRDefault="008338FE">
      <w:pPr>
        <w:pStyle w:val="Heading2"/>
      </w:pPr>
      <w:bookmarkStart w:id="10" w:name="_Toc456598590"/>
      <w:bookmarkStart w:id="11" w:name="_Toc456600921"/>
      <w:bookmarkStart w:id="12" w:name="_Toc512930905"/>
      <w:bookmarkStart w:id="13" w:name="_Toc223387909"/>
      <w:r>
        <w:t>References</w:t>
      </w:r>
      <w:bookmarkEnd w:id="10"/>
      <w:bookmarkEnd w:id="11"/>
      <w:bookmarkEnd w:id="12"/>
      <w:bookmarkEnd w:id="13"/>
    </w:p>
    <w:p w14:paraId="73C3A852" w14:textId="3A5E93C3" w:rsidR="00717C4A" w:rsidRDefault="03853A27" w:rsidP="0037604B">
      <w:pPr>
        <w:pStyle w:val="InfoBlue"/>
      </w:pPr>
      <w:r w:rsidRPr="4467AACD">
        <w:rPr>
          <w:i w:val="0"/>
          <w:color w:val="auto"/>
        </w:rPr>
        <w:t>Th</w:t>
      </w:r>
      <w:r w:rsidR="29E3A1B0" w:rsidRPr="4467AACD">
        <w:rPr>
          <w:i w:val="0"/>
          <w:color w:val="auto"/>
        </w:rPr>
        <w:t>e following documents and standards are referenced in this Software Requirements Specification and are necessary to understand the scope and structure of the Om</w:t>
      </w:r>
      <w:r w:rsidR="00CE0FBB" w:rsidRPr="4467AACD">
        <w:rPr>
          <w:i w:val="0"/>
          <w:color w:val="auto"/>
        </w:rPr>
        <w:t>n</w:t>
      </w:r>
      <w:r w:rsidR="29E3A1B0" w:rsidRPr="4467AACD">
        <w:rPr>
          <w:i w:val="0"/>
          <w:color w:val="auto"/>
        </w:rPr>
        <w:t>ium system requirements.</w:t>
      </w:r>
    </w:p>
    <w:tbl>
      <w:tblPr>
        <w:tblStyle w:val="TableGrid"/>
        <w:tblW w:w="0" w:type="auto"/>
        <w:tblInd w:w="108" w:type="dxa"/>
        <w:tblLook w:val="04A0" w:firstRow="1" w:lastRow="0" w:firstColumn="1" w:lastColumn="0" w:noHBand="0" w:noVBand="1"/>
      </w:tblPr>
      <w:tblGrid>
        <w:gridCol w:w="3049"/>
        <w:gridCol w:w="3150"/>
        <w:gridCol w:w="3043"/>
      </w:tblGrid>
      <w:tr w:rsidR="00A84D45" w:rsidRPr="008B3D4D" w14:paraId="006C8CBC" w14:textId="77777777" w:rsidTr="4467AACD">
        <w:tc>
          <w:tcPr>
            <w:tcW w:w="3084" w:type="dxa"/>
          </w:tcPr>
          <w:p w14:paraId="444BE387" w14:textId="77777777" w:rsidR="00A84D45" w:rsidRPr="00A84D45" w:rsidRDefault="00A84D45" w:rsidP="00510D97">
            <w:pPr>
              <w:pStyle w:val="InfoBlue"/>
              <w:rPr>
                <w:b/>
                <w:bCs/>
                <w:i w:val="0"/>
                <w:iCs/>
                <w:color w:val="000000" w:themeColor="text1"/>
              </w:rPr>
            </w:pPr>
            <w:r w:rsidRPr="00A84D45">
              <w:rPr>
                <w:b/>
                <w:bCs/>
                <w:i w:val="0"/>
                <w:iCs/>
                <w:color w:val="000000" w:themeColor="text1"/>
              </w:rPr>
              <w:t>Reference Title/Name</w:t>
            </w:r>
          </w:p>
        </w:tc>
        <w:tc>
          <w:tcPr>
            <w:tcW w:w="3192" w:type="dxa"/>
          </w:tcPr>
          <w:p w14:paraId="2E64989F" w14:textId="77777777" w:rsidR="00A84D45" w:rsidRPr="00A84D45" w:rsidRDefault="00A84D45" w:rsidP="00510D97">
            <w:pPr>
              <w:pStyle w:val="InfoBlue"/>
              <w:rPr>
                <w:b/>
                <w:bCs/>
                <w:i w:val="0"/>
                <w:iCs/>
                <w:color w:val="000000" w:themeColor="text1"/>
              </w:rPr>
            </w:pPr>
            <w:r w:rsidRPr="00A84D45">
              <w:rPr>
                <w:b/>
                <w:bCs/>
                <w:i w:val="0"/>
                <w:iCs/>
                <w:color w:val="000000" w:themeColor="text1"/>
              </w:rPr>
              <w:t>Date</w:t>
            </w:r>
          </w:p>
        </w:tc>
        <w:tc>
          <w:tcPr>
            <w:tcW w:w="3080" w:type="dxa"/>
          </w:tcPr>
          <w:p w14:paraId="643FD8C9" w14:textId="77777777" w:rsidR="00A84D45" w:rsidRPr="00A84D45" w:rsidRDefault="00A84D45" w:rsidP="00510D97">
            <w:pPr>
              <w:pStyle w:val="InfoBlue"/>
              <w:rPr>
                <w:b/>
                <w:bCs/>
                <w:i w:val="0"/>
                <w:iCs/>
                <w:color w:val="000000" w:themeColor="text1"/>
              </w:rPr>
            </w:pPr>
            <w:r w:rsidRPr="00A84D45">
              <w:rPr>
                <w:b/>
                <w:bCs/>
                <w:i w:val="0"/>
                <w:iCs/>
                <w:color w:val="000000" w:themeColor="text1"/>
              </w:rPr>
              <w:t>Version</w:t>
            </w:r>
          </w:p>
        </w:tc>
      </w:tr>
      <w:tr w:rsidR="00A84D45" w:rsidRPr="008B3D4D" w14:paraId="444D4490" w14:textId="77777777" w:rsidTr="4467AACD">
        <w:tc>
          <w:tcPr>
            <w:tcW w:w="3084" w:type="dxa"/>
          </w:tcPr>
          <w:p w14:paraId="33BA4B7D" w14:textId="6F5F879F" w:rsidR="00A84D45" w:rsidRPr="00185FC9" w:rsidRDefault="0EE97F48" w:rsidP="4467AACD">
            <w:pPr>
              <w:pStyle w:val="InfoBlue"/>
              <w:rPr>
                <w:i w:val="0"/>
                <w:color w:val="auto"/>
              </w:rPr>
            </w:pPr>
            <w:r w:rsidRPr="4467AACD">
              <w:rPr>
                <w:i w:val="0"/>
                <w:color w:val="auto"/>
              </w:rPr>
              <w:t>Project Description Document</w:t>
            </w:r>
          </w:p>
        </w:tc>
        <w:tc>
          <w:tcPr>
            <w:tcW w:w="3192" w:type="dxa"/>
          </w:tcPr>
          <w:p w14:paraId="0CEED8C0" w14:textId="4BC01CD2" w:rsidR="00A84D45" w:rsidRPr="00185FC9" w:rsidRDefault="0EE97F48" w:rsidP="4467AACD">
            <w:pPr>
              <w:pStyle w:val="InfoBlue"/>
              <w:rPr>
                <w:i w:val="0"/>
                <w:color w:val="auto"/>
              </w:rPr>
            </w:pPr>
            <w:commentRangeStart w:id="14"/>
            <w:r w:rsidRPr="4467AACD">
              <w:rPr>
                <w:i w:val="0"/>
                <w:color w:val="auto"/>
              </w:rPr>
              <w:t>0</w:t>
            </w:r>
            <w:r w:rsidR="532BE74D" w:rsidRPr="4467AACD">
              <w:rPr>
                <w:i w:val="0"/>
                <w:color w:val="auto"/>
              </w:rPr>
              <w:t>1</w:t>
            </w:r>
            <w:r w:rsidRPr="4467AACD">
              <w:rPr>
                <w:i w:val="0"/>
                <w:color w:val="auto"/>
              </w:rPr>
              <w:t>/</w:t>
            </w:r>
            <w:r w:rsidR="40F44A9F" w:rsidRPr="4467AACD">
              <w:rPr>
                <w:i w:val="0"/>
                <w:color w:val="auto"/>
              </w:rPr>
              <w:t>25</w:t>
            </w:r>
            <w:r w:rsidRPr="4467AACD">
              <w:rPr>
                <w:i w:val="0"/>
                <w:color w:val="auto"/>
              </w:rPr>
              <w:t>/202</w:t>
            </w:r>
            <w:r w:rsidR="439BAF6C" w:rsidRPr="4467AACD">
              <w:rPr>
                <w:i w:val="0"/>
                <w:color w:val="auto"/>
              </w:rPr>
              <w:t>6</w:t>
            </w:r>
          </w:p>
        </w:tc>
        <w:tc>
          <w:tcPr>
            <w:tcW w:w="3080" w:type="dxa"/>
          </w:tcPr>
          <w:p w14:paraId="41FDE52A" w14:textId="3FA87DD0" w:rsidR="00A84D45" w:rsidRPr="00185FC9" w:rsidRDefault="5385427C" w:rsidP="4467AACD">
            <w:pPr>
              <w:pStyle w:val="InfoBlue"/>
              <w:rPr>
                <w:i w:val="0"/>
                <w:color w:val="auto"/>
              </w:rPr>
            </w:pPr>
            <w:r w:rsidRPr="4467AACD">
              <w:rPr>
                <w:i w:val="0"/>
                <w:color w:val="auto"/>
              </w:rPr>
              <w:t>1</w:t>
            </w:r>
            <w:r w:rsidR="0EE97F48" w:rsidRPr="4467AACD">
              <w:rPr>
                <w:i w:val="0"/>
                <w:color w:val="auto"/>
              </w:rPr>
              <w:t>.0</w:t>
            </w:r>
            <w:commentRangeEnd w:id="14"/>
            <w:r w:rsidR="00CE5BCC">
              <w:rPr>
                <w:rStyle w:val="CommentReference"/>
                <w:i w:val="0"/>
                <w:color w:val="auto"/>
              </w:rPr>
              <w:commentReference w:id="14"/>
            </w:r>
          </w:p>
        </w:tc>
      </w:tr>
      <w:tr w:rsidR="00A84D45" w:rsidRPr="008B3D4D" w14:paraId="19B6CBEA" w14:textId="77777777" w:rsidTr="4467AACD">
        <w:tc>
          <w:tcPr>
            <w:tcW w:w="3084" w:type="dxa"/>
          </w:tcPr>
          <w:p w14:paraId="634C2D04" w14:textId="6FBF9059" w:rsidR="00A84D45" w:rsidRPr="00185FC9" w:rsidRDefault="0EE97F48" w:rsidP="4467AACD">
            <w:pPr>
              <w:pStyle w:val="InfoBlue"/>
              <w:rPr>
                <w:i w:val="0"/>
                <w:color w:val="auto"/>
              </w:rPr>
            </w:pPr>
            <w:r w:rsidRPr="4467AACD">
              <w:rPr>
                <w:i w:val="0"/>
                <w:color w:val="auto"/>
              </w:rPr>
              <w:t>Project Vision Document (PVD)</w:t>
            </w:r>
          </w:p>
        </w:tc>
        <w:tc>
          <w:tcPr>
            <w:tcW w:w="3192" w:type="dxa"/>
          </w:tcPr>
          <w:p w14:paraId="7C67D116" w14:textId="2EFE32A5" w:rsidR="00A84D45" w:rsidRPr="00185FC9" w:rsidRDefault="104482F9" w:rsidP="4467AACD">
            <w:pPr>
              <w:pStyle w:val="InfoBlue"/>
              <w:rPr>
                <w:i w:val="0"/>
                <w:color w:val="auto"/>
              </w:rPr>
            </w:pPr>
            <w:r w:rsidRPr="4467AACD">
              <w:rPr>
                <w:i w:val="0"/>
                <w:color w:val="auto"/>
              </w:rPr>
              <w:t>02</w:t>
            </w:r>
            <w:r w:rsidR="0EE97F48" w:rsidRPr="4467AACD">
              <w:rPr>
                <w:i w:val="0"/>
                <w:color w:val="auto"/>
              </w:rPr>
              <w:t>/</w:t>
            </w:r>
            <w:r w:rsidR="25ED71B9" w:rsidRPr="4467AACD">
              <w:rPr>
                <w:i w:val="0"/>
                <w:color w:val="auto"/>
              </w:rPr>
              <w:t>13</w:t>
            </w:r>
            <w:r w:rsidR="0EE97F48" w:rsidRPr="4467AACD">
              <w:rPr>
                <w:i w:val="0"/>
                <w:color w:val="auto"/>
              </w:rPr>
              <w:t>/202</w:t>
            </w:r>
            <w:r w:rsidR="69A83BBA" w:rsidRPr="4467AACD">
              <w:rPr>
                <w:i w:val="0"/>
                <w:color w:val="auto"/>
              </w:rPr>
              <w:t>6</w:t>
            </w:r>
          </w:p>
        </w:tc>
        <w:tc>
          <w:tcPr>
            <w:tcW w:w="3080" w:type="dxa"/>
          </w:tcPr>
          <w:p w14:paraId="35CD22A4" w14:textId="77777777" w:rsidR="00A84D45" w:rsidRPr="00185FC9" w:rsidRDefault="0EE97F48" w:rsidP="4467AACD">
            <w:pPr>
              <w:pStyle w:val="InfoBlue"/>
              <w:rPr>
                <w:i w:val="0"/>
                <w:color w:val="auto"/>
              </w:rPr>
            </w:pPr>
            <w:r w:rsidRPr="4467AACD">
              <w:rPr>
                <w:i w:val="0"/>
                <w:color w:val="auto"/>
              </w:rPr>
              <w:t>1.0</w:t>
            </w:r>
          </w:p>
        </w:tc>
      </w:tr>
      <w:tr w:rsidR="00A84D45" w:rsidRPr="008B3D4D" w14:paraId="615BA431" w14:textId="77777777" w:rsidTr="4467AACD">
        <w:tc>
          <w:tcPr>
            <w:tcW w:w="3084" w:type="dxa"/>
          </w:tcPr>
          <w:p w14:paraId="14B99DC9" w14:textId="59E02FF0" w:rsidR="00A84D45" w:rsidRPr="00185FC9" w:rsidRDefault="0EE97F48" w:rsidP="4467AACD">
            <w:pPr>
              <w:pStyle w:val="InfoBlue"/>
              <w:rPr>
                <w:i w:val="0"/>
                <w:color w:val="auto"/>
              </w:rPr>
            </w:pPr>
            <w:r w:rsidRPr="4467AACD">
              <w:rPr>
                <w:i w:val="0"/>
                <w:color w:val="auto"/>
              </w:rPr>
              <w:t>Project Plan (PP)</w:t>
            </w:r>
          </w:p>
        </w:tc>
        <w:tc>
          <w:tcPr>
            <w:tcW w:w="3192" w:type="dxa"/>
          </w:tcPr>
          <w:p w14:paraId="2FE6F054" w14:textId="1CF2AFA0" w:rsidR="00A84D45" w:rsidRPr="00185FC9" w:rsidRDefault="0EE97F48" w:rsidP="4467AACD">
            <w:pPr>
              <w:pStyle w:val="InfoBlue"/>
              <w:rPr>
                <w:i w:val="0"/>
                <w:color w:val="auto"/>
              </w:rPr>
            </w:pPr>
            <w:r w:rsidRPr="4467AACD">
              <w:rPr>
                <w:i w:val="0"/>
                <w:color w:val="auto"/>
              </w:rPr>
              <w:t>0</w:t>
            </w:r>
            <w:r w:rsidR="09F70A81" w:rsidRPr="4467AACD">
              <w:rPr>
                <w:i w:val="0"/>
                <w:color w:val="auto"/>
              </w:rPr>
              <w:t>2</w:t>
            </w:r>
            <w:r w:rsidRPr="4467AACD">
              <w:rPr>
                <w:i w:val="0"/>
                <w:color w:val="auto"/>
              </w:rPr>
              <w:t>/</w:t>
            </w:r>
            <w:r w:rsidR="25ED71B9" w:rsidRPr="4467AACD">
              <w:rPr>
                <w:i w:val="0"/>
                <w:color w:val="auto"/>
              </w:rPr>
              <w:t>2</w:t>
            </w:r>
            <w:r w:rsidR="6F0EFD25" w:rsidRPr="4467AACD">
              <w:rPr>
                <w:i w:val="0"/>
                <w:color w:val="auto"/>
              </w:rPr>
              <w:t>3</w:t>
            </w:r>
            <w:r w:rsidRPr="4467AACD">
              <w:rPr>
                <w:i w:val="0"/>
                <w:color w:val="auto"/>
              </w:rPr>
              <w:t>/202</w:t>
            </w:r>
            <w:r w:rsidR="09B40F39" w:rsidRPr="4467AACD">
              <w:rPr>
                <w:i w:val="0"/>
                <w:color w:val="auto"/>
              </w:rPr>
              <w:t>6</w:t>
            </w:r>
          </w:p>
        </w:tc>
        <w:tc>
          <w:tcPr>
            <w:tcW w:w="3080" w:type="dxa"/>
          </w:tcPr>
          <w:p w14:paraId="499E84DB" w14:textId="77777777" w:rsidR="00A84D45" w:rsidRPr="00185FC9" w:rsidRDefault="0EE97F48" w:rsidP="4467AACD">
            <w:pPr>
              <w:pStyle w:val="InfoBlue"/>
              <w:rPr>
                <w:i w:val="0"/>
                <w:color w:val="auto"/>
              </w:rPr>
            </w:pPr>
            <w:r w:rsidRPr="4467AACD">
              <w:rPr>
                <w:i w:val="0"/>
                <w:color w:val="auto"/>
              </w:rPr>
              <w:t>1.0</w:t>
            </w:r>
          </w:p>
        </w:tc>
      </w:tr>
      <w:tr w:rsidR="00185FC9" w:rsidRPr="008B3D4D" w14:paraId="51395296" w14:textId="77777777" w:rsidTr="4467AACD">
        <w:tc>
          <w:tcPr>
            <w:tcW w:w="3084" w:type="dxa"/>
          </w:tcPr>
          <w:p w14:paraId="13B6D574" w14:textId="3335B634" w:rsidR="00185FC9" w:rsidRPr="00185FC9" w:rsidRDefault="26E88DC8" w:rsidP="4467AACD">
            <w:pPr>
              <w:pStyle w:val="InfoBlue"/>
              <w:rPr>
                <w:i w:val="0"/>
                <w:color w:val="auto"/>
              </w:rPr>
            </w:pPr>
            <w:r w:rsidRPr="4467AACD">
              <w:rPr>
                <w:i w:val="0"/>
                <w:color w:val="auto"/>
              </w:rPr>
              <w:t>IEEE/ISO/IEC 29148-2018 - ISO/IEC/IEEE International Standard - Systems and software engineering -- Life cycle processes -- Requirements engineering</w:t>
            </w:r>
          </w:p>
        </w:tc>
        <w:tc>
          <w:tcPr>
            <w:tcW w:w="3192" w:type="dxa"/>
          </w:tcPr>
          <w:p w14:paraId="68277AF6" w14:textId="2E9BB82B" w:rsidR="00185FC9" w:rsidRPr="00185FC9" w:rsidRDefault="26E88DC8" w:rsidP="4467AACD">
            <w:pPr>
              <w:pStyle w:val="InfoBlue"/>
              <w:rPr>
                <w:i w:val="0"/>
                <w:color w:val="auto"/>
              </w:rPr>
            </w:pPr>
            <w:r w:rsidRPr="4467AACD">
              <w:rPr>
                <w:i w:val="0"/>
                <w:color w:val="auto"/>
              </w:rPr>
              <w:t>10/23/2018</w:t>
            </w:r>
          </w:p>
        </w:tc>
        <w:tc>
          <w:tcPr>
            <w:tcW w:w="3080" w:type="dxa"/>
          </w:tcPr>
          <w:p w14:paraId="4DA51592" w14:textId="26F503D8" w:rsidR="00185FC9" w:rsidRPr="00185FC9" w:rsidRDefault="26E88DC8" w:rsidP="4467AACD">
            <w:pPr>
              <w:pStyle w:val="InfoBlue"/>
              <w:rPr>
                <w:i w:val="0"/>
                <w:color w:val="auto"/>
              </w:rPr>
            </w:pPr>
            <w:r w:rsidRPr="4467AACD">
              <w:rPr>
                <w:i w:val="0"/>
                <w:color w:val="auto"/>
              </w:rPr>
              <w:t>2018</w:t>
            </w:r>
          </w:p>
        </w:tc>
      </w:tr>
      <w:tr w:rsidR="00185FC9" w:rsidRPr="008B3D4D" w14:paraId="52D786A2" w14:textId="77777777" w:rsidTr="4467AACD">
        <w:tc>
          <w:tcPr>
            <w:tcW w:w="3084" w:type="dxa"/>
          </w:tcPr>
          <w:p w14:paraId="1F222873" w14:textId="20A12E1E" w:rsidR="00185FC9" w:rsidRPr="00185FC9" w:rsidRDefault="26E88DC8" w:rsidP="4467AACD">
            <w:pPr>
              <w:pStyle w:val="BodyText"/>
              <w:ind w:left="0"/>
              <w:jc w:val="both"/>
            </w:pPr>
            <w:r w:rsidRPr="4467AACD">
              <w:t>Web Content Accessibility Guidelines (WCAG)</w:t>
            </w:r>
          </w:p>
        </w:tc>
        <w:tc>
          <w:tcPr>
            <w:tcW w:w="3192" w:type="dxa"/>
          </w:tcPr>
          <w:p w14:paraId="7C768317" w14:textId="6272F4A9" w:rsidR="00185FC9" w:rsidRPr="00185FC9" w:rsidRDefault="26E88DC8" w:rsidP="4467AACD">
            <w:pPr>
              <w:pStyle w:val="InfoBlue"/>
              <w:rPr>
                <w:i w:val="0"/>
                <w:color w:val="auto"/>
              </w:rPr>
            </w:pPr>
            <w:r w:rsidRPr="4467AACD">
              <w:rPr>
                <w:i w:val="0"/>
                <w:color w:val="auto"/>
              </w:rPr>
              <w:t>11/11/2008</w:t>
            </w:r>
          </w:p>
        </w:tc>
        <w:tc>
          <w:tcPr>
            <w:tcW w:w="3080" w:type="dxa"/>
          </w:tcPr>
          <w:p w14:paraId="698FF5D9" w14:textId="6F20E756" w:rsidR="00185FC9" w:rsidRPr="00185FC9" w:rsidRDefault="26E88DC8" w:rsidP="4467AACD">
            <w:pPr>
              <w:pStyle w:val="InfoBlue"/>
              <w:rPr>
                <w:i w:val="0"/>
                <w:color w:val="auto"/>
              </w:rPr>
            </w:pPr>
            <w:r w:rsidRPr="4467AACD">
              <w:rPr>
                <w:i w:val="0"/>
                <w:color w:val="auto"/>
              </w:rPr>
              <w:t>2.0</w:t>
            </w:r>
          </w:p>
        </w:tc>
      </w:tr>
    </w:tbl>
    <w:p w14:paraId="4B16C9E3" w14:textId="6934895A" w:rsidR="00A84D45" w:rsidRPr="00A84D45" w:rsidRDefault="00A84D45" w:rsidP="00A84D45">
      <w:pPr>
        <w:pStyle w:val="BodyText"/>
      </w:pPr>
    </w:p>
    <w:p w14:paraId="36263246" w14:textId="536C442C" w:rsidR="00B971D3" w:rsidRDefault="00B971D3" w:rsidP="00B971D3">
      <w:pPr>
        <w:pStyle w:val="Heading2"/>
      </w:pPr>
      <w:bookmarkStart w:id="15" w:name="_Toc223387910"/>
      <w:commentRangeStart w:id="16"/>
      <w:r>
        <w:t>Definitions, Acronyms, and Abbreviations</w:t>
      </w:r>
      <w:bookmarkEnd w:id="15"/>
      <w:commentRangeEnd w:id="16"/>
      <w:r w:rsidR="00CE5BCC">
        <w:rPr>
          <w:rStyle w:val="CommentReference"/>
          <w:rFonts w:ascii="Times New Roman" w:hAnsi="Times New Roman"/>
          <w:b w:val="0"/>
        </w:rPr>
        <w:commentReference w:id="16"/>
      </w:r>
    </w:p>
    <w:p w14:paraId="7B802E83" w14:textId="7B3DCF42" w:rsidR="00A50C2C" w:rsidRDefault="00A50C2C" w:rsidP="00A50C2C"/>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196"/>
        <w:gridCol w:w="2340"/>
        <w:gridCol w:w="4820"/>
      </w:tblGrid>
      <w:tr w:rsidR="002212B7" w14:paraId="115987CC" w14:textId="77777777" w:rsidTr="4467AACD">
        <w:tc>
          <w:tcPr>
            <w:tcW w:w="2196" w:type="dxa"/>
          </w:tcPr>
          <w:p w14:paraId="5EA76C21" w14:textId="77777777" w:rsidR="002212B7" w:rsidRDefault="002212B7" w:rsidP="009F7189">
            <w:pPr>
              <w:pStyle w:val="Tabletext"/>
              <w:jc w:val="center"/>
              <w:rPr>
                <w:b/>
              </w:rPr>
            </w:pPr>
            <w:r>
              <w:rPr>
                <w:b/>
              </w:rPr>
              <w:t>Term</w:t>
            </w:r>
          </w:p>
        </w:tc>
        <w:tc>
          <w:tcPr>
            <w:tcW w:w="2340" w:type="dxa"/>
          </w:tcPr>
          <w:p w14:paraId="57EC0414" w14:textId="77777777" w:rsidR="002212B7" w:rsidRDefault="002212B7" w:rsidP="009F7189">
            <w:pPr>
              <w:pStyle w:val="Tabletext"/>
              <w:jc w:val="center"/>
              <w:rPr>
                <w:b/>
              </w:rPr>
            </w:pPr>
            <w:r>
              <w:rPr>
                <w:b/>
              </w:rPr>
              <w:t>Abbreviation / Acronym</w:t>
            </w:r>
          </w:p>
        </w:tc>
        <w:tc>
          <w:tcPr>
            <w:tcW w:w="4820" w:type="dxa"/>
          </w:tcPr>
          <w:p w14:paraId="14656828" w14:textId="77777777" w:rsidR="002212B7" w:rsidRDefault="002212B7" w:rsidP="009F7189">
            <w:pPr>
              <w:pStyle w:val="Tabletext"/>
              <w:jc w:val="center"/>
              <w:rPr>
                <w:b/>
              </w:rPr>
            </w:pPr>
            <w:r>
              <w:rPr>
                <w:b/>
              </w:rPr>
              <w:t>Definition</w:t>
            </w:r>
          </w:p>
        </w:tc>
      </w:tr>
      <w:tr w:rsidR="002212B7" w14:paraId="7F528439" w14:textId="77777777" w:rsidTr="4467AACD">
        <w:tc>
          <w:tcPr>
            <w:tcW w:w="2196" w:type="dxa"/>
          </w:tcPr>
          <w:p w14:paraId="32BB589B" w14:textId="046B9D7F" w:rsidR="002212B7" w:rsidRDefault="22E891C0" w:rsidP="009F7189">
            <w:pPr>
              <w:pStyle w:val="Tabletext"/>
            </w:pPr>
            <w:r>
              <w:t>Omnium</w:t>
            </w:r>
          </w:p>
        </w:tc>
        <w:tc>
          <w:tcPr>
            <w:tcW w:w="2340" w:type="dxa"/>
          </w:tcPr>
          <w:p w14:paraId="5842EE53" w14:textId="1C8CA465" w:rsidR="002212B7" w:rsidRDefault="22E891C0" w:rsidP="009F7189">
            <w:pPr>
              <w:pStyle w:val="Tabletext"/>
            </w:pPr>
            <w:r>
              <w:t>N/A</w:t>
            </w:r>
          </w:p>
        </w:tc>
        <w:tc>
          <w:tcPr>
            <w:tcW w:w="4820" w:type="dxa"/>
          </w:tcPr>
          <w:p w14:paraId="1ABDD2F3" w14:textId="5AF7443E" w:rsidR="002212B7" w:rsidRDefault="22E891C0" w:rsidP="009F7189">
            <w:pPr>
              <w:pStyle w:val="Tabletext"/>
            </w:pPr>
            <w:r w:rsidRPr="4467AACD">
              <w:t>The modular desktop trading dashboard application</w:t>
            </w:r>
            <w:r w:rsidR="4208F017" w:rsidRPr="4467AACD">
              <w:t xml:space="preserve"> </w:t>
            </w:r>
            <w:bookmarkStart w:id="17" w:name="_Int_o4gIEzvK"/>
            <w:r w:rsidR="4208F017" w:rsidRPr="4467AACD">
              <w:t>being</w:t>
            </w:r>
            <w:bookmarkEnd w:id="17"/>
            <w:r w:rsidRPr="4467AACD">
              <w:t xml:space="preserve"> developed in this project.</w:t>
            </w:r>
          </w:p>
        </w:tc>
      </w:tr>
      <w:tr w:rsidR="002212B7" w14:paraId="5E462E44" w14:textId="77777777" w:rsidTr="4467AACD">
        <w:tc>
          <w:tcPr>
            <w:tcW w:w="2196" w:type="dxa"/>
          </w:tcPr>
          <w:p w14:paraId="1BA777A5" w14:textId="1A071421" w:rsidR="002212B7" w:rsidRDefault="22E891C0" w:rsidP="009F7189">
            <w:pPr>
              <w:pStyle w:val="Tabletext"/>
            </w:pPr>
            <w:r>
              <w:t>Decision Module</w:t>
            </w:r>
          </w:p>
        </w:tc>
        <w:tc>
          <w:tcPr>
            <w:tcW w:w="2340" w:type="dxa"/>
          </w:tcPr>
          <w:p w14:paraId="02A5AF04" w14:textId="0039B2CD" w:rsidR="002212B7" w:rsidRDefault="22E891C0" w:rsidP="009F7189">
            <w:pPr>
              <w:pStyle w:val="Tabletext"/>
            </w:pPr>
            <w:r>
              <w:t>DM</w:t>
            </w:r>
          </w:p>
        </w:tc>
        <w:tc>
          <w:tcPr>
            <w:tcW w:w="4820" w:type="dxa"/>
          </w:tcPr>
          <w:p w14:paraId="2937D72A" w14:textId="319D788C" w:rsidR="002212B7" w:rsidRDefault="22E891C0" w:rsidP="009F7189">
            <w:pPr>
              <w:pStyle w:val="Tabletext"/>
            </w:pPr>
            <w:r w:rsidRPr="4467AACD">
              <w:t>A self-contained functional component within Omnium that performs a specific trading-related analysis, strategy evaluation, or decision-support operation.</w:t>
            </w:r>
          </w:p>
        </w:tc>
      </w:tr>
      <w:tr w:rsidR="002212B7" w14:paraId="0E14A68A" w14:textId="77777777" w:rsidTr="4467AACD">
        <w:tc>
          <w:tcPr>
            <w:tcW w:w="2196" w:type="dxa"/>
          </w:tcPr>
          <w:p w14:paraId="4569C689" w14:textId="1DC6501C" w:rsidR="002212B7" w:rsidRDefault="22E891C0" w:rsidP="009F7189">
            <w:pPr>
              <w:pStyle w:val="Tabletext"/>
            </w:pPr>
            <w:r>
              <w:lastRenderedPageBreak/>
              <w:t>Dashboard Panel</w:t>
            </w:r>
          </w:p>
        </w:tc>
        <w:tc>
          <w:tcPr>
            <w:tcW w:w="2340" w:type="dxa"/>
          </w:tcPr>
          <w:p w14:paraId="05F25BD3" w14:textId="5F318EBB" w:rsidR="002212B7" w:rsidRDefault="22E891C0" w:rsidP="009F7189">
            <w:pPr>
              <w:pStyle w:val="Tabletext"/>
            </w:pPr>
            <w:r>
              <w:t>N/A</w:t>
            </w:r>
          </w:p>
        </w:tc>
        <w:tc>
          <w:tcPr>
            <w:tcW w:w="4820" w:type="dxa"/>
          </w:tcPr>
          <w:p w14:paraId="3DB97044" w14:textId="32550239" w:rsidR="002212B7" w:rsidRDefault="22E891C0" w:rsidP="009F7189">
            <w:pPr>
              <w:pStyle w:val="Tabletext"/>
            </w:pPr>
            <w:r w:rsidRPr="4467AACD">
              <w:t>A movable and resizable user interface container that displays the contents of a Decision Module within the Omnium dashboard.</w:t>
            </w:r>
          </w:p>
        </w:tc>
      </w:tr>
      <w:tr w:rsidR="002212B7" w14:paraId="2B6DE7A8" w14:textId="77777777" w:rsidTr="4467AACD">
        <w:tc>
          <w:tcPr>
            <w:tcW w:w="2196" w:type="dxa"/>
          </w:tcPr>
          <w:p w14:paraId="4945BAB3" w14:textId="241EF6FB" w:rsidR="002212B7" w:rsidRDefault="22E891C0" w:rsidP="009F7189">
            <w:pPr>
              <w:pStyle w:val="Tabletext"/>
            </w:pPr>
            <w:r>
              <w:t>Module Switching Interface</w:t>
            </w:r>
          </w:p>
        </w:tc>
        <w:tc>
          <w:tcPr>
            <w:tcW w:w="2340" w:type="dxa"/>
          </w:tcPr>
          <w:p w14:paraId="13183235" w14:textId="2E990C8F" w:rsidR="002212B7" w:rsidRDefault="22E891C0" w:rsidP="009F7189">
            <w:pPr>
              <w:pStyle w:val="Tabletext"/>
            </w:pPr>
            <w:r>
              <w:t>N/A</w:t>
            </w:r>
          </w:p>
        </w:tc>
        <w:tc>
          <w:tcPr>
            <w:tcW w:w="4820" w:type="dxa"/>
          </w:tcPr>
          <w:p w14:paraId="224AD22E" w14:textId="76AF8B37" w:rsidR="002212B7" w:rsidRDefault="22E891C0" w:rsidP="009F7189">
            <w:pPr>
              <w:pStyle w:val="Tabletext"/>
            </w:pPr>
            <w:r>
              <w:t>The user interface component that allows users to switch between available Decision Modules.</w:t>
            </w:r>
          </w:p>
        </w:tc>
      </w:tr>
      <w:tr w:rsidR="4467AACD" w14:paraId="679744BB" w14:textId="77777777" w:rsidTr="4467AACD">
        <w:trPr>
          <w:trHeight w:val="300"/>
        </w:trPr>
        <w:tc>
          <w:tcPr>
            <w:tcW w:w="2196" w:type="dxa"/>
          </w:tcPr>
          <w:p w14:paraId="41933A6A" w14:textId="464EEEBE" w:rsidR="22E891C0" w:rsidRDefault="22E891C0" w:rsidP="4467AACD">
            <w:pPr>
              <w:pStyle w:val="Tabletext"/>
            </w:pPr>
            <w:r>
              <w:t>WPF</w:t>
            </w:r>
          </w:p>
        </w:tc>
        <w:tc>
          <w:tcPr>
            <w:tcW w:w="2340" w:type="dxa"/>
          </w:tcPr>
          <w:p w14:paraId="3F474915" w14:textId="051E850C" w:rsidR="22E891C0" w:rsidRDefault="22E891C0" w:rsidP="4467AACD">
            <w:pPr>
              <w:pStyle w:val="Tabletext"/>
            </w:pPr>
            <w:r w:rsidRPr="4467AACD">
              <w:t>Windows Presentation Foundation</w:t>
            </w:r>
          </w:p>
        </w:tc>
        <w:tc>
          <w:tcPr>
            <w:tcW w:w="4820" w:type="dxa"/>
          </w:tcPr>
          <w:p w14:paraId="13359243" w14:textId="21DC149D" w:rsidR="22E891C0" w:rsidRDefault="22E891C0" w:rsidP="4467AACD">
            <w:pPr>
              <w:pStyle w:val="Tabletext"/>
            </w:pPr>
            <w:r w:rsidRPr="4467AACD">
              <w:t>The Microsoft graphical subsystem used to develop the Omnium desktop application.</w:t>
            </w:r>
          </w:p>
        </w:tc>
      </w:tr>
      <w:tr w:rsidR="4467AACD" w14:paraId="3A3907B6" w14:textId="77777777" w:rsidTr="4467AACD">
        <w:trPr>
          <w:trHeight w:val="300"/>
        </w:trPr>
        <w:tc>
          <w:tcPr>
            <w:tcW w:w="2196" w:type="dxa"/>
          </w:tcPr>
          <w:p w14:paraId="1B64DAC4" w14:textId="50C02B20" w:rsidR="22E891C0" w:rsidRDefault="22E891C0" w:rsidP="4467AACD">
            <w:pPr>
              <w:pStyle w:val="Tabletext"/>
            </w:pPr>
            <w:r>
              <w:t>UI</w:t>
            </w:r>
          </w:p>
        </w:tc>
        <w:tc>
          <w:tcPr>
            <w:tcW w:w="2340" w:type="dxa"/>
          </w:tcPr>
          <w:p w14:paraId="296718D6" w14:textId="0824F65F" w:rsidR="22E891C0" w:rsidRDefault="22E891C0" w:rsidP="4467AACD">
            <w:pPr>
              <w:pStyle w:val="Tabletext"/>
            </w:pPr>
            <w:r w:rsidRPr="4467AACD">
              <w:t>User Interface</w:t>
            </w:r>
          </w:p>
        </w:tc>
        <w:tc>
          <w:tcPr>
            <w:tcW w:w="4820" w:type="dxa"/>
          </w:tcPr>
          <w:p w14:paraId="0E30916D" w14:textId="1D8DB4ED" w:rsidR="22E891C0" w:rsidRDefault="22E891C0" w:rsidP="4467AACD">
            <w:pPr>
              <w:pStyle w:val="Tabletext"/>
            </w:pPr>
            <w:r w:rsidRPr="4467AACD">
              <w:t>The visual components through which users interact with the system.</w:t>
            </w:r>
          </w:p>
        </w:tc>
      </w:tr>
      <w:tr w:rsidR="4467AACD" w14:paraId="053333F6" w14:textId="77777777" w:rsidTr="4467AACD">
        <w:trPr>
          <w:trHeight w:val="300"/>
        </w:trPr>
        <w:tc>
          <w:tcPr>
            <w:tcW w:w="2196" w:type="dxa"/>
          </w:tcPr>
          <w:p w14:paraId="187E57A1" w14:textId="75045A0B" w:rsidR="22E891C0" w:rsidRDefault="22E891C0" w:rsidP="4467AACD">
            <w:pPr>
              <w:pStyle w:val="Tabletext"/>
            </w:pPr>
            <w:r>
              <w:t>API</w:t>
            </w:r>
          </w:p>
        </w:tc>
        <w:tc>
          <w:tcPr>
            <w:tcW w:w="2340" w:type="dxa"/>
          </w:tcPr>
          <w:p w14:paraId="3D7CC6B3" w14:textId="74DF4339" w:rsidR="22E891C0" w:rsidRDefault="22E891C0" w:rsidP="4467AACD">
            <w:pPr>
              <w:pStyle w:val="Tabletext"/>
            </w:pPr>
            <w:r w:rsidRPr="4467AACD">
              <w:t>Application Programming Interface</w:t>
            </w:r>
          </w:p>
        </w:tc>
        <w:tc>
          <w:tcPr>
            <w:tcW w:w="4820" w:type="dxa"/>
          </w:tcPr>
          <w:p w14:paraId="73DD842C" w14:textId="00455B94" w:rsidR="22E891C0" w:rsidRDefault="22E891C0" w:rsidP="4467AACD">
            <w:pPr>
              <w:pStyle w:val="Tabletext"/>
            </w:pPr>
            <w:r w:rsidRPr="4467AACD">
              <w:t>A defined interface used to communicate with external financial or market data services.</w:t>
            </w:r>
          </w:p>
        </w:tc>
      </w:tr>
      <w:tr w:rsidR="4467AACD" w14:paraId="1E764FBC" w14:textId="77777777" w:rsidTr="4467AACD">
        <w:trPr>
          <w:trHeight w:val="300"/>
        </w:trPr>
        <w:tc>
          <w:tcPr>
            <w:tcW w:w="2196" w:type="dxa"/>
          </w:tcPr>
          <w:p w14:paraId="0EC99010" w14:textId="67ADCFC9" w:rsidR="22E891C0" w:rsidRDefault="22E891C0" w:rsidP="4467AACD">
            <w:pPr>
              <w:pStyle w:val="Tabletext"/>
            </w:pPr>
            <w:r>
              <w:t>SRS</w:t>
            </w:r>
          </w:p>
        </w:tc>
        <w:tc>
          <w:tcPr>
            <w:tcW w:w="2340" w:type="dxa"/>
          </w:tcPr>
          <w:p w14:paraId="4DDFB8DB" w14:textId="5A19F092" w:rsidR="22E891C0" w:rsidRDefault="22E891C0" w:rsidP="4467AACD">
            <w:pPr>
              <w:pStyle w:val="Tabletext"/>
            </w:pPr>
            <w:r w:rsidRPr="4467AACD">
              <w:t>Software Requirements Specification</w:t>
            </w:r>
          </w:p>
        </w:tc>
        <w:tc>
          <w:tcPr>
            <w:tcW w:w="4820" w:type="dxa"/>
          </w:tcPr>
          <w:p w14:paraId="34999B90" w14:textId="1D012E32" w:rsidR="22E891C0" w:rsidRDefault="22E891C0" w:rsidP="4467AACD">
            <w:pPr>
              <w:pStyle w:val="Tabletext"/>
            </w:pPr>
            <w:r w:rsidRPr="4467AACD">
              <w:t>This document that defines the system requirements for Omnium.</w:t>
            </w:r>
          </w:p>
        </w:tc>
      </w:tr>
      <w:tr w:rsidR="4467AACD" w14:paraId="23F8A20D" w14:textId="77777777" w:rsidTr="4467AACD">
        <w:trPr>
          <w:trHeight w:val="300"/>
        </w:trPr>
        <w:tc>
          <w:tcPr>
            <w:tcW w:w="2196" w:type="dxa"/>
          </w:tcPr>
          <w:p w14:paraId="6BAC99A4" w14:textId="7F1DCC72" w:rsidR="22E891C0" w:rsidRDefault="22E891C0" w:rsidP="4467AACD">
            <w:pPr>
              <w:pStyle w:val="Tabletext"/>
            </w:pPr>
            <w:r>
              <w:t>PVD</w:t>
            </w:r>
          </w:p>
        </w:tc>
        <w:tc>
          <w:tcPr>
            <w:tcW w:w="2340" w:type="dxa"/>
          </w:tcPr>
          <w:p w14:paraId="3A0664B3" w14:textId="2FF8DEDF" w:rsidR="22E891C0" w:rsidRDefault="22E891C0" w:rsidP="4467AACD">
            <w:pPr>
              <w:pStyle w:val="Tabletext"/>
            </w:pPr>
            <w:r w:rsidRPr="4467AACD">
              <w:t>Project Vision Document</w:t>
            </w:r>
          </w:p>
        </w:tc>
        <w:tc>
          <w:tcPr>
            <w:tcW w:w="4820" w:type="dxa"/>
          </w:tcPr>
          <w:p w14:paraId="77E0A2DF" w14:textId="5B7D069B" w:rsidR="22E891C0" w:rsidRDefault="22E891C0" w:rsidP="4467AACD">
            <w:pPr>
              <w:pStyle w:val="Tabletext"/>
            </w:pPr>
            <w:r w:rsidRPr="4467AACD">
              <w:t>A document that defines the overall vision, objectives, and high-level features of the Omnium system.</w:t>
            </w:r>
          </w:p>
        </w:tc>
      </w:tr>
    </w:tbl>
    <w:p w14:paraId="1FE34281" w14:textId="77777777" w:rsidR="002212B7" w:rsidRPr="00A50C2C" w:rsidRDefault="002212B7" w:rsidP="00A50C2C"/>
    <w:p w14:paraId="341D434E" w14:textId="22606053" w:rsidR="00717C4A" w:rsidRDefault="3282CE07">
      <w:pPr>
        <w:pStyle w:val="Heading1"/>
      </w:pPr>
      <w:bookmarkStart w:id="18" w:name="_Toc223387911"/>
      <w:bookmarkEnd w:id="5"/>
      <w:bookmarkEnd w:id="6"/>
      <w:commentRangeStart w:id="19"/>
      <w:r>
        <w:t>Pro</w:t>
      </w:r>
      <w:r w:rsidR="4C4F01B9">
        <w:t>duct Scope</w:t>
      </w:r>
      <w:bookmarkEnd w:id="18"/>
      <w:commentRangeEnd w:id="19"/>
      <w:r w:rsidR="00CE5BCC">
        <w:rPr>
          <w:rStyle w:val="CommentReference"/>
          <w:rFonts w:ascii="Times New Roman" w:hAnsi="Times New Roman"/>
          <w:b w:val="0"/>
        </w:rPr>
        <w:commentReference w:id="19"/>
      </w:r>
    </w:p>
    <w:p w14:paraId="5CAD3F9D" w14:textId="69CBF6DA" w:rsidR="1A5D7C83" w:rsidRDefault="1A5D7C83" w:rsidP="4467AACD">
      <w:pPr>
        <w:pStyle w:val="InfoBlue"/>
        <w:rPr>
          <w:i w:val="0"/>
          <w:color w:val="auto"/>
        </w:rPr>
      </w:pPr>
      <w:r w:rsidRPr="4467AACD">
        <w:rPr>
          <w:i w:val="0"/>
          <w:color w:val="auto"/>
        </w:rPr>
        <w:t xml:space="preserve">Omnium is a </w:t>
      </w:r>
      <w:r w:rsidR="0DF6A172" w:rsidRPr="4467AACD">
        <w:rPr>
          <w:i w:val="0"/>
          <w:color w:val="auto"/>
        </w:rPr>
        <w:t>desktop</w:t>
      </w:r>
      <w:r w:rsidRPr="4467AACD">
        <w:rPr>
          <w:i w:val="0"/>
          <w:color w:val="auto"/>
        </w:rPr>
        <w:t xml:space="preserve">-based modular trading dashboard designed to provide users with a structured and configurable interface for monitoring trading-related information and </w:t>
      </w:r>
      <w:r w:rsidR="5581A06E" w:rsidRPr="4467AACD">
        <w:rPr>
          <w:i w:val="0"/>
          <w:color w:val="auto"/>
        </w:rPr>
        <w:t>executing</w:t>
      </w:r>
      <w:r w:rsidRPr="4467AACD">
        <w:rPr>
          <w:i w:val="0"/>
          <w:color w:val="auto"/>
        </w:rPr>
        <w:t xml:space="preserve"> analytical decision processes. The system is </w:t>
      </w:r>
      <w:r w:rsidR="6664B856" w:rsidRPr="4467AACD">
        <w:rPr>
          <w:i w:val="0"/>
          <w:color w:val="auto"/>
        </w:rPr>
        <w:t>intended</w:t>
      </w:r>
      <w:r w:rsidRPr="4467AACD">
        <w:rPr>
          <w:i w:val="0"/>
          <w:color w:val="auto"/>
        </w:rPr>
        <w:t xml:space="preserve"> </w:t>
      </w:r>
      <w:r w:rsidR="7E93F18B" w:rsidRPr="4467AACD">
        <w:rPr>
          <w:i w:val="0"/>
          <w:color w:val="auto"/>
        </w:rPr>
        <w:t>to</w:t>
      </w:r>
      <w:r w:rsidRPr="4467AACD">
        <w:rPr>
          <w:i w:val="0"/>
          <w:color w:val="auto"/>
        </w:rPr>
        <w:t xml:space="preserve"> support users in organizing and interacting with multiple trading decision </w:t>
      </w:r>
      <w:r w:rsidR="242876FE" w:rsidRPr="4467AACD">
        <w:rPr>
          <w:i w:val="0"/>
          <w:color w:val="auto"/>
        </w:rPr>
        <w:t>modules</w:t>
      </w:r>
      <w:r w:rsidRPr="4467AACD">
        <w:rPr>
          <w:i w:val="0"/>
          <w:color w:val="auto"/>
        </w:rPr>
        <w:t xml:space="preserve"> with a unified</w:t>
      </w:r>
      <w:r w:rsidR="53BA5BE1" w:rsidRPr="4467AACD">
        <w:rPr>
          <w:i w:val="0"/>
          <w:color w:val="auto"/>
        </w:rPr>
        <w:t xml:space="preserve"> dashboard environment.</w:t>
      </w:r>
    </w:p>
    <w:p w14:paraId="517D7892" w14:textId="20E06D67" w:rsidR="53BA5BE1" w:rsidRDefault="53BA5BE1" w:rsidP="4467AACD">
      <w:pPr>
        <w:pStyle w:val="InfoBlue"/>
        <w:rPr>
          <w:i w:val="0"/>
          <w:color w:val="auto"/>
        </w:rPr>
      </w:pPr>
      <w:r w:rsidRPr="4467AACD">
        <w:rPr>
          <w:i w:val="0"/>
          <w:color w:val="auto"/>
        </w:rPr>
        <w:t xml:space="preserve">The primary scope of the system includes the development of a modular user interface that supports dynamic module loading, module </w:t>
      </w:r>
      <w:r w:rsidR="19D4AAFA" w:rsidRPr="4467AACD">
        <w:rPr>
          <w:i w:val="0"/>
          <w:color w:val="auto"/>
        </w:rPr>
        <w:t>switching</w:t>
      </w:r>
      <w:r w:rsidR="7110524F" w:rsidRPr="4467AACD">
        <w:rPr>
          <w:i w:val="0"/>
          <w:color w:val="auto"/>
        </w:rPr>
        <w:t>, a</w:t>
      </w:r>
      <w:r w:rsidRPr="4467AACD">
        <w:rPr>
          <w:i w:val="0"/>
          <w:color w:val="auto"/>
        </w:rPr>
        <w:t xml:space="preserve">nd interactive dashboard panel management. The system shall provide a structured layout that allows users to navigate between </w:t>
      </w:r>
      <w:r w:rsidR="5A44C756" w:rsidRPr="4467AACD">
        <w:rPr>
          <w:i w:val="0"/>
          <w:color w:val="auto"/>
        </w:rPr>
        <w:t>decision</w:t>
      </w:r>
      <w:r w:rsidRPr="4467AACD">
        <w:rPr>
          <w:i w:val="0"/>
          <w:color w:val="auto"/>
        </w:rPr>
        <w:t xml:space="preserve"> modules and manage the </w:t>
      </w:r>
      <w:r w:rsidR="756EE709" w:rsidRPr="4467AACD">
        <w:rPr>
          <w:i w:val="0"/>
          <w:color w:val="auto"/>
        </w:rPr>
        <w:t>display</w:t>
      </w:r>
      <w:r w:rsidRPr="4467AACD">
        <w:rPr>
          <w:i w:val="0"/>
          <w:color w:val="auto"/>
        </w:rPr>
        <w:t xml:space="preserve"> of trading-related information.</w:t>
      </w:r>
    </w:p>
    <w:p w14:paraId="2A5FA7B7" w14:textId="363C64DF" w:rsidR="506072A8" w:rsidRDefault="506072A8" w:rsidP="4467AACD">
      <w:pPr>
        <w:pStyle w:val="InfoBlue"/>
        <w:rPr>
          <w:i w:val="0"/>
          <w:color w:val="auto"/>
        </w:rPr>
      </w:pPr>
      <w:r w:rsidRPr="4467AACD">
        <w:rPr>
          <w:i w:val="0"/>
          <w:color w:val="auto"/>
        </w:rPr>
        <w:t>The system is intended to operate as a Windows desktop application developed using Windows Presentation Foundation (WPF). The architecture shall support modular expansion to allow additional decision modules to be integrated in future releases.</w:t>
      </w:r>
    </w:p>
    <w:p w14:paraId="063FA3F2" w14:textId="2F787D1E" w:rsidR="506072A8" w:rsidRDefault="506072A8" w:rsidP="4467AACD">
      <w:pPr>
        <w:pStyle w:val="InfoBlue"/>
        <w:rPr>
          <w:i w:val="0"/>
          <w:color w:val="auto"/>
        </w:rPr>
      </w:pPr>
      <w:r w:rsidRPr="4467AACD">
        <w:rPr>
          <w:i w:val="0"/>
          <w:color w:val="auto"/>
        </w:rPr>
        <w:t>The following items are included within the scope of this product:</w:t>
      </w:r>
    </w:p>
    <w:p w14:paraId="01CCB6F7" w14:textId="2D9A9863" w:rsidR="2C41DD57" w:rsidRDefault="2C41DD57" w:rsidP="4467AACD">
      <w:pPr>
        <w:pStyle w:val="BodyText"/>
        <w:numPr>
          <w:ilvl w:val="0"/>
          <w:numId w:val="3"/>
        </w:numPr>
      </w:pPr>
      <w:r w:rsidRPr="4467AACD">
        <w:t>Implementation of a modular dashboard interface.</w:t>
      </w:r>
    </w:p>
    <w:p w14:paraId="7C2D7067" w14:textId="6A45F33D" w:rsidR="2C41DD57" w:rsidRDefault="2C41DD57" w:rsidP="4467AACD">
      <w:pPr>
        <w:pStyle w:val="BodyText"/>
        <w:numPr>
          <w:ilvl w:val="0"/>
          <w:numId w:val="3"/>
        </w:numPr>
      </w:pPr>
      <w:r w:rsidRPr="4467AACD">
        <w:t>Support for switching between multiple decision modules.</w:t>
      </w:r>
    </w:p>
    <w:p w14:paraId="5EE5ED1C" w14:textId="3E85D831" w:rsidR="2C41DD57" w:rsidRDefault="2C41DD57" w:rsidP="4467AACD">
      <w:pPr>
        <w:pStyle w:val="BodyText"/>
        <w:numPr>
          <w:ilvl w:val="0"/>
          <w:numId w:val="3"/>
        </w:numPr>
      </w:pPr>
      <w:r w:rsidRPr="4467AACD">
        <w:t>Interactive management of dashboard panels.</w:t>
      </w:r>
    </w:p>
    <w:p w14:paraId="516829B4" w14:textId="25172959" w:rsidR="2C41DD57" w:rsidRDefault="2C41DD57" w:rsidP="4467AACD">
      <w:pPr>
        <w:pStyle w:val="BodyText"/>
        <w:numPr>
          <w:ilvl w:val="0"/>
          <w:numId w:val="3"/>
        </w:numPr>
      </w:pPr>
      <w:r w:rsidRPr="4467AACD">
        <w:t>Structured navigation components.</w:t>
      </w:r>
    </w:p>
    <w:p w14:paraId="0CEA3910" w14:textId="124A8287" w:rsidR="2C41DD57" w:rsidRDefault="2C41DD57" w:rsidP="4467AACD">
      <w:pPr>
        <w:pStyle w:val="BodyText"/>
        <w:numPr>
          <w:ilvl w:val="0"/>
          <w:numId w:val="3"/>
        </w:numPr>
      </w:pPr>
      <w:r w:rsidRPr="4467AACD">
        <w:t>Integration capability with external data sources through defined interfaces.</w:t>
      </w:r>
    </w:p>
    <w:p w14:paraId="6E6A2BFB" w14:textId="60310AC6" w:rsidR="506072A8" w:rsidRDefault="506072A8" w:rsidP="4467AACD">
      <w:pPr>
        <w:pStyle w:val="InfoBlue"/>
        <w:rPr>
          <w:i w:val="0"/>
          <w:color w:val="auto"/>
        </w:rPr>
      </w:pPr>
      <w:commentRangeStart w:id="20"/>
      <w:r w:rsidRPr="4467AACD">
        <w:rPr>
          <w:i w:val="0"/>
          <w:color w:val="auto"/>
        </w:rPr>
        <w:t>The following are currently outside the scope of this version of the product</w:t>
      </w:r>
      <w:r w:rsidR="28558303" w:rsidRPr="4467AACD">
        <w:rPr>
          <w:i w:val="0"/>
          <w:color w:val="auto"/>
        </w:rPr>
        <w:t>:</w:t>
      </w:r>
      <w:commentRangeEnd w:id="20"/>
      <w:r w:rsidR="00AB51BB">
        <w:rPr>
          <w:rStyle w:val="CommentReference"/>
          <w:i w:val="0"/>
          <w:color w:val="auto"/>
        </w:rPr>
        <w:commentReference w:id="20"/>
      </w:r>
    </w:p>
    <w:p w14:paraId="008FA2F6" w14:textId="160FD7CF" w:rsidR="7EFF2D72" w:rsidRDefault="7EFF2D72" w:rsidP="4467AACD">
      <w:pPr>
        <w:pStyle w:val="BodyText"/>
        <w:numPr>
          <w:ilvl w:val="0"/>
          <w:numId w:val="2"/>
        </w:numPr>
      </w:pPr>
      <w:r w:rsidRPr="4467AACD">
        <w:t>Direct brokerage account transaction execution.</w:t>
      </w:r>
    </w:p>
    <w:p w14:paraId="3C413006" w14:textId="29A83BB8" w:rsidR="7EFF2D72" w:rsidRDefault="7EFF2D72" w:rsidP="4467AACD">
      <w:pPr>
        <w:pStyle w:val="BodyText"/>
        <w:numPr>
          <w:ilvl w:val="0"/>
          <w:numId w:val="2"/>
        </w:numPr>
      </w:pPr>
      <w:r w:rsidRPr="4467AACD">
        <w:t>Mobile platform deployment.</w:t>
      </w:r>
    </w:p>
    <w:p w14:paraId="6F127DF4" w14:textId="357F59E3" w:rsidR="7EFF2D72" w:rsidRDefault="7EFF2D72" w:rsidP="4467AACD">
      <w:pPr>
        <w:pStyle w:val="BodyText"/>
        <w:numPr>
          <w:ilvl w:val="0"/>
          <w:numId w:val="2"/>
        </w:numPr>
      </w:pPr>
      <w:r w:rsidRPr="4467AACD">
        <w:t>Real-time financial exchange infrastructure hosting.</w:t>
      </w:r>
    </w:p>
    <w:p w14:paraId="39BF1E99" w14:textId="58545E30" w:rsidR="00717C4A" w:rsidRDefault="4C4F01B9">
      <w:pPr>
        <w:pStyle w:val="Heading1"/>
      </w:pPr>
      <w:bookmarkStart w:id="21" w:name="_Toc223387912"/>
      <w:bookmarkStart w:id="22" w:name="_Toc436203381"/>
      <w:commentRangeStart w:id="23"/>
      <w:r>
        <w:lastRenderedPageBreak/>
        <w:t>Product Users</w:t>
      </w:r>
      <w:bookmarkEnd w:id="21"/>
      <w:commentRangeEnd w:id="23"/>
      <w:r w:rsidR="0060501E">
        <w:rPr>
          <w:rStyle w:val="CommentReference"/>
          <w:rFonts w:ascii="Times New Roman" w:hAnsi="Times New Roman"/>
          <w:b w:val="0"/>
        </w:rPr>
        <w:commentReference w:id="23"/>
      </w:r>
    </w:p>
    <w:p w14:paraId="3D6F766B" w14:textId="1A9D577D" w:rsidR="00717C4A" w:rsidRDefault="03853A27">
      <w:pPr>
        <w:pStyle w:val="Heading2"/>
      </w:pPr>
      <w:bookmarkStart w:id="24" w:name="_Toc452813584"/>
      <w:bookmarkStart w:id="25" w:name="_Toc512930911"/>
      <w:bookmarkStart w:id="26" w:name="_Toc223387913"/>
      <w:r>
        <w:t>User</w:t>
      </w:r>
      <w:bookmarkEnd w:id="24"/>
      <w:bookmarkEnd w:id="25"/>
      <w:r w:rsidR="4C4F01B9">
        <w:t>s</w:t>
      </w:r>
      <w:bookmarkEnd w:id="26"/>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835"/>
        <w:gridCol w:w="6521"/>
      </w:tblGrid>
      <w:tr w:rsidR="00CC0524" w14:paraId="48B3AA25" w14:textId="77777777" w:rsidTr="4467AACD">
        <w:tc>
          <w:tcPr>
            <w:tcW w:w="2835" w:type="dxa"/>
          </w:tcPr>
          <w:p w14:paraId="0525DAC9" w14:textId="0B1EACB8" w:rsidR="00CC0524" w:rsidRDefault="00CC0524" w:rsidP="0031171F">
            <w:pPr>
              <w:pStyle w:val="Tabletext"/>
              <w:jc w:val="center"/>
              <w:rPr>
                <w:b/>
              </w:rPr>
            </w:pPr>
            <w:bookmarkStart w:id="27" w:name="_Hlk177600932"/>
            <w:r>
              <w:rPr>
                <w:b/>
              </w:rPr>
              <w:t>Product User Type</w:t>
            </w:r>
          </w:p>
        </w:tc>
        <w:tc>
          <w:tcPr>
            <w:tcW w:w="6521" w:type="dxa"/>
          </w:tcPr>
          <w:p w14:paraId="1847174E" w14:textId="1E99D2D7" w:rsidR="00CC0524" w:rsidRDefault="00CC0524" w:rsidP="0031171F">
            <w:pPr>
              <w:pStyle w:val="Tabletext"/>
              <w:jc w:val="center"/>
              <w:rPr>
                <w:b/>
              </w:rPr>
            </w:pPr>
            <w:r>
              <w:rPr>
                <w:b/>
              </w:rPr>
              <w:t>User Characteristics</w:t>
            </w:r>
          </w:p>
        </w:tc>
      </w:tr>
      <w:tr w:rsidR="001165E8" w14:paraId="71054885" w14:textId="77777777" w:rsidTr="4467AACD">
        <w:tc>
          <w:tcPr>
            <w:tcW w:w="2835" w:type="dxa"/>
          </w:tcPr>
          <w:p w14:paraId="2F932CFA" w14:textId="7FAF1773" w:rsidR="001165E8" w:rsidRPr="001165E8" w:rsidRDefault="7112E5A6" w:rsidP="4467AACD">
            <w:pPr>
              <w:pStyle w:val="Tabletext"/>
            </w:pPr>
            <w:r w:rsidRPr="4467AACD">
              <w:t>Customer User</w:t>
            </w:r>
          </w:p>
        </w:tc>
        <w:tc>
          <w:tcPr>
            <w:tcW w:w="6521" w:type="dxa"/>
          </w:tcPr>
          <w:p w14:paraId="3C313D00" w14:textId="78F8DDEF" w:rsidR="001165E8" w:rsidRPr="001165E8" w:rsidRDefault="7112E5A6" w:rsidP="4467AACD">
            <w:pPr>
              <w:pStyle w:val="Tabletext"/>
              <w:jc w:val="both"/>
            </w:pPr>
            <w:r w:rsidRPr="4467AACD">
              <w:t>The customer user</w:t>
            </w:r>
            <w:r w:rsidR="08763DC7" w:rsidRPr="4467AACD">
              <w:t>s</w:t>
            </w:r>
            <w:r w:rsidRPr="4467AACD">
              <w:t xml:space="preserve"> </w:t>
            </w:r>
            <w:r w:rsidR="40BDBB2B" w:rsidRPr="4467AACD">
              <w:t>are</w:t>
            </w:r>
            <w:r w:rsidRPr="4467AACD">
              <w:t xml:space="preserve"> the user</w:t>
            </w:r>
            <w:r w:rsidR="69548728" w:rsidRPr="4467AACD">
              <w:t>s</w:t>
            </w:r>
            <w:r w:rsidRPr="4467AACD">
              <w:t xml:space="preserve"> who</w:t>
            </w:r>
            <w:r w:rsidR="103BD54F" w:rsidRPr="4467AACD">
              <w:t xml:space="preserve"> register an account with Omnium and </w:t>
            </w:r>
            <w:r w:rsidR="33853137" w:rsidRPr="4467AACD">
              <w:t>use</w:t>
            </w:r>
            <w:r w:rsidR="103BD54F" w:rsidRPr="4467AACD">
              <w:t xml:space="preserve"> the services provided</w:t>
            </w:r>
            <w:r w:rsidR="791C0C84" w:rsidRPr="4467AACD">
              <w:t>. These users</w:t>
            </w:r>
            <w:r w:rsidRPr="4467AACD">
              <w:t xml:space="preserve"> </w:t>
            </w:r>
            <w:r w:rsidR="7A13B0E4" w:rsidRPr="4467AACD">
              <w:t>search, buy, and sell securities from different companies depending on the current algorithm.</w:t>
            </w:r>
          </w:p>
        </w:tc>
      </w:tr>
      <w:tr w:rsidR="001165E8" w14:paraId="0FED0B4F" w14:textId="77777777" w:rsidTr="4467AACD">
        <w:tc>
          <w:tcPr>
            <w:tcW w:w="2835" w:type="dxa"/>
          </w:tcPr>
          <w:p w14:paraId="72BC0F9F" w14:textId="2961358E" w:rsidR="001165E8" w:rsidRPr="001165E8" w:rsidRDefault="41344FDF" w:rsidP="4467AACD">
            <w:pPr>
              <w:pStyle w:val="Tabletext"/>
            </w:pPr>
            <w:r w:rsidRPr="4467AACD">
              <w:t>Company</w:t>
            </w:r>
            <w:r w:rsidR="7112E5A6" w:rsidRPr="4467AACD">
              <w:t xml:space="preserve"> User</w:t>
            </w:r>
          </w:p>
        </w:tc>
        <w:tc>
          <w:tcPr>
            <w:tcW w:w="6521" w:type="dxa"/>
          </w:tcPr>
          <w:p w14:paraId="33B049F6" w14:textId="02AC84A0" w:rsidR="001165E8" w:rsidRPr="001165E8" w:rsidRDefault="7C825102" w:rsidP="4467AACD">
            <w:pPr>
              <w:pStyle w:val="Tabletext"/>
              <w:jc w:val="both"/>
            </w:pPr>
            <w:r w:rsidRPr="4467AACD">
              <w:t>The company user</w:t>
            </w:r>
            <w:r w:rsidR="7A0DCEAF" w:rsidRPr="4467AACD">
              <w:t xml:space="preserve">s are companies who are listed in the application as </w:t>
            </w:r>
            <w:r w:rsidR="478BD78B" w:rsidRPr="4467AACD">
              <w:t xml:space="preserve">units to search and buy securities from. </w:t>
            </w:r>
          </w:p>
        </w:tc>
      </w:tr>
      <w:tr w:rsidR="001165E8" w14:paraId="27A9EF74" w14:textId="77777777" w:rsidTr="4467AACD">
        <w:tc>
          <w:tcPr>
            <w:tcW w:w="2835" w:type="dxa"/>
          </w:tcPr>
          <w:p w14:paraId="13D7886E" w14:textId="4B18C4FE" w:rsidR="001165E8" w:rsidRPr="001165E8" w:rsidRDefault="7112E5A6" w:rsidP="4467AACD">
            <w:pPr>
              <w:pStyle w:val="Tabletext"/>
            </w:pPr>
            <w:r w:rsidRPr="4467AACD">
              <w:t>Admin User</w:t>
            </w:r>
          </w:p>
        </w:tc>
        <w:tc>
          <w:tcPr>
            <w:tcW w:w="6521" w:type="dxa"/>
          </w:tcPr>
          <w:p w14:paraId="4E999650" w14:textId="6B281DF3" w:rsidR="001165E8" w:rsidRPr="001165E8" w:rsidRDefault="5D2210CE" w:rsidP="4467AACD">
            <w:pPr>
              <w:pStyle w:val="Tabletext"/>
              <w:jc w:val="both"/>
            </w:pPr>
            <w:r w:rsidRPr="4467AACD">
              <w:t xml:space="preserve">The admin users are responsible for configuring the </w:t>
            </w:r>
            <w:r w:rsidR="41D45C83" w:rsidRPr="4467AACD">
              <w:t xml:space="preserve">Omnium application and making sure </w:t>
            </w:r>
            <w:r w:rsidR="63A79ECC" w:rsidRPr="4467AACD">
              <w:t>that the algorithmic approach used for the application is kept up to date.</w:t>
            </w:r>
          </w:p>
        </w:tc>
      </w:tr>
    </w:tbl>
    <w:p w14:paraId="3E81DED5" w14:textId="4A240A57" w:rsidR="4467AACD" w:rsidRDefault="4467AACD"/>
    <w:p w14:paraId="2FAF698F" w14:textId="11CF3775" w:rsidR="0082017F" w:rsidRDefault="0691E774" w:rsidP="0082017F">
      <w:pPr>
        <w:pStyle w:val="Heading1"/>
      </w:pPr>
      <w:bookmarkStart w:id="28" w:name="_Toc223387914"/>
      <w:bookmarkEnd w:id="27"/>
      <w:commentRangeStart w:id="29"/>
      <w:r>
        <w:t>Use Cases</w:t>
      </w:r>
      <w:bookmarkEnd w:id="28"/>
      <w:commentRangeEnd w:id="29"/>
      <w:r w:rsidR="00CE5BCC">
        <w:rPr>
          <w:rStyle w:val="CommentReference"/>
          <w:rFonts w:ascii="Times New Roman" w:hAnsi="Times New Roman"/>
          <w:b w:val="0"/>
        </w:rPr>
        <w:commentReference w:id="29"/>
      </w:r>
    </w:p>
    <w:tbl>
      <w:tblPr>
        <w:tblW w:w="9356" w:type="dxa"/>
        <w:tblInd w:w="108"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000" w:firstRow="0" w:lastRow="0" w:firstColumn="0" w:lastColumn="0" w:noHBand="0" w:noVBand="0"/>
      </w:tblPr>
      <w:tblGrid>
        <w:gridCol w:w="1445"/>
        <w:gridCol w:w="2693"/>
        <w:gridCol w:w="5218"/>
      </w:tblGrid>
      <w:tr w:rsidR="001165E8" w14:paraId="022AB047" w14:textId="77777777" w:rsidTr="4467AACD">
        <w:tc>
          <w:tcPr>
            <w:tcW w:w="1445" w:type="dxa"/>
          </w:tcPr>
          <w:p w14:paraId="49D4B34A" w14:textId="77777777" w:rsidR="001165E8" w:rsidRDefault="001165E8" w:rsidP="00510D97">
            <w:pPr>
              <w:keepLines/>
              <w:pBdr>
                <w:top w:val="nil"/>
                <w:left w:val="nil"/>
                <w:bottom w:val="nil"/>
                <w:right w:val="nil"/>
                <w:between w:val="nil"/>
              </w:pBdr>
              <w:spacing w:after="120"/>
              <w:jc w:val="center"/>
              <w:rPr>
                <w:b/>
                <w:color w:val="000000"/>
              </w:rPr>
            </w:pPr>
            <w:r>
              <w:rPr>
                <w:b/>
                <w:color w:val="000000"/>
              </w:rPr>
              <w:t>Use Case ID</w:t>
            </w:r>
          </w:p>
        </w:tc>
        <w:tc>
          <w:tcPr>
            <w:tcW w:w="2693" w:type="dxa"/>
          </w:tcPr>
          <w:p w14:paraId="7FEEEE21" w14:textId="77777777" w:rsidR="001165E8" w:rsidRDefault="001165E8" w:rsidP="00510D97">
            <w:pPr>
              <w:keepLines/>
              <w:pBdr>
                <w:top w:val="nil"/>
                <w:left w:val="nil"/>
                <w:bottom w:val="nil"/>
                <w:right w:val="nil"/>
                <w:between w:val="nil"/>
              </w:pBdr>
              <w:spacing w:after="120"/>
              <w:jc w:val="center"/>
              <w:rPr>
                <w:b/>
                <w:color w:val="000000"/>
              </w:rPr>
            </w:pPr>
            <w:r>
              <w:rPr>
                <w:b/>
                <w:color w:val="000000"/>
              </w:rPr>
              <w:t>Use Case Name</w:t>
            </w:r>
          </w:p>
        </w:tc>
        <w:tc>
          <w:tcPr>
            <w:tcW w:w="5218" w:type="dxa"/>
          </w:tcPr>
          <w:p w14:paraId="0C325670" w14:textId="77777777" w:rsidR="001165E8" w:rsidRDefault="001165E8" w:rsidP="00510D97">
            <w:pPr>
              <w:keepLines/>
              <w:pBdr>
                <w:top w:val="nil"/>
                <w:left w:val="nil"/>
                <w:bottom w:val="nil"/>
                <w:right w:val="nil"/>
                <w:between w:val="nil"/>
              </w:pBdr>
              <w:spacing w:after="120"/>
              <w:jc w:val="center"/>
              <w:rPr>
                <w:b/>
                <w:color w:val="000000"/>
              </w:rPr>
            </w:pPr>
            <w:r>
              <w:rPr>
                <w:b/>
                <w:color w:val="000000"/>
              </w:rPr>
              <w:t>Brief Description</w:t>
            </w:r>
          </w:p>
        </w:tc>
      </w:tr>
      <w:tr w:rsidR="00DF5B6F" w14:paraId="6F6215CA" w14:textId="77777777" w:rsidTr="4467AACD">
        <w:tc>
          <w:tcPr>
            <w:tcW w:w="1445" w:type="dxa"/>
          </w:tcPr>
          <w:p w14:paraId="337EA1FC" w14:textId="6E4F87AF" w:rsidR="00DF5B6F" w:rsidRPr="001165E8" w:rsidRDefault="55D6D4E7" w:rsidP="4467AACD">
            <w:pPr>
              <w:keepLines/>
              <w:pBdr>
                <w:top w:val="nil"/>
                <w:left w:val="nil"/>
                <w:bottom w:val="nil"/>
                <w:right w:val="nil"/>
                <w:between w:val="nil"/>
              </w:pBdr>
              <w:spacing w:after="120"/>
            </w:pPr>
            <w:r w:rsidRPr="4467AACD">
              <w:t>UC-1</w:t>
            </w:r>
          </w:p>
        </w:tc>
        <w:tc>
          <w:tcPr>
            <w:tcW w:w="2693" w:type="dxa"/>
          </w:tcPr>
          <w:p w14:paraId="1C1918E4" w14:textId="736A9623" w:rsidR="00DF5B6F" w:rsidRPr="001165E8" w:rsidRDefault="7F8C616E" w:rsidP="4467AACD">
            <w:pPr>
              <w:keepLines/>
              <w:pBdr>
                <w:top w:val="nil"/>
                <w:left w:val="nil"/>
                <w:bottom w:val="nil"/>
                <w:right w:val="nil"/>
                <w:between w:val="nil"/>
              </w:pBdr>
              <w:spacing w:after="120"/>
            </w:pPr>
            <w:r w:rsidRPr="4467AACD">
              <w:t>Account Registration</w:t>
            </w:r>
          </w:p>
        </w:tc>
        <w:tc>
          <w:tcPr>
            <w:tcW w:w="5218" w:type="dxa"/>
          </w:tcPr>
          <w:p w14:paraId="09DC9C3A" w14:textId="081FCC05" w:rsidR="00DF5B6F" w:rsidRDefault="7C164BE3" w:rsidP="4467AACD">
            <w:pPr>
              <w:keepLines/>
              <w:pBdr>
                <w:top w:val="nil"/>
                <w:left w:val="nil"/>
                <w:bottom w:val="nil"/>
                <w:right w:val="nil"/>
                <w:between w:val="nil"/>
              </w:pBdr>
              <w:spacing w:after="120"/>
              <w:jc w:val="both"/>
            </w:pPr>
            <w:r w:rsidRPr="4467AACD">
              <w:t>Th</w:t>
            </w:r>
            <w:r w:rsidR="0F61308F" w:rsidRPr="4467AACD">
              <w:t>is</w:t>
            </w:r>
            <w:r w:rsidRPr="4467AACD">
              <w:t xml:space="preserve"> use case describes the user launching the Omnium application and </w:t>
            </w:r>
            <w:r w:rsidR="1FC4C429" w:rsidRPr="4467AACD">
              <w:t>following the process to create an account that would then be stored in a database.</w:t>
            </w:r>
          </w:p>
        </w:tc>
      </w:tr>
      <w:tr w:rsidR="00DF5B6F" w14:paraId="61869943" w14:textId="77777777" w:rsidTr="4467AACD">
        <w:tc>
          <w:tcPr>
            <w:tcW w:w="1445" w:type="dxa"/>
          </w:tcPr>
          <w:p w14:paraId="5BE6829D" w14:textId="77777777" w:rsidR="00DF5B6F" w:rsidRPr="001165E8" w:rsidRDefault="55D6D4E7" w:rsidP="4467AACD">
            <w:pPr>
              <w:keepLines/>
              <w:pBdr>
                <w:top w:val="nil"/>
                <w:left w:val="nil"/>
                <w:bottom w:val="nil"/>
                <w:right w:val="nil"/>
                <w:between w:val="nil"/>
              </w:pBdr>
              <w:spacing w:after="120"/>
            </w:pPr>
            <w:r w:rsidRPr="4467AACD">
              <w:t>UC-2</w:t>
            </w:r>
          </w:p>
        </w:tc>
        <w:tc>
          <w:tcPr>
            <w:tcW w:w="2693" w:type="dxa"/>
          </w:tcPr>
          <w:p w14:paraId="352DBA0C" w14:textId="714C9238" w:rsidR="00DF5B6F" w:rsidRPr="001165E8" w:rsidRDefault="7DBED74B" w:rsidP="4467AACD">
            <w:pPr>
              <w:keepLines/>
              <w:pBdr>
                <w:top w:val="nil"/>
                <w:left w:val="nil"/>
                <w:bottom w:val="nil"/>
                <w:right w:val="nil"/>
                <w:between w:val="nil"/>
              </w:pBdr>
              <w:spacing w:after="120"/>
            </w:pPr>
            <w:r w:rsidRPr="4467AACD">
              <w:t>Login</w:t>
            </w:r>
          </w:p>
        </w:tc>
        <w:tc>
          <w:tcPr>
            <w:tcW w:w="5218" w:type="dxa"/>
          </w:tcPr>
          <w:p w14:paraId="36471F40" w14:textId="6EEA5D6B" w:rsidR="00DF5B6F" w:rsidRPr="001165E8" w:rsidRDefault="6A0641E6" w:rsidP="4467AACD">
            <w:pPr>
              <w:keepLines/>
              <w:pBdr>
                <w:top w:val="nil"/>
                <w:left w:val="nil"/>
                <w:bottom w:val="nil"/>
                <w:right w:val="nil"/>
                <w:between w:val="nil"/>
              </w:pBdr>
              <w:spacing w:after="120"/>
              <w:jc w:val="both"/>
            </w:pPr>
            <w:r w:rsidRPr="4467AACD">
              <w:t>This use</w:t>
            </w:r>
            <w:r w:rsidR="242EA5E0" w:rsidRPr="4467AACD">
              <w:t xml:space="preserve"> case describes the user’s login process using their previously registered credentials. The user would enter their username and password, gaining access to </w:t>
            </w:r>
            <w:r w:rsidR="1BF518AB" w:rsidRPr="4467AACD">
              <w:t>Omnium’s services after a successful login.</w:t>
            </w:r>
          </w:p>
        </w:tc>
      </w:tr>
      <w:tr w:rsidR="00DF5B6F" w14:paraId="63356886" w14:textId="77777777" w:rsidTr="4467AACD">
        <w:tc>
          <w:tcPr>
            <w:tcW w:w="1445" w:type="dxa"/>
          </w:tcPr>
          <w:p w14:paraId="03B29654" w14:textId="77777777" w:rsidR="00DF5B6F" w:rsidRPr="001165E8" w:rsidRDefault="55D6D4E7" w:rsidP="4467AACD">
            <w:pPr>
              <w:keepLines/>
              <w:pBdr>
                <w:top w:val="nil"/>
                <w:left w:val="nil"/>
                <w:bottom w:val="nil"/>
                <w:right w:val="nil"/>
                <w:between w:val="nil"/>
              </w:pBdr>
              <w:spacing w:after="120"/>
            </w:pPr>
            <w:r w:rsidRPr="4467AACD">
              <w:t>UC-3</w:t>
            </w:r>
          </w:p>
        </w:tc>
        <w:tc>
          <w:tcPr>
            <w:tcW w:w="2693" w:type="dxa"/>
          </w:tcPr>
          <w:p w14:paraId="753DD912" w14:textId="445596CF" w:rsidR="00DF5B6F" w:rsidRPr="001165E8" w:rsidRDefault="47851D77" w:rsidP="4467AACD">
            <w:pPr>
              <w:keepLines/>
              <w:pBdr>
                <w:top w:val="nil"/>
                <w:left w:val="nil"/>
                <w:bottom w:val="nil"/>
                <w:right w:val="nil"/>
                <w:between w:val="nil"/>
              </w:pBdr>
              <w:spacing w:after="120"/>
            </w:pPr>
            <w:r w:rsidRPr="4467AACD">
              <w:t>Menu Navigation</w:t>
            </w:r>
          </w:p>
        </w:tc>
        <w:tc>
          <w:tcPr>
            <w:tcW w:w="5218" w:type="dxa"/>
          </w:tcPr>
          <w:p w14:paraId="60BD8F75" w14:textId="5803ECF7" w:rsidR="00DF5B6F" w:rsidRPr="001165E8" w:rsidRDefault="23A0C722" w:rsidP="4467AACD">
            <w:pPr>
              <w:keepLines/>
              <w:pBdr>
                <w:top w:val="nil"/>
                <w:left w:val="nil"/>
                <w:bottom w:val="nil"/>
                <w:right w:val="nil"/>
                <w:between w:val="nil"/>
              </w:pBdr>
              <w:spacing w:after="120"/>
              <w:jc w:val="both"/>
            </w:pPr>
            <w:r w:rsidRPr="4467AACD">
              <w:t xml:space="preserve">This use case provides a menu interface allowing the user to </w:t>
            </w:r>
            <w:r w:rsidR="551CDA6F" w:rsidRPr="4467AACD">
              <w:t xml:space="preserve">explore the features of Omnium, such as buying securities, selling securities, searching </w:t>
            </w:r>
            <w:r w:rsidR="2E6C014F" w:rsidRPr="4467AACD">
              <w:t xml:space="preserve">for </w:t>
            </w:r>
            <w:r w:rsidR="551CDA6F" w:rsidRPr="4467AACD">
              <w:t xml:space="preserve">securities, </w:t>
            </w:r>
            <w:r w:rsidR="0B529960" w:rsidRPr="4467AACD">
              <w:t>viewing their portfolio, and configuring their trading algorithm.</w:t>
            </w:r>
          </w:p>
        </w:tc>
      </w:tr>
      <w:tr w:rsidR="00DF5B6F" w14:paraId="4C0CC201" w14:textId="77777777" w:rsidTr="4467AACD">
        <w:tc>
          <w:tcPr>
            <w:tcW w:w="1445" w:type="dxa"/>
          </w:tcPr>
          <w:p w14:paraId="12F7C189" w14:textId="77777777" w:rsidR="00DF5B6F" w:rsidRPr="001165E8" w:rsidRDefault="55D6D4E7" w:rsidP="4467AACD">
            <w:pPr>
              <w:keepLines/>
              <w:pBdr>
                <w:top w:val="nil"/>
                <w:left w:val="nil"/>
                <w:bottom w:val="nil"/>
                <w:right w:val="nil"/>
                <w:between w:val="nil"/>
              </w:pBdr>
              <w:spacing w:after="120"/>
            </w:pPr>
            <w:r w:rsidRPr="4467AACD">
              <w:t>UC-4</w:t>
            </w:r>
          </w:p>
        </w:tc>
        <w:tc>
          <w:tcPr>
            <w:tcW w:w="2693" w:type="dxa"/>
          </w:tcPr>
          <w:p w14:paraId="45C86AFA" w14:textId="46AEED6D" w:rsidR="00DF5B6F" w:rsidRPr="001165E8" w:rsidRDefault="58798FC0" w:rsidP="4467AACD">
            <w:pPr>
              <w:keepLines/>
              <w:pBdr>
                <w:top w:val="nil"/>
                <w:left w:val="nil"/>
                <w:bottom w:val="nil"/>
                <w:right w:val="nil"/>
                <w:between w:val="nil"/>
              </w:pBdr>
              <w:spacing w:after="120"/>
            </w:pPr>
            <w:r w:rsidRPr="4467AACD">
              <w:t xml:space="preserve">Search Securities </w:t>
            </w:r>
          </w:p>
        </w:tc>
        <w:tc>
          <w:tcPr>
            <w:tcW w:w="5218" w:type="dxa"/>
          </w:tcPr>
          <w:p w14:paraId="34BCDA3A" w14:textId="7572435E" w:rsidR="00DF5B6F" w:rsidRPr="001165E8" w:rsidRDefault="1C8E1EB7" w:rsidP="4467AACD">
            <w:pPr>
              <w:keepLines/>
              <w:pBdr>
                <w:top w:val="nil"/>
                <w:left w:val="nil"/>
                <w:bottom w:val="nil"/>
                <w:right w:val="nil"/>
                <w:between w:val="nil"/>
              </w:pBdr>
              <w:spacing w:after="120"/>
              <w:jc w:val="both"/>
            </w:pPr>
            <w:r w:rsidRPr="4467AACD">
              <w:t xml:space="preserve">This use case describes a search function that the user can type </w:t>
            </w:r>
            <w:commentRangeStart w:id="30"/>
            <w:r w:rsidRPr="4467AACD">
              <w:t xml:space="preserve">values into in order to </w:t>
            </w:r>
            <w:commentRangeEnd w:id="30"/>
            <w:r w:rsidR="00D0473C">
              <w:rPr>
                <w:rStyle w:val="CommentReference"/>
              </w:rPr>
              <w:commentReference w:id="30"/>
            </w:r>
            <w:r w:rsidRPr="4467AACD">
              <w:t xml:space="preserve">search for securities, stocks, and bonds </w:t>
            </w:r>
            <w:r w:rsidR="5A619072" w:rsidRPr="4467AACD">
              <w:t xml:space="preserve">of a company, using the company’s ticker symbol. </w:t>
            </w:r>
            <w:r w:rsidRPr="4467AACD">
              <w:t xml:space="preserve"> </w:t>
            </w:r>
          </w:p>
        </w:tc>
      </w:tr>
      <w:tr w:rsidR="00DF5B6F" w14:paraId="03157D04" w14:textId="77777777" w:rsidTr="4467AACD">
        <w:tc>
          <w:tcPr>
            <w:tcW w:w="1445" w:type="dxa"/>
          </w:tcPr>
          <w:p w14:paraId="207B7F86" w14:textId="77777777" w:rsidR="00DF5B6F" w:rsidRPr="001165E8" w:rsidRDefault="55D6D4E7" w:rsidP="4467AACD">
            <w:pPr>
              <w:keepLines/>
              <w:pBdr>
                <w:top w:val="nil"/>
                <w:left w:val="nil"/>
                <w:bottom w:val="nil"/>
                <w:right w:val="nil"/>
                <w:between w:val="nil"/>
              </w:pBdr>
              <w:spacing w:after="120"/>
            </w:pPr>
            <w:r w:rsidRPr="4467AACD">
              <w:t>UC-5</w:t>
            </w:r>
          </w:p>
        </w:tc>
        <w:tc>
          <w:tcPr>
            <w:tcW w:w="2693" w:type="dxa"/>
          </w:tcPr>
          <w:p w14:paraId="3CD80561" w14:textId="085C72CC" w:rsidR="00DF5B6F" w:rsidRPr="001165E8" w:rsidRDefault="331BC71C" w:rsidP="4467AACD">
            <w:pPr>
              <w:keepLines/>
              <w:pBdr>
                <w:top w:val="nil"/>
                <w:left w:val="nil"/>
                <w:bottom w:val="nil"/>
                <w:right w:val="nil"/>
                <w:between w:val="nil"/>
              </w:pBdr>
              <w:spacing w:after="120"/>
            </w:pPr>
            <w:r w:rsidRPr="4467AACD">
              <w:t>Buy Securities</w:t>
            </w:r>
          </w:p>
        </w:tc>
        <w:tc>
          <w:tcPr>
            <w:tcW w:w="5218" w:type="dxa"/>
          </w:tcPr>
          <w:p w14:paraId="465341F0" w14:textId="3E30E839" w:rsidR="00DF5B6F" w:rsidRPr="001165E8" w:rsidRDefault="0CF1E3DD" w:rsidP="4467AACD">
            <w:pPr>
              <w:keepLines/>
              <w:pBdr>
                <w:top w:val="nil"/>
                <w:left w:val="nil"/>
                <w:bottom w:val="nil"/>
                <w:right w:val="nil"/>
                <w:between w:val="nil"/>
              </w:pBdr>
              <w:spacing w:after="120"/>
              <w:jc w:val="both"/>
            </w:pPr>
            <w:r w:rsidRPr="4467AACD">
              <w:t>This use case describes placing an order for purchasing a security and closing out a trade.</w:t>
            </w:r>
          </w:p>
        </w:tc>
      </w:tr>
      <w:tr w:rsidR="00DF5B6F" w14:paraId="6192AD95" w14:textId="77777777" w:rsidTr="4467AACD">
        <w:tc>
          <w:tcPr>
            <w:tcW w:w="1445" w:type="dxa"/>
          </w:tcPr>
          <w:p w14:paraId="6A69BA59" w14:textId="77777777" w:rsidR="00DF5B6F" w:rsidRPr="001165E8" w:rsidRDefault="55D6D4E7" w:rsidP="4467AACD">
            <w:pPr>
              <w:keepLines/>
              <w:pBdr>
                <w:top w:val="nil"/>
                <w:left w:val="nil"/>
                <w:bottom w:val="nil"/>
                <w:right w:val="nil"/>
                <w:between w:val="nil"/>
              </w:pBdr>
              <w:spacing w:after="120"/>
            </w:pPr>
            <w:r w:rsidRPr="4467AACD">
              <w:t>UC-6</w:t>
            </w:r>
          </w:p>
        </w:tc>
        <w:tc>
          <w:tcPr>
            <w:tcW w:w="2693" w:type="dxa"/>
          </w:tcPr>
          <w:p w14:paraId="751ED581" w14:textId="5B2DD0DE" w:rsidR="00DF5B6F" w:rsidRPr="001165E8" w:rsidRDefault="61ED1A03" w:rsidP="4467AACD">
            <w:pPr>
              <w:keepLines/>
              <w:pBdr>
                <w:top w:val="nil"/>
                <w:left w:val="nil"/>
                <w:bottom w:val="nil"/>
                <w:right w:val="nil"/>
                <w:between w:val="nil"/>
              </w:pBdr>
              <w:spacing w:after="120"/>
            </w:pPr>
            <w:r w:rsidRPr="4467AACD">
              <w:t>Sell Securities</w:t>
            </w:r>
          </w:p>
        </w:tc>
        <w:tc>
          <w:tcPr>
            <w:tcW w:w="5218" w:type="dxa"/>
          </w:tcPr>
          <w:p w14:paraId="3AF1994B" w14:textId="74C249C1" w:rsidR="00DF5B6F" w:rsidRPr="001165E8" w:rsidRDefault="3CA82E2B" w:rsidP="4467AACD">
            <w:pPr>
              <w:keepLines/>
              <w:pBdr>
                <w:top w:val="nil"/>
                <w:left w:val="nil"/>
                <w:bottom w:val="nil"/>
                <w:right w:val="nil"/>
                <w:between w:val="nil"/>
              </w:pBdr>
              <w:spacing w:after="120"/>
              <w:jc w:val="both"/>
            </w:pPr>
            <w:r w:rsidRPr="4467AACD">
              <w:t>This use case describes selling a security and closing out the trade.</w:t>
            </w:r>
          </w:p>
        </w:tc>
      </w:tr>
      <w:tr w:rsidR="00DF5B6F" w14:paraId="6EA07A09" w14:textId="77777777" w:rsidTr="4467AACD">
        <w:tc>
          <w:tcPr>
            <w:tcW w:w="1445" w:type="dxa"/>
          </w:tcPr>
          <w:p w14:paraId="531A1714" w14:textId="77777777" w:rsidR="00DF5B6F" w:rsidRPr="001165E8" w:rsidRDefault="55D6D4E7" w:rsidP="4467AACD">
            <w:pPr>
              <w:keepLines/>
              <w:pBdr>
                <w:top w:val="nil"/>
                <w:left w:val="nil"/>
                <w:bottom w:val="nil"/>
                <w:right w:val="nil"/>
                <w:between w:val="nil"/>
              </w:pBdr>
              <w:spacing w:after="120"/>
            </w:pPr>
            <w:r w:rsidRPr="4467AACD">
              <w:t>UC-7</w:t>
            </w:r>
          </w:p>
        </w:tc>
        <w:tc>
          <w:tcPr>
            <w:tcW w:w="2693" w:type="dxa"/>
          </w:tcPr>
          <w:p w14:paraId="2AF42DF6" w14:textId="7F0EEF7E" w:rsidR="00DF5B6F" w:rsidRPr="001165E8" w:rsidRDefault="769E5930" w:rsidP="4467AACD">
            <w:pPr>
              <w:keepLines/>
              <w:pBdr>
                <w:top w:val="nil"/>
                <w:left w:val="nil"/>
                <w:bottom w:val="nil"/>
                <w:right w:val="nil"/>
                <w:between w:val="nil"/>
              </w:pBdr>
              <w:spacing w:after="120"/>
            </w:pPr>
            <w:r w:rsidRPr="4467AACD">
              <w:t>View Company Stocks</w:t>
            </w:r>
          </w:p>
        </w:tc>
        <w:tc>
          <w:tcPr>
            <w:tcW w:w="5218" w:type="dxa"/>
          </w:tcPr>
          <w:p w14:paraId="74940C15" w14:textId="29AF5DEC" w:rsidR="00DF5B6F" w:rsidRPr="001165E8" w:rsidRDefault="5BAEF881" w:rsidP="4467AACD">
            <w:pPr>
              <w:keepLines/>
              <w:pBdr>
                <w:top w:val="nil"/>
                <w:left w:val="nil"/>
                <w:bottom w:val="nil"/>
                <w:right w:val="nil"/>
                <w:between w:val="nil"/>
              </w:pBdr>
              <w:spacing w:after="120"/>
              <w:jc w:val="both"/>
            </w:pPr>
            <w:r w:rsidRPr="4467AACD">
              <w:t xml:space="preserve">This use case </w:t>
            </w:r>
            <w:r w:rsidR="6F4F781E" w:rsidRPr="4467AACD">
              <w:t>describes the user viewing a chart of a selected company’s stocks over a given period of time</w:t>
            </w:r>
            <w:r w:rsidR="4F248315" w:rsidRPr="4467AACD">
              <w:t>.</w:t>
            </w:r>
          </w:p>
        </w:tc>
      </w:tr>
      <w:tr w:rsidR="00DF5B6F" w14:paraId="62F63C75" w14:textId="77777777" w:rsidTr="4467AACD">
        <w:tc>
          <w:tcPr>
            <w:tcW w:w="1445" w:type="dxa"/>
          </w:tcPr>
          <w:p w14:paraId="1D76A794" w14:textId="77777777" w:rsidR="00DF5B6F" w:rsidRPr="001165E8" w:rsidRDefault="55D6D4E7" w:rsidP="4467AACD">
            <w:pPr>
              <w:keepLines/>
              <w:pBdr>
                <w:top w:val="nil"/>
                <w:left w:val="nil"/>
                <w:bottom w:val="nil"/>
                <w:right w:val="nil"/>
                <w:between w:val="nil"/>
              </w:pBdr>
              <w:spacing w:after="120"/>
            </w:pPr>
            <w:r w:rsidRPr="4467AACD">
              <w:t>UC-8</w:t>
            </w:r>
          </w:p>
        </w:tc>
        <w:tc>
          <w:tcPr>
            <w:tcW w:w="2693" w:type="dxa"/>
          </w:tcPr>
          <w:p w14:paraId="6C07996D" w14:textId="4A77E71F" w:rsidR="00DF5B6F" w:rsidRPr="001165E8" w:rsidRDefault="0719D1BF" w:rsidP="4467AACD">
            <w:pPr>
              <w:keepLines/>
              <w:pBdr>
                <w:top w:val="nil"/>
                <w:left w:val="nil"/>
                <w:bottom w:val="nil"/>
                <w:right w:val="nil"/>
                <w:between w:val="nil"/>
              </w:pBdr>
              <w:spacing w:after="120"/>
            </w:pPr>
            <w:r w:rsidRPr="4467AACD">
              <w:t>Portfolio Tracking</w:t>
            </w:r>
          </w:p>
        </w:tc>
        <w:tc>
          <w:tcPr>
            <w:tcW w:w="5218" w:type="dxa"/>
          </w:tcPr>
          <w:p w14:paraId="7A95E16E" w14:textId="4D4247FC" w:rsidR="00DF5B6F" w:rsidRPr="001165E8" w:rsidRDefault="0A078A5B" w:rsidP="4467AACD">
            <w:pPr>
              <w:keepLines/>
              <w:pBdr>
                <w:top w:val="nil"/>
                <w:left w:val="nil"/>
                <w:bottom w:val="nil"/>
                <w:right w:val="nil"/>
                <w:between w:val="nil"/>
              </w:pBdr>
              <w:spacing w:after="120"/>
              <w:jc w:val="both"/>
            </w:pPr>
            <w:r w:rsidRPr="4467AACD">
              <w:t xml:space="preserve">This use case describes the logging of the user’s portfolio by tracking the </w:t>
            </w:r>
            <w:r w:rsidR="16CC186C" w:rsidRPr="4467AACD">
              <w:t>securities that they have purchased and sold.</w:t>
            </w:r>
          </w:p>
        </w:tc>
      </w:tr>
      <w:tr w:rsidR="00DF5B6F" w14:paraId="4D8A346D" w14:textId="77777777" w:rsidTr="4467AACD">
        <w:tc>
          <w:tcPr>
            <w:tcW w:w="1445" w:type="dxa"/>
          </w:tcPr>
          <w:p w14:paraId="1B7A4C51" w14:textId="77777777" w:rsidR="00DF5B6F" w:rsidRPr="001165E8" w:rsidRDefault="55D6D4E7" w:rsidP="4467AACD">
            <w:pPr>
              <w:keepLines/>
              <w:pBdr>
                <w:top w:val="nil"/>
                <w:left w:val="nil"/>
                <w:bottom w:val="nil"/>
                <w:right w:val="nil"/>
                <w:between w:val="nil"/>
              </w:pBdr>
              <w:spacing w:after="120"/>
            </w:pPr>
            <w:r w:rsidRPr="4467AACD">
              <w:t>UC-9</w:t>
            </w:r>
          </w:p>
        </w:tc>
        <w:tc>
          <w:tcPr>
            <w:tcW w:w="2693" w:type="dxa"/>
          </w:tcPr>
          <w:p w14:paraId="3DCE83E9" w14:textId="5B0C63EF" w:rsidR="00DF5B6F" w:rsidRPr="001165E8" w:rsidRDefault="5CA6FAA5" w:rsidP="4467AACD">
            <w:pPr>
              <w:keepLines/>
              <w:pBdr>
                <w:top w:val="nil"/>
                <w:left w:val="nil"/>
                <w:bottom w:val="nil"/>
                <w:right w:val="nil"/>
                <w:between w:val="nil"/>
              </w:pBdr>
              <w:spacing w:after="120"/>
            </w:pPr>
            <w:r w:rsidRPr="4467AACD">
              <w:t>Configure Trading Algorithm</w:t>
            </w:r>
          </w:p>
        </w:tc>
        <w:tc>
          <w:tcPr>
            <w:tcW w:w="5218" w:type="dxa"/>
          </w:tcPr>
          <w:p w14:paraId="36A75C3C" w14:textId="598DD179" w:rsidR="00DF5B6F" w:rsidRPr="001165E8" w:rsidRDefault="2B50F792" w:rsidP="4467AACD">
            <w:pPr>
              <w:keepLines/>
              <w:pBdr>
                <w:top w:val="nil"/>
                <w:left w:val="nil"/>
                <w:bottom w:val="nil"/>
                <w:right w:val="nil"/>
                <w:between w:val="nil"/>
              </w:pBdr>
              <w:spacing w:after="120"/>
              <w:jc w:val="both"/>
            </w:pPr>
            <w:r w:rsidRPr="4467AACD">
              <w:t xml:space="preserve">This use case describes the user configuring various parameters of their trading algorithm, such as parameters for determining </w:t>
            </w:r>
            <w:r w:rsidR="643F075A" w:rsidRPr="4467AACD">
              <w:t>when to buy and sell.</w:t>
            </w:r>
          </w:p>
        </w:tc>
      </w:tr>
    </w:tbl>
    <w:p w14:paraId="776384C6" w14:textId="175A59AD" w:rsidR="4467AACD" w:rsidRDefault="4467AACD"/>
    <w:p w14:paraId="3BB161A1" w14:textId="5CA6A088" w:rsidR="00717C4A" w:rsidRDefault="4C4F01B9">
      <w:pPr>
        <w:pStyle w:val="Heading1"/>
      </w:pPr>
      <w:bookmarkStart w:id="31" w:name="_Toc223387915"/>
      <w:bookmarkEnd w:id="22"/>
      <w:commentRangeStart w:id="32"/>
      <w:r>
        <w:lastRenderedPageBreak/>
        <w:t>Functional Requirements</w:t>
      </w:r>
      <w:bookmarkEnd w:id="31"/>
      <w:commentRangeEnd w:id="32"/>
      <w:r w:rsidR="000B2602">
        <w:rPr>
          <w:rStyle w:val="CommentReference"/>
          <w:rFonts w:ascii="Times New Roman" w:hAnsi="Times New Roman"/>
          <w:b w:val="0"/>
        </w:rPr>
        <w:commentReference w:id="32"/>
      </w:r>
    </w:p>
    <w:p w14:paraId="6DC60587" w14:textId="3CE1A6B7" w:rsidR="007E52CE" w:rsidRDefault="0195D637" w:rsidP="007E52CE">
      <w:pPr>
        <w:pStyle w:val="Heading2"/>
      </w:pPr>
      <w:bookmarkStart w:id="33" w:name="_Toc223387916"/>
      <w:r>
        <w:t>Software Requirements</w:t>
      </w:r>
      <w:bookmarkEnd w:id="33"/>
    </w:p>
    <w:tbl>
      <w:tblPr>
        <w:tblW w:w="9356" w:type="dxa"/>
        <w:tblInd w:w="108"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000" w:firstRow="0" w:lastRow="0" w:firstColumn="0" w:lastColumn="0" w:noHBand="0" w:noVBand="0"/>
      </w:tblPr>
      <w:tblGrid>
        <w:gridCol w:w="1701"/>
        <w:gridCol w:w="1560"/>
        <w:gridCol w:w="6095"/>
      </w:tblGrid>
      <w:tr w:rsidR="00627006" w14:paraId="0D0EDBAC" w14:textId="77777777" w:rsidTr="4467AACD">
        <w:tc>
          <w:tcPr>
            <w:tcW w:w="1701" w:type="dxa"/>
          </w:tcPr>
          <w:p w14:paraId="57323E52" w14:textId="77777777" w:rsidR="00627006" w:rsidRDefault="00627006" w:rsidP="00510D97">
            <w:pPr>
              <w:keepLines/>
              <w:pBdr>
                <w:top w:val="nil"/>
                <w:left w:val="nil"/>
                <w:bottom w:val="nil"/>
                <w:right w:val="nil"/>
                <w:between w:val="nil"/>
              </w:pBdr>
              <w:spacing w:after="120"/>
              <w:jc w:val="center"/>
              <w:rPr>
                <w:b/>
                <w:color w:val="000000"/>
              </w:rPr>
            </w:pPr>
            <w:r>
              <w:rPr>
                <w:b/>
                <w:color w:val="000000"/>
              </w:rPr>
              <w:t>Requirement ID</w:t>
            </w:r>
          </w:p>
        </w:tc>
        <w:tc>
          <w:tcPr>
            <w:tcW w:w="1560" w:type="dxa"/>
          </w:tcPr>
          <w:p w14:paraId="3D8DB10C" w14:textId="77777777" w:rsidR="00627006" w:rsidRDefault="00627006" w:rsidP="00510D97">
            <w:pPr>
              <w:keepLines/>
              <w:pBdr>
                <w:top w:val="nil"/>
                <w:left w:val="nil"/>
                <w:bottom w:val="nil"/>
                <w:right w:val="nil"/>
                <w:between w:val="nil"/>
              </w:pBdr>
              <w:spacing w:after="120"/>
              <w:jc w:val="center"/>
              <w:rPr>
                <w:b/>
                <w:color w:val="000000"/>
              </w:rPr>
            </w:pPr>
            <w:r>
              <w:rPr>
                <w:b/>
                <w:color w:val="000000"/>
              </w:rPr>
              <w:t>Requirement Priority</w:t>
            </w:r>
          </w:p>
          <w:p w14:paraId="7FCDEA5A" w14:textId="77777777" w:rsidR="00627006" w:rsidRDefault="00627006" w:rsidP="00510D97">
            <w:pPr>
              <w:keepLines/>
              <w:pBdr>
                <w:top w:val="nil"/>
                <w:left w:val="nil"/>
                <w:bottom w:val="nil"/>
                <w:right w:val="nil"/>
                <w:between w:val="nil"/>
              </w:pBdr>
              <w:spacing w:after="120"/>
              <w:jc w:val="center"/>
              <w:rPr>
                <w:b/>
                <w:color w:val="000000"/>
              </w:rPr>
            </w:pPr>
            <w:r>
              <w:rPr>
                <w:b/>
                <w:color w:val="000000"/>
              </w:rPr>
              <w:t>(</w:t>
            </w:r>
            <w:r>
              <w:rPr>
                <w:color w:val="000000"/>
              </w:rPr>
              <w:t>High/Medium/Low</w:t>
            </w:r>
            <w:r>
              <w:rPr>
                <w:b/>
                <w:color w:val="000000"/>
              </w:rPr>
              <w:t>)</w:t>
            </w:r>
          </w:p>
        </w:tc>
        <w:tc>
          <w:tcPr>
            <w:tcW w:w="6095" w:type="dxa"/>
          </w:tcPr>
          <w:p w14:paraId="19A48C76" w14:textId="77777777" w:rsidR="00627006" w:rsidRDefault="00627006" w:rsidP="00510D97">
            <w:pPr>
              <w:keepLines/>
              <w:pBdr>
                <w:top w:val="nil"/>
                <w:left w:val="nil"/>
                <w:bottom w:val="nil"/>
                <w:right w:val="nil"/>
                <w:between w:val="nil"/>
              </w:pBdr>
              <w:spacing w:after="120"/>
              <w:jc w:val="center"/>
              <w:rPr>
                <w:b/>
                <w:color w:val="000000"/>
              </w:rPr>
            </w:pPr>
            <w:r>
              <w:rPr>
                <w:b/>
                <w:color w:val="000000"/>
              </w:rPr>
              <w:t>Requirement</w:t>
            </w:r>
          </w:p>
          <w:p w14:paraId="58AD57D1" w14:textId="77777777" w:rsidR="00627006" w:rsidRDefault="00627006" w:rsidP="00510D97">
            <w:pPr>
              <w:keepLines/>
              <w:pBdr>
                <w:top w:val="nil"/>
                <w:left w:val="nil"/>
                <w:bottom w:val="nil"/>
                <w:right w:val="nil"/>
                <w:between w:val="nil"/>
              </w:pBdr>
              <w:spacing w:after="120"/>
              <w:jc w:val="center"/>
              <w:rPr>
                <w:b/>
                <w:color w:val="000000"/>
              </w:rPr>
            </w:pPr>
          </w:p>
        </w:tc>
      </w:tr>
      <w:tr w:rsidR="00627006" w14:paraId="0F2828AB" w14:textId="77777777" w:rsidTr="4467AACD">
        <w:tc>
          <w:tcPr>
            <w:tcW w:w="1701" w:type="dxa"/>
          </w:tcPr>
          <w:p w14:paraId="0E0E1ACC" w14:textId="77777777" w:rsidR="00627006" w:rsidRPr="00627006" w:rsidRDefault="79D06ECB" w:rsidP="4467AACD">
            <w:pPr>
              <w:keepLines/>
              <w:pBdr>
                <w:top w:val="nil"/>
                <w:left w:val="nil"/>
                <w:bottom w:val="nil"/>
                <w:right w:val="nil"/>
                <w:between w:val="nil"/>
              </w:pBdr>
              <w:spacing w:after="120"/>
            </w:pPr>
            <w:r w:rsidRPr="4467AACD">
              <w:t>Req-Func-Sw-1</w:t>
            </w:r>
          </w:p>
        </w:tc>
        <w:tc>
          <w:tcPr>
            <w:tcW w:w="1560" w:type="dxa"/>
          </w:tcPr>
          <w:p w14:paraId="4E26B842" w14:textId="77777777" w:rsidR="00627006" w:rsidRPr="00627006" w:rsidRDefault="79D06ECB" w:rsidP="4467AACD">
            <w:pPr>
              <w:keepLines/>
              <w:pBdr>
                <w:top w:val="nil"/>
                <w:left w:val="nil"/>
                <w:bottom w:val="nil"/>
                <w:right w:val="nil"/>
                <w:between w:val="nil"/>
              </w:pBdr>
              <w:spacing w:after="120"/>
            </w:pPr>
            <w:r w:rsidRPr="4467AACD">
              <w:t>High</w:t>
            </w:r>
          </w:p>
        </w:tc>
        <w:tc>
          <w:tcPr>
            <w:tcW w:w="6095" w:type="dxa"/>
          </w:tcPr>
          <w:p w14:paraId="3E77A600" w14:textId="538A22E9" w:rsidR="00627006" w:rsidRPr="00627006" w:rsidRDefault="3ECFA246" w:rsidP="4467AACD">
            <w:pPr>
              <w:keepLines/>
              <w:pBdr>
                <w:top w:val="nil"/>
                <w:left w:val="nil"/>
                <w:bottom w:val="nil"/>
                <w:right w:val="nil"/>
                <w:between w:val="nil"/>
              </w:pBdr>
              <w:spacing w:after="120"/>
            </w:pPr>
            <w:r w:rsidRPr="4467AACD">
              <w:t>The system shall allow users to register a new account by providing a username, email address, and password, and shall authenticate returning users via email and password login</w:t>
            </w:r>
          </w:p>
        </w:tc>
      </w:tr>
      <w:tr w:rsidR="00627006" w14:paraId="7F6D9748" w14:textId="77777777" w:rsidTr="4467AACD">
        <w:tc>
          <w:tcPr>
            <w:tcW w:w="1701" w:type="dxa"/>
          </w:tcPr>
          <w:p w14:paraId="12ACD35C" w14:textId="77777777" w:rsidR="00627006" w:rsidRPr="00627006" w:rsidRDefault="79D06ECB" w:rsidP="4467AACD">
            <w:pPr>
              <w:keepLines/>
              <w:pBdr>
                <w:top w:val="nil"/>
                <w:left w:val="nil"/>
                <w:bottom w:val="nil"/>
                <w:right w:val="nil"/>
                <w:between w:val="nil"/>
              </w:pBdr>
              <w:spacing w:after="120"/>
            </w:pPr>
            <w:r w:rsidRPr="4467AACD">
              <w:t>Req-Func-Sw-2</w:t>
            </w:r>
          </w:p>
        </w:tc>
        <w:tc>
          <w:tcPr>
            <w:tcW w:w="1560" w:type="dxa"/>
          </w:tcPr>
          <w:p w14:paraId="0B351C7C" w14:textId="77777777" w:rsidR="00627006" w:rsidRPr="00627006" w:rsidRDefault="79D06ECB" w:rsidP="4467AACD">
            <w:pPr>
              <w:keepLines/>
              <w:pBdr>
                <w:top w:val="nil"/>
                <w:left w:val="nil"/>
                <w:bottom w:val="nil"/>
                <w:right w:val="nil"/>
                <w:between w:val="nil"/>
              </w:pBdr>
              <w:spacing w:after="120"/>
            </w:pPr>
            <w:r w:rsidRPr="4467AACD">
              <w:t>High</w:t>
            </w:r>
          </w:p>
        </w:tc>
        <w:tc>
          <w:tcPr>
            <w:tcW w:w="6095" w:type="dxa"/>
          </w:tcPr>
          <w:p w14:paraId="0F926D08" w14:textId="7B727C78" w:rsidR="00627006" w:rsidRPr="00627006" w:rsidRDefault="5F0CA099" w:rsidP="4467AACD">
            <w:pPr>
              <w:keepLines/>
              <w:pBdr>
                <w:top w:val="nil"/>
                <w:left w:val="nil"/>
                <w:bottom w:val="nil"/>
                <w:right w:val="nil"/>
                <w:between w:val="nil"/>
              </w:pBdr>
              <w:spacing w:after="120"/>
            </w:pPr>
            <w:r w:rsidRPr="4467AACD">
              <w:t>The system shall allow users to search for securities by ticker symbol or company name and display matching results with current price, volume, and trend information.</w:t>
            </w:r>
          </w:p>
        </w:tc>
      </w:tr>
      <w:tr w:rsidR="00627006" w14:paraId="34EC844F" w14:textId="77777777" w:rsidTr="4467AACD">
        <w:tc>
          <w:tcPr>
            <w:tcW w:w="1701" w:type="dxa"/>
          </w:tcPr>
          <w:p w14:paraId="2A519B05" w14:textId="77777777" w:rsidR="00627006" w:rsidRPr="00627006" w:rsidRDefault="79D06ECB" w:rsidP="4467AACD">
            <w:pPr>
              <w:keepLines/>
              <w:pBdr>
                <w:top w:val="nil"/>
                <w:left w:val="nil"/>
                <w:bottom w:val="nil"/>
                <w:right w:val="nil"/>
                <w:between w:val="nil"/>
              </w:pBdr>
              <w:spacing w:after="120"/>
            </w:pPr>
            <w:r w:rsidRPr="4467AACD">
              <w:t>Req-Func-Sw-3</w:t>
            </w:r>
          </w:p>
        </w:tc>
        <w:tc>
          <w:tcPr>
            <w:tcW w:w="1560" w:type="dxa"/>
          </w:tcPr>
          <w:p w14:paraId="17B4DE05" w14:textId="77777777" w:rsidR="00627006" w:rsidRPr="00627006" w:rsidRDefault="79D06ECB" w:rsidP="4467AACD">
            <w:pPr>
              <w:keepLines/>
              <w:pBdr>
                <w:top w:val="nil"/>
                <w:left w:val="nil"/>
                <w:bottom w:val="nil"/>
                <w:right w:val="nil"/>
                <w:between w:val="nil"/>
              </w:pBdr>
              <w:spacing w:after="120"/>
            </w:pPr>
            <w:r w:rsidRPr="4467AACD">
              <w:t>High</w:t>
            </w:r>
          </w:p>
        </w:tc>
        <w:tc>
          <w:tcPr>
            <w:tcW w:w="6095" w:type="dxa"/>
          </w:tcPr>
          <w:p w14:paraId="10B61912" w14:textId="3382505B" w:rsidR="00627006" w:rsidRPr="00627006" w:rsidRDefault="1B49F6C3" w:rsidP="4467AACD">
            <w:pPr>
              <w:keepLines/>
              <w:pBdr>
                <w:top w:val="nil"/>
                <w:left w:val="nil"/>
                <w:bottom w:val="nil"/>
                <w:right w:val="nil"/>
                <w:between w:val="nil"/>
              </w:pBdr>
              <w:spacing w:after="120"/>
            </w:pPr>
            <w:r w:rsidRPr="4467AACD">
              <w:t>The system shall provide a Paper Trading interface that allows users to place simulated buy and sell orders for selected securities using a virtual portfolio balance</w:t>
            </w:r>
          </w:p>
        </w:tc>
      </w:tr>
      <w:tr w:rsidR="00627006" w14:paraId="734E8A96" w14:textId="77777777" w:rsidTr="4467AACD">
        <w:tc>
          <w:tcPr>
            <w:tcW w:w="1701" w:type="dxa"/>
          </w:tcPr>
          <w:p w14:paraId="709C8A16" w14:textId="77777777" w:rsidR="00627006" w:rsidRPr="00627006" w:rsidRDefault="79D06ECB" w:rsidP="4467AACD">
            <w:pPr>
              <w:keepLines/>
              <w:pBdr>
                <w:top w:val="nil"/>
                <w:left w:val="nil"/>
                <w:bottom w:val="nil"/>
                <w:right w:val="nil"/>
                <w:between w:val="nil"/>
              </w:pBdr>
              <w:spacing w:after="120"/>
            </w:pPr>
            <w:r w:rsidRPr="4467AACD">
              <w:t>Req-Func-Sw-4</w:t>
            </w:r>
          </w:p>
        </w:tc>
        <w:tc>
          <w:tcPr>
            <w:tcW w:w="1560" w:type="dxa"/>
          </w:tcPr>
          <w:p w14:paraId="406A6175" w14:textId="77777777" w:rsidR="00627006" w:rsidRPr="00627006" w:rsidRDefault="79D06ECB" w:rsidP="4467AACD">
            <w:pPr>
              <w:keepLines/>
              <w:pBdr>
                <w:top w:val="nil"/>
                <w:left w:val="nil"/>
                <w:bottom w:val="nil"/>
                <w:right w:val="nil"/>
                <w:between w:val="nil"/>
              </w:pBdr>
              <w:spacing w:after="120"/>
            </w:pPr>
            <w:r w:rsidRPr="4467AACD">
              <w:t>Medium</w:t>
            </w:r>
          </w:p>
        </w:tc>
        <w:tc>
          <w:tcPr>
            <w:tcW w:w="6095" w:type="dxa"/>
          </w:tcPr>
          <w:p w14:paraId="4C299BE5" w14:textId="314C633D" w:rsidR="00627006" w:rsidRPr="00627006" w:rsidRDefault="0724428C" w:rsidP="4467AACD">
            <w:pPr>
              <w:keepLines/>
              <w:pBdr>
                <w:top w:val="nil"/>
                <w:left w:val="nil"/>
                <w:bottom w:val="nil"/>
                <w:right w:val="nil"/>
                <w:between w:val="nil"/>
              </w:pBdr>
              <w:spacing w:after="120"/>
            </w:pPr>
            <w:r w:rsidRPr="4467AACD">
              <w:t>The system shall display real-time price charts with candlestick, line, and bar chart views for selected securities, including volume indicators and configurable time ranges</w:t>
            </w:r>
          </w:p>
        </w:tc>
      </w:tr>
      <w:tr w:rsidR="00627006" w14:paraId="029F7DAC" w14:textId="77777777" w:rsidTr="4467AACD">
        <w:tc>
          <w:tcPr>
            <w:tcW w:w="1701" w:type="dxa"/>
          </w:tcPr>
          <w:p w14:paraId="27279A00" w14:textId="77777777" w:rsidR="00627006" w:rsidRPr="00627006" w:rsidRDefault="79D06ECB" w:rsidP="4467AACD">
            <w:pPr>
              <w:keepLines/>
              <w:pBdr>
                <w:top w:val="nil"/>
                <w:left w:val="nil"/>
                <w:bottom w:val="nil"/>
                <w:right w:val="nil"/>
                <w:between w:val="nil"/>
              </w:pBdr>
              <w:spacing w:after="120"/>
            </w:pPr>
            <w:r w:rsidRPr="4467AACD">
              <w:t>Req-Func-Sw-5</w:t>
            </w:r>
          </w:p>
        </w:tc>
        <w:tc>
          <w:tcPr>
            <w:tcW w:w="1560" w:type="dxa"/>
          </w:tcPr>
          <w:p w14:paraId="354BAF11" w14:textId="77777777" w:rsidR="00627006" w:rsidRPr="00627006" w:rsidRDefault="79D06ECB" w:rsidP="4467AACD">
            <w:pPr>
              <w:keepLines/>
              <w:pBdr>
                <w:top w:val="nil"/>
                <w:left w:val="nil"/>
                <w:bottom w:val="nil"/>
                <w:right w:val="nil"/>
                <w:between w:val="nil"/>
              </w:pBdr>
              <w:spacing w:after="120"/>
            </w:pPr>
            <w:r w:rsidRPr="4467AACD">
              <w:t>Medium</w:t>
            </w:r>
          </w:p>
        </w:tc>
        <w:tc>
          <w:tcPr>
            <w:tcW w:w="6095" w:type="dxa"/>
          </w:tcPr>
          <w:p w14:paraId="3387FA71" w14:textId="5C8770D5" w:rsidR="00627006" w:rsidRPr="00627006" w:rsidRDefault="500F01A5" w:rsidP="4467AACD">
            <w:pPr>
              <w:keepLines/>
              <w:pBdr>
                <w:top w:val="nil"/>
                <w:left w:val="nil"/>
                <w:bottom w:val="nil"/>
                <w:right w:val="nil"/>
                <w:between w:val="nil"/>
              </w:pBdr>
              <w:spacing w:after="120"/>
            </w:pPr>
            <w:r w:rsidRPr="4467AACD">
              <w:t>The system shall provide a trade history view that displays all executed trades with timestamps, security tickers, order types, quantities, execution prices, and profit/loss calculations</w:t>
            </w:r>
          </w:p>
        </w:tc>
      </w:tr>
      <w:tr w:rsidR="00627006" w14:paraId="14DDDD3B" w14:textId="77777777" w:rsidTr="4467AACD">
        <w:tc>
          <w:tcPr>
            <w:tcW w:w="1701" w:type="dxa"/>
          </w:tcPr>
          <w:p w14:paraId="3BA4E0F0" w14:textId="77777777" w:rsidR="00627006" w:rsidRPr="00627006" w:rsidRDefault="79D06ECB" w:rsidP="4467AACD">
            <w:pPr>
              <w:keepLines/>
              <w:pBdr>
                <w:top w:val="nil"/>
                <w:left w:val="nil"/>
                <w:bottom w:val="nil"/>
                <w:right w:val="nil"/>
                <w:between w:val="nil"/>
              </w:pBdr>
              <w:spacing w:after="120"/>
            </w:pPr>
            <w:r w:rsidRPr="4467AACD">
              <w:t>Req-Func-Sw-6</w:t>
            </w:r>
          </w:p>
        </w:tc>
        <w:tc>
          <w:tcPr>
            <w:tcW w:w="1560" w:type="dxa"/>
          </w:tcPr>
          <w:p w14:paraId="3F562C89" w14:textId="77777777" w:rsidR="00627006" w:rsidRPr="00627006" w:rsidRDefault="79D06ECB" w:rsidP="4467AACD">
            <w:pPr>
              <w:keepLines/>
              <w:pBdr>
                <w:top w:val="nil"/>
                <w:left w:val="nil"/>
                <w:bottom w:val="nil"/>
                <w:right w:val="nil"/>
                <w:between w:val="nil"/>
              </w:pBdr>
              <w:spacing w:after="120"/>
            </w:pPr>
            <w:r w:rsidRPr="4467AACD">
              <w:t>Medium</w:t>
            </w:r>
          </w:p>
        </w:tc>
        <w:tc>
          <w:tcPr>
            <w:tcW w:w="6095" w:type="dxa"/>
          </w:tcPr>
          <w:p w14:paraId="67F749FA" w14:textId="0B80CB96" w:rsidR="00627006" w:rsidRPr="00627006" w:rsidRDefault="4E6C0E53" w:rsidP="4467AACD">
            <w:pPr>
              <w:keepLines/>
              <w:pBdr>
                <w:top w:val="nil"/>
                <w:left w:val="nil"/>
                <w:bottom w:val="nil"/>
                <w:right w:val="nil"/>
                <w:between w:val="nil"/>
              </w:pBdr>
              <w:spacing w:after="120"/>
            </w:pPr>
            <w:r w:rsidRPr="4467AACD">
              <w:t xml:space="preserve">The system shall allow users to add securities to a watchlist and display real-time price updates for all </w:t>
            </w:r>
            <w:r w:rsidR="0794C61C" w:rsidRPr="4467AACD">
              <w:t>watch listed</w:t>
            </w:r>
            <w:r w:rsidRPr="4467AACD">
              <w:t xml:space="preserve"> securities on the main dashboard.</w:t>
            </w:r>
          </w:p>
        </w:tc>
      </w:tr>
      <w:tr w:rsidR="00627006" w14:paraId="697BB4F0" w14:textId="77777777" w:rsidTr="4467AACD">
        <w:tc>
          <w:tcPr>
            <w:tcW w:w="1701" w:type="dxa"/>
          </w:tcPr>
          <w:p w14:paraId="1E7CD902" w14:textId="77777777" w:rsidR="00627006" w:rsidRPr="00627006" w:rsidRDefault="79D06ECB" w:rsidP="4467AACD">
            <w:pPr>
              <w:keepLines/>
              <w:pBdr>
                <w:top w:val="nil"/>
                <w:left w:val="nil"/>
                <w:bottom w:val="nil"/>
                <w:right w:val="nil"/>
                <w:between w:val="nil"/>
              </w:pBdr>
              <w:spacing w:after="120"/>
            </w:pPr>
            <w:r w:rsidRPr="4467AACD">
              <w:t>Req-Func-Sw-7</w:t>
            </w:r>
          </w:p>
        </w:tc>
        <w:tc>
          <w:tcPr>
            <w:tcW w:w="1560" w:type="dxa"/>
          </w:tcPr>
          <w:p w14:paraId="369DDA86" w14:textId="77777777" w:rsidR="00627006" w:rsidRPr="00627006" w:rsidRDefault="79D06ECB" w:rsidP="4467AACD">
            <w:pPr>
              <w:keepLines/>
              <w:pBdr>
                <w:top w:val="nil"/>
                <w:left w:val="nil"/>
                <w:bottom w:val="nil"/>
                <w:right w:val="nil"/>
                <w:between w:val="nil"/>
              </w:pBdr>
              <w:spacing w:after="120"/>
            </w:pPr>
            <w:r w:rsidRPr="4467AACD">
              <w:t>Low</w:t>
            </w:r>
          </w:p>
        </w:tc>
        <w:tc>
          <w:tcPr>
            <w:tcW w:w="6095" w:type="dxa"/>
          </w:tcPr>
          <w:p w14:paraId="60D51461" w14:textId="0DCE8AAB" w:rsidR="00627006" w:rsidRPr="00627006" w:rsidRDefault="7E1D80AA" w:rsidP="4467AACD">
            <w:pPr>
              <w:keepLines/>
              <w:pBdr>
                <w:top w:val="nil"/>
                <w:left w:val="nil"/>
                <w:bottom w:val="nil"/>
                <w:right w:val="nil"/>
                <w:between w:val="nil"/>
              </w:pBdr>
              <w:spacing w:after="120"/>
            </w:pPr>
            <w:r w:rsidRPr="4467AACD">
              <w:t>The system shall allow the ML-Module to generate automated trading recommendations based on identified market patterns and display them to the user with an explanation of the detected signal.</w:t>
            </w:r>
          </w:p>
        </w:tc>
      </w:tr>
      <w:tr w:rsidR="00627006" w14:paraId="153C654B" w14:textId="77777777" w:rsidTr="4467AACD">
        <w:tc>
          <w:tcPr>
            <w:tcW w:w="1701" w:type="dxa"/>
          </w:tcPr>
          <w:p w14:paraId="49D94403" w14:textId="77777777" w:rsidR="00627006" w:rsidRPr="00627006" w:rsidRDefault="79D06ECB" w:rsidP="4467AACD">
            <w:pPr>
              <w:keepLines/>
              <w:pBdr>
                <w:top w:val="nil"/>
                <w:left w:val="nil"/>
                <w:bottom w:val="nil"/>
                <w:right w:val="nil"/>
                <w:between w:val="nil"/>
              </w:pBdr>
              <w:spacing w:after="120"/>
            </w:pPr>
            <w:r w:rsidRPr="4467AACD">
              <w:t>Req-Func-Sw-8</w:t>
            </w:r>
          </w:p>
        </w:tc>
        <w:tc>
          <w:tcPr>
            <w:tcW w:w="1560" w:type="dxa"/>
          </w:tcPr>
          <w:p w14:paraId="2F13055A" w14:textId="77777777" w:rsidR="00627006" w:rsidRPr="00627006" w:rsidRDefault="79D06ECB" w:rsidP="4467AACD">
            <w:pPr>
              <w:keepLines/>
              <w:pBdr>
                <w:top w:val="nil"/>
                <w:left w:val="nil"/>
                <w:bottom w:val="nil"/>
                <w:right w:val="nil"/>
                <w:between w:val="nil"/>
              </w:pBdr>
              <w:spacing w:after="120"/>
            </w:pPr>
            <w:r w:rsidRPr="4467AACD">
              <w:t>High</w:t>
            </w:r>
          </w:p>
        </w:tc>
        <w:tc>
          <w:tcPr>
            <w:tcW w:w="6095" w:type="dxa"/>
          </w:tcPr>
          <w:p w14:paraId="07C11482" w14:textId="3CBC129B" w:rsidR="00627006" w:rsidRPr="00627006" w:rsidRDefault="678A348A" w:rsidP="4467AACD">
            <w:pPr>
              <w:keepLines/>
              <w:pBdr>
                <w:top w:val="nil"/>
                <w:left w:val="nil"/>
                <w:bottom w:val="nil"/>
                <w:right w:val="nil"/>
                <w:between w:val="nil"/>
              </w:pBdr>
              <w:spacing w:after="120"/>
            </w:pPr>
            <w:r w:rsidRPr="4467AACD">
              <w:t>The system shall allow users to configure the parameters of the CS</w:t>
            </w:r>
            <w:r w:rsidR="2AD8E6A8" w:rsidRPr="4467AACD">
              <w:t>-</w:t>
            </w:r>
            <w:r w:rsidRPr="4467AACD">
              <w:t>Module and ML-Module, including strategy rules, risk thresholds, target securities, and stop-loss conditions</w:t>
            </w:r>
            <w:r w:rsidR="3723334B" w:rsidRPr="4467AACD">
              <w:t>.</w:t>
            </w:r>
          </w:p>
        </w:tc>
      </w:tr>
      <w:tr w:rsidR="00627006" w14:paraId="36DDC89A" w14:textId="77777777" w:rsidTr="4467AACD">
        <w:tc>
          <w:tcPr>
            <w:tcW w:w="1701" w:type="dxa"/>
          </w:tcPr>
          <w:p w14:paraId="4906AC36" w14:textId="77777777" w:rsidR="00627006" w:rsidRPr="00627006" w:rsidRDefault="79D06ECB" w:rsidP="4467AACD">
            <w:pPr>
              <w:keepLines/>
              <w:pBdr>
                <w:top w:val="nil"/>
                <w:left w:val="nil"/>
                <w:bottom w:val="nil"/>
                <w:right w:val="nil"/>
                <w:between w:val="nil"/>
              </w:pBdr>
              <w:spacing w:after="120"/>
            </w:pPr>
            <w:r w:rsidRPr="4467AACD">
              <w:t>Req-Func-Sw-9</w:t>
            </w:r>
          </w:p>
        </w:tc>
        <w:tc>
          <w:tcPr>
            <w:tcW w:w="1560" w:type="dxa"/>
          </w:tcPr>
          <w:p w14:paraId="200975C7" w14:textId="77777777" w:rsidR="00627006" w:rsidRPr="00627006" w:rsidRDefault="79D06ECB" w:rsidP="4467AACD">
            <w:pPr>
              <w:keepLines/>
              <w:pBdr>
                <w:top w:val="nil"/>
                <w:left w:val="nil"/>
                <w:bottom w:val="nil"/>
                <w:right w:val="nil"/>
                <w:between w:val="nil"/>
              </w:pBdr>
              <w:spacing w:after="120"/>
            </w:pPr>
            <w:r w:rsidRPr="4467AACD">
              <w:t>Low</w:t>
            </w:r>
          </w:p>
        </w:tc>
        <w:tc>
          <w:tcPr>
            <w:tcW w:w="6095" w:type="dxa"/>
          </w:tcPr>
          <w:p w14:paraId="25F804D3" w14:textId="5D09744A" w:rsidR="00627006" w:rsidRPr="00627006" w:rsidRDefault="47B117A4" w:rsidP="4467AACD">
            <w:pPr>
              <w:keepLines/>
              <w:pBdr>
                <w:top w:val="nil"/>
                <w:left w:val="nil"/>
                <w:bottom w:val="nil"/>
                <w:right w:val="nil"/>
                <w:between w:val="nil"/>
              </w:pBdr>
              <w:spacing w:after="120"/>
            </w:pPr>
            <w:r w:rsidRPr="4467AACD">
              <w:t>The system shall send email notifications to users for order confirmation, shipment updates, and other relevant notifications.</w:t>
            </w:r>
          </w:p>
        </w:tc>
      </w:tr>
      <w:tr w:rsidR="00627006" w14:paraId="6D7BD98E" w14:textId="77777777" w:rsidTr="4467AACD">
        <w:tc>
          <w:tcPr>
            <w:tcW w:w="1701" w:type="dxa"/>
          </w:tcPr>
          <w:p w14:paraId="75658D64" w14:textId="77777777" w:rsidR="00627006" w:rsidRPr="00627006" w:rsidRDefault="79D06ECB" w:rsidP="4467AACD">
            <w:pPr>
              <w:keepLines/>
              <w:pBdr>
                <w:top w:val="nil"/>
                <w:left w:val="nil"/>
                <w:bottom w:val="nil"/>
                <w:right w:val="nil"/>
                <w:between w:val="nil"/>
              </w:pBdr>
              <w:spacing w:after="120"/>
            </w:pPr>
            <w:r w:rsidRPr="4467AACD">
              <w:t>Req-Func-Sw-10</w:t>
            </w:r>
          </w:p>
        </w:tc>
        <w:tc>
          <w:tcPr>
            <w:tcW w:w="1560" w:type="dxa"/>
          </w:tcPr>
          <w:p w14:paraId="53EE202D" w14:textId="77777777" w:rsidR="00627006" w:rsidRPr="00627006" w:rsidRDefault="79D06ECB" w:rsidP="4467AACD">
            <w:pPr>
              <w:keepLines/>
              <w:pBdr>
                <w:top w:val="nil"/>
                <w:left w:val="nil"/>
                <w:bottom w:val="nil"/>
                <w:right w:val="nil"/>
                <w:between w:val="nil"/>
              </w:pBdr>
              <w:spacing w:after="120"/>
            </w:pPr>
            <w:r w:rsidRPr="4467AACD">
              <w:t>High</w:t>
            </w:r>
          </w:p>
        </w:tc>
        <w:tc>
          <w:tcPr>
            <w:tcW w:w="6095" w:type="dxa"/>
          </w:tcPr>
          <w:p w14:paraId="71553915" w14:textId="5A1FC9FF" w:rsidR="00627006" w:rsidRPr="00627006" w:rsidRDefault="1786ADBD" w:rsidP="4467AACD">
            <w:pPr>
              <w:keepLines/>
              <w:pBdr>
                <w:top w:val="nil"/>
                <w:left w:val="nil"/>
                <w:bottom w:val="nil"/>
                <w:right w:val="nil"/>
                <w:between w:val="nil"/>
              </w:pBdr>
              <w:spacing w:after="120"/>
            </w:pPr>
            <w:r w:rsidRPr="4467AACD">
              <w:t>The system shall execute back-tests against user-selected historical data ranges and display results including cumulative returns, win rate, maximum drawdown, and trade count.</w:t>
            </w:r>
          </w:p>
        </w:tc>
      </w:tr>
      <w:tr w:rsidR="00627006" w14:paraId="18CE669E" w14:textId="77777777" w:rsidTr="4467AACD">
        <w:tc>
          <w:tcPr>
            <w:tcW w:w="1701" w:type="dxa"/>
          </w:tcPr>
          <w:p w14:paraId="43561166" w14:textId="77777777" w:rsidR="00627006" w:rsidRPr="00627006" w:rsidRDefault="79D06ECB" w:rsidP="4467AACD">
            <w:pPr>
              <w:keepLines/>
              <w:pBdr>
                <w:top w:val="nil"/>
                <w:left w:val="nil"/>
                <w:bottom w:val="nil"/>
                <w:right w:val="nil"/>
                <w:between w:val="nil"/>
              </w:pBdr>
              <w:spacing w:after="120"/>
            </w:pPr>
            <w:r w:rsidRPr="4467AACD">
              <w:t>Req-Func-Sw-11</w:t>
            </w:r>
          </w:p>
        </w:tc>
        <w:tc>
          <w:tcPr>
            <w:tcW w:w="1560" w:type="dxa"/>
          </w:tcPr>
          <w:p w14:paraId="57E656C9" w14:textId="77777777" w:rsidR="00627006" w:rsidRPr="00627006" w:rsidRDefault="79D06ECB" w:rsidP="4467AACD">
            <w:pPr>
              <w:keepLines/>
              <w:pBdr>
                <w:top w:val="nil"/>
                <w:left w:val="nil"/>
                <w:bottom w:val="nil"/>
                <w:right w:val="nil"/>
                <w:between w:val="nil"/>
              </w:pBdr>
              <w:spacing w:after="120"/>
            </w:pPr>
            <w:r w:rsidRPr="4467AACD">
              <w:t>Medium</w:t>
            </w:r>
          </w:p>
        </w:tc>
        <w:tc>
          <w:tcPr>
            <w:tcW w:w="6095" w:type="dxa"/>
          </w:tcPr>
          <w:p w14:paraId="3A9C49F7" w14:textId="240E08CF" w:rsidR="00627006" w:rsidRPr="00627006" w:rsidRDefault="139F8263" w:rsidP="4467AACD">
            <w:pPr>
              <w:keepLines/>
              <w:pBdr>
                <w:top w:val="nil"/>
                <w:left w:val="nil"/>
                <w:bottom w:val="nil"/>
                <w:right w:val="nil"/>
                <w:between w:val="nil"/>
              </w:pBdr>
              <w:spacing w:after="120"/>
            </w:pPr>
            <w:r w:rsidRPr="4467AACD">
              <w:t>The system shall allow users to switch between Paper Trading mode and Live Trading mode, and shall require re-authentication before activating Live Trading mode.</w:t>
            </w:r>
          </w:p>
        </w:tc>
      </w:tr>
      <w:tr w:rsidR="00627006" w14:paraId="1BA8F3D2" w14:textId="77777777" w:rsidTr="4467AACD">
        <w:tc>
          <w:tcPr>
            <w:tcW w:w="1701" w:type="dxa"/>
          </w:tcPr>
          <w:p w14:paraId="414385BA" w14:textId="77777777" w:rsidR="00627006" w:rsidRPr="00627006" w:rsidRDefault="79D06ECB" w:rsidP="4467AACD">
            <w:pPr>
              <w:keepLines/>
              <w:pBdr>
                <w:top w:val="nil"/>
                <w:left w:val="nil"/>
                <w:bottom w:val="nil"/>
                <w:right w:val="nil"/>
                <w:between w:val="nil"/>
              </w:pBdr>
              <w:spacing w:after="120"/>
            </w:pPr>
            <w:r w:rsidRPr="4467AACD">
              <w:t>Req-Func-Sw-12</w:t>
            </w:r>
          </w:p>
        </w:tc>
        <w:tc>
          <w:tcPr>
            <w:tcW w:w="1560" w:type="dxa"/>
          </w:tcPr>
          <w:p w14:paraId="566E119A" w14:textId="77777777" w:rsidR="00627006" w:rsidRPr="00627006" w:rsidRDefault="79D06ECB" w:rsidP="4467AACD">
            <w:pPr>
              <w:keepLines/>
              <w:pBdr>
                <w:top w:val="nil"/>
                <w:left w:val="nil"/>
                <w:bottom w:val="nil"/>
                <w:right w:val="nil"/>
                <w:between w:val="nil"/>
              </w:pBdr>
              <w:spacing w:after="120"/>
            </w:pPr>
            <w:r w:rsidRPr="4467AACD">
              <w:t>High</w:t>
            </w:r>
          </w:p>
        </w:tc>
        <w:tc>
          <w:tcPr>
            <w:tcW w:w="6095" w:type="dxa"/>
          </w:tcPr>
          <w:p w14:paraId="57A62366" w14:textId="07C8642A" w:rsidR="00627006" w:rsidRPr="00627006" w:rsidRDefault="1C07995F" w:rsidP="4467AACD">
            <w:pPr>
              <w:keepLines/>
              <w:pBdr>
                <w:top w:val="nil"/>
                <w:left w:val="nil"/>
                <w:bottom w:val="nil"/>
                <w:right w:val="nil"/>
                <w:between w:val="nil"/>
              </w:pBdr>
              <w:spacing w:after="120"/>
            </w:pPr>
            <w:r w:rsidRPr="4467AACD">
              <w:t>The system shall provide a password reset feature accessible from the login screen that sends a reset link to the user’s registered email address</w:t>
            </w:r>
          </w:p>
        </w:tc>
      </w:tr>
      <w:tr w:rsidR="00627006" w14:paraId="415C6B54" w14:textId="77777777" w:rsidTr="4467AACD">
        <w:tc>
          <w:tcPr>
            <w:tcW w:w="1701" w:type="dxa"/>
          </w:tcPr>
          <w:p w14:paraId="3B9E8B1E" w14:textId="77777777" w:rsidR="00627006" w:rsidRPr="00627006" w:rsidRDefault="79D06ECB" w:rsidP="4467AACD">
            <w:pPr>
              <w:keepLines/>
              <w:pBdr>
                <w:top w:val="nil"/>
                <w:left w:val="nil"/>
                <w:bottom w:val="nil"/>
                <w:right w:val="nil"/>
                <w:between w:val="nil"/>
              </w:pBdr>
              <w:spacing w:after="120"/>
            </w:pPr>
            <w:r w:rsidRPr="4467AACD">
              <w:t>Req-Func-Sw-13</w:t>
            </w:r>
          </w:p>
        </w:tc>
        <w:tc>
          <w:tcPr>
            <w:tcW w:w="1560" w:type="dxa"/>
          </w:tcPr>
          <w:p w14:paraId="4C4BD0D8" w14:textId="77777777" w:rsidR="00627006" w:rsidRPr="00627006" w:rsidRDefault="79D06ECB" w:rsidP="4467AACD">
            <w:pPr>
              <w:keepLines/>
              <w:pBdr>
                <w:top w:val="nil"/>
                <w:left w:val="nil"/>
                <w:bottom w:val="nil"/>
                <w:right w:val="nil"/>
                <w:between w:val="nil"/>
              </w:pBdr>
              <w:spacing w:after="120"/>
            </w:pPr>
            <w:r w:rsidRPr="4467AACD">
              <w:t>Low</w:t>
            </w:r>
          </w:p>
        </w:tc>
        <w:tc>
          <w:tcPr>
            <w:tcW w:w="6095" w:type="dxa"/>
          </w:tcPr>
          <w:p w14:paraId="1397CB3C" w14:textId="164CD7CD" w:rsidR="00627006" w:rsidRPr="00627006" w:rsidRDefault="6F34B5F7" w:rsidP="4467AACD">
            <w:pPr>
              <w:keepLines/>
              <w:pBdr>
                <w:top w:val="nil"/>
                <w:left w:val="nil"/>
                <w:bottom w:val="nil"/>
                <w:right w:val="nil"/>
                <w:between w:val="nil"/>
              </w:pBdr>
              <w:spacing w:after="120"/>
            </w:pPr>
            <w:r w:rsidRPr="4467AACD">
              <w:t>The system shall allow live trader users to link a supported brokerage account via API key authentication and shall validate the API credentials before enabling live trading features.</w:t>
            </w:r>
          </w:p>
        </w:tc>
      </w:tr>
      <w:tr w:rsidR="00627006" w14:paraId="34409B7E" w14:textId="77777777" w:rsidTr="4467AACD">
        <w:tc>
          <w:tcPr>
            <w:tcW w:w="1701" w:type="dxa"/>
          </w:tcPr>
          <w:p w14:paraId="118E47A4" w14:textId="77777777" w:rsidR="00627006" w:rsidRPr="00627006" w:rsidRDefault="79D06ECB" w:rsidP="4467AACD">
            <w:pPr>
              <w:keepLines/>
              <w:pBdr>
                <w:top w:val="nil"/>
                <w:left w:val="nil"/>
                <w:bottom w:val="nil"/>
                <w:right w:val="nil"/>
                <w:between w:val="nil"/>
              </w:pBdr>
              <w:spacing w:after="120"/>
            </w:pPr>
            <w:r w:rsidRPr="4467AACD">
              <w:lastRenderedPageBreak/>
              <w:t>Req-Func-Sw-14</w:t>
            </w:r>
          </w:p>
        </w:tc>
        <w:tc>
          <w:tcPr>
            <w:tcW w:w="1560" w:type="dxa"/>
          </w:tcPr>
          <w:p w14:paraId="1A5F150E" w14:textId="77777777" w:rsidR="00627006" w:rsidRPr="00627006" w:rsidRDefault="79D06ECB" w:rsidP="4467AACD">
            <w:pPr>
              <w:keepLines/>
              <w:pBdr>
                <w:top w:val="nil"/>
                <w:left w:val="nil"/>
                <w:bottom w:val="nil"/>
                <w:right w:val="nil"/>
                <w:between w:val="nil"/>
              </w:pBdr>
              <w:spacing w:after="120"/>
            </w:pPr>
            <w:r w:rsidRPr="4467AACD">
              <w:t>High</w:t>
            </w:r>
          </w:p>
        </w:tc>
        <w:tc>
          <w:tcPr>
            <w:tcW w:w="6095" w:type="dxa"/>
          </w:tcPr>
          <w:p w14:paraId="4CB76F96" w14:textId="29C5C2A6" w:rsidR="00627006" w:rsidRPr="00627006" w:rsidRDefault="53217A0A" w:rsidP="4467AACD">
            <w:pPr>
              <w:keepLines/>
              <w:pBdr>
                <w:top w:val="nil"/>
                <w:left w:val="nil"/>
                <w:bottom w:val="nil"/>
                <w:right w:val="nil"/>
                <w:between w:val="nil"/>
              </w:pBdr>
              <w:spacing w:after="120"/>
            </w:pPr>
            <w:r w:rsidRPr="4467AACD">
              <w:t>The system shall execute live trades through the connected brokerage API within 100 milliseconds of the user’s order submission and shall display confirmation of the executed trade on screen.</w:t>
            </w:r>
          </w:p>
        </w:tc>
      </w:tr>
      <w:tr w:rsidR="00627006" w14:paraId="424B31CB" w14:textId="77777777" w:rsidTr="4467AACD">
        <w:tc>
          <w:tcPr>
            <w:tcW w:w="1701" w:type="dxa"/>
          </w:tcPr>
          <w:p w14:paraId="2D9A0DFC" w14:textId="77777777" w:rsidR="00627006" w:rsidRPr="00627006" w:rsidRDefault="79D06ECB" w:rsidP="4467AACD">
            <w:pPr>
              <w:keepLines/>
              <w:pBdr>
                <w:top w:val="nil"/>
                <w:left w:val="nil"/>
                <w:bottom w:val="nil"/>
                <w:right w:val="nil"/>
                <w:between w:val="nil"/>
              </w:pBdr>
              <w:spacing w:after="120"/>
            </w:pPr>
            <w:r w:rsidRPr="4467AACD">
              <w:t>Req-Func-Sw-15</w:t>
            </w:r>
          </w:p>
        </w:tc>
        <w:tc>
          <w:tcPr>
            <w:tcW w:w="1560" w:type="dxa"/>
          </w:tcPr>
          <w:p w14:paraId="0A1754E4" w14:textId="77777777" w:rsidR="00627006" w:rsidRPr="00627006" w:rsidRDefault="79D06ECB" w:rsidP="4467AACD">
            <w:pPr>
              <w:keepLines/>
              <w:pBdr>
                <w:top w:val="nil"/>
                <w:left w:val="nil"/>
                <w:bottom w:val="nil"/>
                <w:right w:val="nil"/>
                <w:between w:val="nil"/>
              </w:pBdr>
              <w:spacing w:after="120"/>
            </w:pPr>
            <w:r w:rsidRPr="4467AACD">
              <w:t>High</w:t>
            </w:r>
          </w:p>
        </w:tc>
        <w:tc>
          <w:tcPr>
            <w:tcW w:w="6095" w:type="dxa"/>
          </w:tcPr>
          <w:p w14:paraId="3C206839" w14:textId="031C90CF" w:rsidR="00627006" w:rsidRPr="00627006" w:rsidRDefault="70ADB11D" w:rsidP="4467AACD">
            <w:pPr>
              <w:keepLines/>
              <w:pBdr>
                <w:top w:val="nil"/>
                <w:left w:val="nil"/>
                <w:bottom w:val="nil"/>
                <w:right w:val="nil"/>
                <w:between w:val="nil"/>
              </w:pBdr>
              <w:spacing w:after="120"/>
            </w:pPr>
            <w:r w:rsidRPr="4467AACD">
              <w:t>The system shall display a live trading dashboard showing open positions, real-time profit/loss, account balance, active AI module status, and recent trade alerts.</w:t>
            </w:r>
          </w:p>
        </w:tc>
      </w:tr>
      <w:tr w:rsidR="00627006" w14:paraId="461AE4D4" w14:textId="77777777" w:rsidTr="4467AACD">
        <w:tc>
          <w:tcPr>
            <w:tcW w:w="1701" w:type="dxa"/>
          </w:tcPr>
          <w:p w14:paraId="59C1FF7A" w14:textId="77777777" w:rsidR="00627006" w:rsidRPr="00627006" w:rsidRDefault="79D06ECB" w:rsidP="4467AACD">
            <w:pPr>
              <w:keepLines/>
              <w:pBdr>
                <w:top w:val="nil"/>
                <w:left w:val="nil"/>
                <w:bottom w:val="nil"/>
                <w:right w:val="nil"/>
                <w:between w:val="nil"/>
              </w:pBdr>
              <w:spacing w:after="120"/>
            </w:pPr>
            <w:r w:rsidRPr="4467AACD">
              <w:t>Req-Func-Sw-16</w:t>
            </w:r>
          </w:p>
        </w:tc>
        <w:tc>
          <w:tcPr>
            <w:tcW w:w="1560" w:type="dxa"/>
          </w:tcPr>
          <w:p w14:paraId="0272D725" w14:textId="77777777" w:rsidR="00627006" w:rsidRPr="00627006" w:rsidRDefault="79D06ECB" w:rsidP="4467AACD">
            <w:pPr>
              <w:keepLines/>
              <w:pBdr>
                <w:top w:val="nil"/>
                <w:left w:val="nil"/>
                <w:bottom w:val="nil"/>
                <w:right w:val="nil"/>
                <w:between w:val="nil"/>
              </w:pBdr>
              <w:spacing w:after="120"/>
            </w:pPr>
            <w:r w:rsidRPr="4467AACD">
              <w:t>Medium</w:t>
            </w:r>
          </w:p>
        </w:tc>
        <w:tc>
          <w:tcPr>
            <w:tcW w:w="6095" w:type="dxa"/>
          </w:tcPr>
          <w:p w14:paraId="0AB46888" w14:textId="2F2390DF" w:rsidR="00627006" w:rsidRPr="00627006" w:rsidRDefault="7AB56B50" w:rsidP="4467AACD">
            <w:pPr>
              <w:keepLines/>
              <w:pBdr>
                <w:top w:val="nil"/>
                <w:left w:val="nil"/>
                <w:bottom w:val="nil"/>
                <w:right w:val="nil"/>
                <w:between w:val="nil"/>
              </w:pBdr>
              <w:spacing w:after="120"/>
            </w:pPr>
            <w:r w:rsidRPr="4467AACD">
              <w:t>The system shall provide a market indicator panel displaying commonly used technical indicators, including Moving Average, Relative Strength Index (RSI), and Bollinger Bands, overlaid on the price chart.</w:t>
            </w:r>
          </w:p>
        </w:tc>
      </w:tr>
      <w:tr w:rsidR="00627006" w14:paraId="21BAFAD6" w14:textId="77777777" w:rsidTr="4467AACD">
        <w:tc>
          <w:tcPr>
            <w:tcW w:w="1701" w:type="dxa"/>
          </w:tcPr>
          <w:p w14:paraId="10C96510" w14:textId="77777777" w:rsidR="00627006" w:rsidRPr="00627006" w:rsidRDefault="79D06ECB" w:rsidP="4467AACD">
            <w:pPr>
              <w:keepLines/>
              <w:pBdr>
                <w:top w:val="nil"/>
                <w:left w:val="nil"/>
                <w:bottom w:val="nil"/>
                <w:right w:val="nil"/>
                <w:between w:val="nil"/>
              </w:pBdr>
              <w:spacing w:after="120"/>
            </w:pPr>
            <w:r w:rsidRPr="4467AACD">
              <w:t>Req-Func-Sw-17</w:t>
            </w:r>
          </w:p>
        </w:tc>
        <w:tc>
          <w:tcPr>
            <w:tcW w:w="1560" w:type="dxa"/>
          </w:tcPr>
          <w:p w14:paraId="1936C904" w14:textId="77777777" w:rsidR="00627006" w:rsidRPr="00627006" w:rsidRDefault="79D06ECB" w:rsidP="4467AACD">
            <w:pPr>
              <w:keepLines/>
              <w:pBdr>
                <w:top w:val="nil"/>
                <w:left w:val="nil"/>
                <w:bottom w:val="nil"/>
                <w:right w:val="nil"/>
                <w:between w:val="nil"/>
              </w:pBdr>
              <w:spacing w:after="120"/>
            </w:pPr>
            <w:r w:rsidRPr="4467AACD">
              <w:t>Low</w:t>
            </w:r>
          </w:p>
        </w:tc>
        <w:tc>
          <w:tcPr>
            <w:tcW w:w="6095" w:type="dxa"/>
          </w:tcPr>
          <w:p w14:paraId="65CA6CC0" w14:textId="7DB94B4E" w:rsidR="00627006" w:rsidRPr="00627006" w:rsidRDefault="260BD4A8" w:rsidP="4467AACD">
            <w:pPr>
              <w:keepLines/>
              <w:pBdr>
                <w:top w:val="nil"/>
                <w:left w:val="nil"/>
                <w:bottom w:val="nil"/>
                <w:right w:val="nil"/>
                <w:between w:val="nil"/>
              </w:pBdr>
              <w:spacing w:after="120"/>
            </w:pPr>
            <w:r w:rsidRPr="4467AACD">
              <w:t>The system shall send in-application notifications to the user when a configured AI</w:t>
            </w:r>
            <w:r w:rsidR="4388A33E" w:rsidRPr="4467AACD">
              <w:t>-</w:t>
            </w:r>
            <w:r w:rsidRPr="4467AACD">
              <w:t xml:space="preserve">module or CS-Module triggers an automated </w:t>
            </w:r>
            <w:r w:rsidR="5EB35ABD" w:rsidRPr="4467AACD">
              <w:t>trade,</w:t>
            </w:r>
            <w:r w:rsidRPr="4467AACD">
              <w:t xml:space="preserve"> or a risk threshold condition is met.</w:t>
            </w:r>
          </w:p>
        </w:tc>
      </w:tr>
    </w:tbl>
    <w:p w14:paraId="61DEB3A4" w14:textId="68FDF479" w:rsidR="4467AACD" w:rsidRDefault="4467AACD"/>
    <w:p w14:paraId="1AB61AE3" w14:textId="77777777" w:rsidR="00627006" w:rsidRPr="00627006" w:rsidRDefault="00627006" w:rsidP="00627006">
      <w:pPr>
        <w:pStyle w:val="BodyText"/>
      </w:pPr>
    </w:p>
    <w:p w14:paraId="208E2288" w14:textId="0F329653" w:rsidR="007E52CE" w:rsidRDefault="0195D637" w:rsidP="4467AACD">
      <w:pPr>
        <w:pStyle w:val="Heading2"/>
      </w:pPr>
      <w:bookmarkStart w:id="34" w:name="_Toc223387917"/>
      <w:r>
        <w:t>Hardware Requirements</w:t>
      </w:r>
      <w:bookmarkEnd w:id="34"/>
    </w:p>
    <w:tbl>
      <w:tblPr>
        <w:tblW w:w="9356"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127"/>
        <w:gridCol w:w="1417"/>
        <w:gridCol w:w="5812"/>
      </w:tblGrid>
      <w:tr w:rsidR="007E52CE" w14:paraId="5FED8552" w14:textId="77777777" w:rsidTr="4467AACD">
        <w:tc>
          <w:tcPr>
            <w:tcW w:w="2127" w:type="dxa"/>
          </w:tcPr>
          <w:p w14:paraId="189B1571" w14:textId="77777777" w:rsidR="007E52CE" w:rsidRDefault="007E52CE" w:rsidP="0031171F">
            <w:pPr>
              <w:pStyle w:val="Tabletext"/>
              <w:jc w:val="center"/>
              <w:rPr>
                <w:b/>
              </w:rPr>
            </w:pPr>
            <w:r>
              <w:rPr>
                <w:b/>
              </w:rPr>
              <w:t>Requirement ID</w:t>
            </w:r>
          </w:p>
        </w:tc>
        <w:tc>
          <w:tcPr>
            <w:tcW w:w="1417" w:type="dxa"/>
          </w:tcPr>
          <w:p w14:paraId="10925D9B" w14:textId="77777777" w:rsidR="007E52CE" w:rsidRDefault="007E52CE" w:rsidP="0031171F">
            <w:pPr>
              <w:pStyle w:val="Tabletext"/>
              <w:jc w:val="center"/>
              <w:rPr>
                <w:b/>
              </w:rPr>
            </w:pPr>
            <w:r>
              <w:rPr>
                <w:b/>
              </w:rPr>
              <w:t>Requirement Priority</w:t>
            </w:r>
          </w:p>
          <w:p w14:paraId="5A1DB6B5" w14:textId="77777777" w:rsidR="007E52CE" w:rsidRDefault="007E52CE" w:rsidP="0031171F">
            <w:pPr>
              <w:pStyle w:val="Tabletext"/>
              <w:jc w:val="center"/>
              <w:rPr>
                <w:b/>
              </w:rPr>
            </w:pPr>
            <w:r>
              <w:rPr>
                <w:b/>
              </w:rPr>
              <w:t>(</w:t>
            </w:r>
            <w:r>
              <w:t>High/Medium/Low</w:t>
            </w:r>
            <w:r>
              <w:rPr>
                <w:b/>
              </w:rPr>
              <w:t>)</w:t>
            </w:r>
          </w:p>
        </w:tc>
        <w:tc>
          <w:tcPr>
            <w:tcW w:w="5812" w:type="dxa"/>
          </w:tcPr>
          <w:p w14:paraId="40F72ED2" w14:textId="77777777" w:rsidR="007E52CE" w:rsidRDefault="007E52CE" w:rsidP="0031171F">
            <w:pPr>
              <w:pStyle w:val="Tabletext"/>
              <w:jc w:val="center"/>
              <w:rPr>
                <w:b/>
              </w:rPr>
            </w:pPr>
            <w:r>
              <w:rPr>
                <w:b/>
              </w:rPr>
              <w:t>Requirement</w:t>
            </w:r>
          </w:p>
          <w:p w14:paraId="65CC0BCC" w14:textId="77777777" w:rsidR="007E52CE" w:rsidRDefault="007E52CE" w:rsidP="0031171F">
            <w:pPr>
              <w:pStyle w:val="Tabletext"/>
              <w:jc w:val="center"/>
              <w:rPr>
                <w:b/>
              </w:rPr>
            </w:pPr>
          </w:p>
        </w:tc>
      </w:tr>
      <w:tr w:rsidR="00627006" w14:paraId="343885F9" w14:textId="77777777" w:rsidTr="4467AACD">
        <w:tc>
          <w:tcPr>
            <w:tcW w:w="2127" w:type="dxa"/>
          </w:tcPr>
          <w:p w14:paraId="3620906D" w14:textId="775F368F" w:rsidR="00627006" w:rsidRPr="00627006" w:rsidRDefault="79D06ECB" w:rsidP="4467AACD">
            <w:pPr>
              <w:pStyle w:val="Tabletext"/>
            </w:pPr>
            <w:r w:rsidRPr="4467AACD">
              <w:t>Req-Func-Hw-1</w:t>
            </w:r>
          </w:p>
        </w:tc>
        <w:tc>
          <w:tcPr>
            <w:tcW w:w="1417" w:type="dxa"/>
          </w:tcPr>
          <w:p w14:paraId="1A51862F" w14:textId="62513CDC" w:rsidR="00627006" w:rsidRPr="00627006" w:rsidRDefault="79D06ECB" w:rsidP="4467AACD">
            <w:pPr>
              <w:pStyle w:val="Tabletext"/>
            </w:pPr>
            <w:r w:rsidRPr="4467AACD">
              <w:t>High</w:t>
            </w:r>
          </w:p>
        </w:tc>
        <w:tc>
          <w:tcPr>
            <w:tcW w:w="5812" w:type="dxa"/>
          </w:tcPr>
          <w:p w14:paraId="449571B8" w14:textId="018671A4" w:rsidR="00627006" w:rsidRPr="00627006" w:rsidRDefault="3E56D948" w:rsidP="00627006">
            <w:pPr>
              <w:pStyle w:val="Tabletext"/>
            </w:pPr>
            <w:commentRangeStart w:id="35"/>
            <w:r w:rsidRPr="4467AACD">
              <w:t>The system shall operate on a host machine with a minimum of 8 GB of RAM; however, 16 GB of RAM is recommended for optimal performance. The Omnium application concurrently runs the Orchestrator, one or more trading modules (CS-Module and/or ML</w:t>
            </w:r>
            <w:r w:rsidR="5510F0E3" w:rsidRPr="4467AACD">
              <w:t>-</w:t>
            </w:r>
            <w:r w:rsidRPr="4467AACD">
              <w:t>Module), a real-time data visualization engine, and a local market data cache. Under peak usage — such as when back-testing is running alongside an active paper trading session — memory consumption can exceed 6 GB. Systems with less than 8 GB of RAM may experience performance degradation, including delayed chart rendering and slowed AI inference response times.</w:t>
            </w:r>
            <w:commentRangeEnd w:id="35"/>
            <w:r w:rsidR="00CE5BCC">
              <w:rPr>
                <w:rStyle w:val="CommentReference"/>
              </w:rPr>
              <w:commentReference w:id="35"/>
            </w:r>
          </w:p>
        </w:tc>
      </w:tr>
      <w:tr w:rsidR="00627006" w14:paraId="2FD1E7F5" w14:textId="77777777" w:rsidTr="4467AACD">
        <w:tc>
          <w:tcPr>
            <w:tcW w:w="2127" w:type="dxa"/>
          </w:tcPr>
          <w:p w14:paraId="77786B09" w14:textId="6F65FBED" w:rsidR="00627006" w:rsidRPr="00627006" w:rsidRDefault="79D06ECB" w:rsidP="4467AACD">
            <w:pPr>
              <w:pStyle w:val="Tabletext"/>
            </w:pPr>
            <w:r w:rsidRPr="4467AACD">
              <w:t>Req-Func-Hw-2</w:t>
            </w:r>
          </w:p>
        </w:tc>
        <w:tc>
          <w:tcPr>
            <w:tcW w:w="1417" w:type="dxa"/>
          </w:tcPr>
          <w:p w14:paraId="61AF2058" w14:textId="36103E61" w:rsidR="00627006" w:rsidRPr="00627006" w:rsidRDefault="79D06ECB" w:rsidP="4467AACD">
            <w:pPr>
              <w:pStyle w:val="Tabletext"/>
            </w:pPr>
            <w:r w:rsidRPr="4467AACD">
              <w:t>High</w:t>
            </w:r>
          </w:p>
        </w:tc>
        <w:tc>
          <w:tcPr>
            <w:tcW w:w="5812" w:type="dxa"/>
          </w:tcPr>
          <w:p w14:paraId="1678B559" w14:textId="77762F8F" w:rsidR="00627006" w:rsidRPr="00627006" w:rsidRDefault="7894EC41" w:rsidP="00627006">
            <w:pPr>
              <w:pStyle w:val="Tabletext"/>
            </w:pPr>
            <w:r w:rsidRPr="4467AACD">
              <w:t>The system shall require a reliable internet connection with a minimum download speed of 25 Mbps and a maximum acceptable round-trip latency of 50 milliseconds to the market data provider’s server. Real-time market data streaming for multiple securities simultaneously requires sustained bandwidth. For live trading operations, network stability is critical; intermittent connections or latency spikes above 100 milliseconds may result in delayed order execution, which is unacceptable for the high-frequency trading use case. The system shall monitor connection quality during live trading sessions and alert the user if latency exceeds the acceptable threshold. A wired Ethernet connection is recommended over Wi-Fi for live trading to minimize latency variability.</w:t>
            </w:r>
          </w:p>
        </w:tc>
      </w:tr>
      <w:tr w:rsidR="00627006" w14:paraId="4EFB6D3C" w14:textId="77777777" w:rsidTr="4467AACD">
        <w:tc>
          <w:tcPr>
            <w:tcW w:w="2127" w:type="dxa"/>
          </w:tcPr>
          <w:p w14:paraId="22BC6691" w14:textId="1CD91F34" w:rsidR="00627006" w:rsidRPr="00627006" w:rsidRDefault="79D06ECB" w:rsidP="4467AACD">
            <w:pPr>
              <w:pStyle w:val="Tabletext"/>
            </w:pPr>
            <w:r w:rsidRPr="4467AACD">
              <w:t>Req-Func-Hw-3</w:t>
            </w:r>
          </w:p>
        </w:tc>
        <w:tc>
          <w:tcPr>
            <w:tcW w:w="1417" w:type="dxa"/>
          </w:tcPr>
          <w:p w14:paraId="30B783DF" w14:textId="142EF030" w:rsidR="00627006" w:rsidRPr="00627006" w:rsidRDefault="79D06ECB" w:rsidP="4467AACD">
            <w:pPr>
              <w:pStyle w:val="Tabletext"/>
            </w:pPr>
            <w:r w:rsidRPr="4467AACD">
              <w:t>High</w:t>
            </w:r>
          </w:p>
        </w:tc>
        <w:tc>
          <w:tcPr>
            <w:tcW w:w="5812" w:type="dxa"/>
          </w:tcPr>
          <w:p w14:paraId="0B4AC886" w14:textId="4BED2BD6" w:rsidR="00627006" w:rsidRPr="00627006" w:rsidRDefault="18523530" w:rsidP="00627006">
            <w:pPr>
              <w:pStyle w:val="Tabletext"/>
            </w:pPr>
            <w:r w:rsidRPr="4467AACD">
              <w:t>The system servers shall have backup power to ensure uninterrupted operation during power outages.</w:t>
            </w:r>
          </w:p>
        </w:tc>
      </w:tr>
      <w:tr w:rsidR="00627006" w14:paraId="404A4D0C" w14:textId="77777777" w:rsidTr="4467AACD">
        <w:tc>
          <w:tcPr>
            <w:tcW w:w="2127" w:type="dxa"/>
          </w:tcPr>
          <w:p w14:paraId="2B41A509" w14:textId="092365A0" w:rsidR="00627006" w:rsidRPr="00627006" w:rsidRDefault="79D06ECB" w:rsidP="4467AACD">
            <w:pPr>
              <w:pStyle w:val="Tabletext"/>
            </w:pPr>
            <w:r w:rsidRPr="4467AACD">
              <w:lastRenderedPageBreak/>
              <w:t>Req-Func-Hw-4</w:t>
            </w:r>
          </w:p>
        </w:tc>
        <w:tc>
          <w:tcPr>
            <w:tcW w:w="1417" w:type="dxa"/>
          </w:tcPr>
          <w:p w14:paraId="1065229D" w14:textId="2DFE601A" w:rsidR="00627006" w:rsidRPr="00627006" w:rsidRDefault="79D06ECB" w:rsidP="4467AACD">
            <w:pPr>
              <w:pStyle w:val="Tabletext"/>
            </w:pPr>
            <w:r w:rsidRPr="4467AACD">
              <w:t>Medium</w:t>
            </w:r>
          </w:p>
        </w:tc>
        <w:tc>
          <w:tcPr>
            <w:tcW w:w="5812" w:type="dxa"/>
          </w:tcPr>
          <w:p w14:paraId="12ED9A6F" w14:textId="30420E7E" w:rsidR="00627006" w:rsidRPr="006D5EC5" w:rsidRDefault="1B7B2A78" w:rsidP="00627006">
            <w:pPr>
              <w:pStyle w:val="Tabletext"/>
            </w:pPr>
            <w:r w:rsidRPr="4467AACD">
              <w:t xml:space="preserve">The system shall require a minimum of 50 GB of available disk storage on the host machine, with 100 GB or more recommended for users who perform frequent or long-range back-testing. Storage is consumed by the following components: the Omnium application binaries and libraries (approximately 2–5 GB), historical market data sets imported for back-testing (variable; a full year of </w:t>
            </w:r>
            <w:r w:rsidR="43CDA8ED" w:rsidRPr="4467AACD">
              <w:t>minute level</w:t>
            </w:r>
            <w:r w:rsidRPr="4467AACD">
              <w:t xml:space="preserve"> OHLCV data for 500 securities can exceed 10 GB), back-test results and logs (variable by frequency of use), the local ML model weights and training data (approximately 2–10 GB depending on model complexity), and the local SonarQube instance used for code quality analysis during development (approximately 2 GB). A </w:t>
            </w:r>
            <w:proofErr w:type="gramStart"/>
            <w:r w:rsidR="6BEE4353" w:rsidRPr="4467AACD">
              <w:t>solid state</w:t>
            </w:r>
            <w:proofErr w:type="gramEnd"/>
            <w:r w:rsidRPr="4467AACD">
              <w:t xml:space="preserve"> drive (SSD) is strongly recommended over a hard disk drive (HDD), as SSD read/write speeds significantly reduce the time required to load large historical data sets during back-test initialization</w:t>
            </w:r>
          </w:p>
        </w:tc>
      </w:tr>
      <w:tr w:rsidR="00627006" w14:paraId="549A7435" w14:textId="77777777" w:rsidTr="4467AACD">
        <w:tc>
          <w:tcPr>
            <w:tcW w:w="2127" w:type="dxa"/>
          </w:tcPr>
          <w:p w14:paraId="67FA2BC2" w14:textId="72CACB99" w:rsidR="00627006" w:rsidRPr="00627006" w:rsidRDefault="79D06ECB" w:rsidP="4467AACD">
            <w:pPr>
              <w:pStyle w:val="Tabletext"/>
            </w:pPr>
            <w:r w:rsidRPr="4467AACD">
              <w:t>Req-Func-Hw-5</w:t>
            </w:r>
          </w:p>
        </w:tc>
        <w:tc>
          <w:tcPr>
            <w:tcW w:w="1417" w:type="dxa"/>
          </w:tcPr>
          <w:p w14:paraId="036DAF23" w14:textId="68F1A8A9" w:rsidR="00627006" w:rsidRPr="00627006" w:rsidRDefault="79D06ECB" w:rsidP="4467AACD">
            <w:pPr>
              <w:pStyle w:val="Tabletext"/>
            </w:pPr>
            <w:r w:rsidRPr="4467AACD">
              <w:t>Low</w:t>
            </w:r>
          </w:p>
        </w:tc>
        <w:tc>
          <w:tcPr>
            <w:tcW w:w="5812" w:type="dxa"/>
          </w:tcPr>
          <w:p w14:paraId="21E47648" w14:textId="53871765" w:rsidR="00627006" w:rsidRPr="006D5EC5" w:rsidRDefault="0086E825" w:rsidP="00627006">
            <w:pPr>
              <w:pStyle w:val="Tabletext"/>
            </w:pPr>
            <w:r w:rsidRPr="4467AACD">
              <w:t>The system shall operate on a display with a minimum resolution of 1920x1080 pixels (Full HD) at a minimum display size of 15 inches. The Omnium trading dashboard is designed with a multi-panel layout that simultaneously displays price charts, an order entry panel, a portfolio holdings table, module status indicators, and a market data feed. At resolutions below 1920x1080, these components will be truncated or require horizontal scrolling, which is not acceptable in a time-sensitive trading environment where all relevant information must be visible simultaneously. A dual-monitor setup is recommended for live trading users to allow the price chart and the order management panel to be displayed on separate screens. The system shall support display scaling settings between 100% and 125% without layout distortion.</w:t>
            </w:r>
          </w:p>
        </w:tc>
      </w:tr>
      <w:tr w:rsidR="00627006" w14:paraId="0B13CC78" w14:textId="77777777" w:rsidTr="4467AACD">
        <w:tc>
          <w:tcPr>
            <w:tcW w:w="2127" w:type="dxa"/>
          </w:tcPr>
          <w:p w14:paraId="7AE68836" w14:textId="4DFBDBB4" w:rsidR="00627006" w:rsidRPr="00627006" w:rsidRDefault="79D06ECB" w:rsidP="4467AACD">
            <w:pPr>
              <w:pStyle w:val="Tabletext"/>
            </w:pPr>
            <w:r w:rsidRPr="4467AACD">
              <w:t>Req-Func-Hw-6</w:t>
            </w:r>
          </w:p>
        </w:tc>
        <w:tc>
          <w:tcPr>
            <w:tcW w:w="1417" w:type="dxa"/>
          </w:tcPr>
          <w:p w14:paraId="7904751A" w14:textId="5228685F" w:rsidR="00627006" w:rsidRPr="00627006" w:rsidRDefault="79D06ECB" w:rsidP="4467AACD">
            <w:pPr>
              <w:pStyle w:val="Tabletext"/>
            </w:pPr>
            <w:r w:rsidRPr="4467AACD">
              <w:t>High</w:t>
            </w:r>
          </w:p>
        </w:tc>
        <w:tc>
          <w:tcPr>
            <w:tcW w:w="5812" w:type="dxa"/>
          </w:tcPr>
          <w:p w14:paraId="3B0D5F75" w14:textId="458134B6" w:rsidR="00627006" w:rsidRPr="006D5EC5" w:rsidRDefault="281FAD07" w:rsidP="00627006">
            <w:pPr>
              <w:pStyle w:val="Tabletext"/>
            </w:pPr>
            <w:r w:rsidRPr="4467AACD">
              <w:t>The system shall support GPU-accelerated processing for the ML</w:t>
            </w:r>
            <w:r w:rsidR="4A09F2FE" w:rsidRPr="4467AACD">
              <w:t>-</w:t>
            </w:r>
            <w:r w:rsidRPr="4467AACD">
              <w:t>Module on host machines equipped with a CUDA-compatible NVIDIA GPU (compute capability 3.5 or higher, e.g., GTX 1060 or later). GPU acceleration is used during both the training and inference phases of the ML-Module to reduce pattern recognition latency to under 10 milliseconds, meeting the real-time performance requirement for live trading. On machines without a compatible GPU, the ML-Module shall fall back to CPU-based inference, which may increase inference latency to 50–200 milliseconds depending on processor speed. The system shall detect the availability of a CUDA</w:t>
            </w:r>
            <w:r w:rsidR="63DD6837" w:rsidRPr="4467AACD">
              <w:t>-</w:t>
            </w:r>
            <w:r w:rsidRPr="4467AACD">
              <w:t>compatible GPU at startup and automatically select the appropriate execution path. Users intending to train custom ML models locally are required to have a GPU with a minimum of 4 GB of dedicated VRAM to avoid out-of-memory errors during model training.</w:t>
            </w:r>
          </w:p>
        </w:tc>
      </w:tr>
      <w:tr w:rsidR="00627006" w14:paraId="712DBCF4" w14:textId="77777777" w:rsidTr="4467AACD">
        <w:tc>
          <w:tcPr>
            <w:tcW w:w="2127" w:type="dxa"/>
          </w:tcPr>
          <w:p w14:paraId="7306F1B6" w14:textId="3F0756B8" w:rsidR="00627006" w:rsidRPr="00627006" w:rsidRDefault="281FAD07" w:rsidP="4467AACD">
            <w:pPr>
              <w:pStyle w:val="Tabletext"/>
            </w:pPr>
            <w:r w:rsidRPr="4467AACD">
              <w:t>Req-Func-Hw-7</w:t>
            </w:r>
          </w:p>
        </w:tc>
        <w:tc>
          <w:tcPr>
            <w:tcW w:w="1417" w:type="dxa"/>
          </w:tcPr>
          <w:p w14:paraId="6C73D6EA" w14:textId="5A18C270" w:rsidR="00627006" w:rsidRPr="00627006" w:rsidRDefault="281FAD07" w:rsidP="4467AACD">
            <w:pPr>
              <w:pStyle w:val="Tabletext"/>
            </w:pPr>
            <w:r w:rsidRPr="4467AACD">
              <w:t>High</w:t>
            </w:r>
          </w:p>
        </w:tc>
        <w:tc>
          <w:tcPr>
            <w:tcW w:w="5812" w:type="dxa"/>
          </w:tcPr>
          <w:p w14:paraId="3308BC54" w14:textId="18FA88E1" w:rsidR="00627006" w:rsidRPr="00627006" w:rsidRDefault="281FAD07" w:rsidP="00627006">
            <w:pPr>
              <w:pStyle w:val="Tabletext"/>
            </w:pPr>
            <w:r w:rsidRPr="4467AACD">
              <w:t>The system shall support a 64-bit operating system (Windows 10/11, Ubuntu 20.04 LTS or later, or macOS 12 Monterey or later) as the host environment. The Omnium application relies on 64-bit memory addressing for handling large historical data sets and running concurrent 64-bit processes for the Orchestrator and trading modules. 32-bit operating systems are not supported. The system installer shall verify OS compatibility at launch and display a warning message if an unsupported OS version is detected</w:t>
            </w:r>
          </w:p>
        </w:tc>
      </w:tr>
      <w:tr w:rsidR="4467AACD" w14:paraId="43B25548" w14:textId="77777777" w:rsidTr="4467AACD">
        <w:trPr>
          <w:trHeight w:val="300"/>
        </w:trPr>
        <w:tc>
          <w:tcPr>
            <w:tcW w:w="2127" w:type="dxa"/>
          </w:tcPr>
          <w:p w14:paraId="4D4BFF37" w14:textId="2594D824" w:rsidR="281FAD07" w:rsidRDefault="281FAD07" w:rsidP="4467AACD">
            <w:pPr>
              <w:pStyle w:val="Tabletext"/>
            </w:pPr>
            <w:r w:rsidRPr="4467AACD">
              <w:lastRenderedPageBreak/>
              <w:t>Req-Func-Hw-8</w:t>
            </w:r>
          </w:p>
        </w:tc>
        <w:tc>
          <w:tcPr>
            <w:tcW w:w="1417" w:type="dxa"/>
          </w:tcPr>
          <w:p w14:paraId="5568F77F" w14:textId="57D6C055" w:rsidR="281FAD07" w:rsidRDefault="281FAD07" w:rsidP="4467AACD">
            <w:pPr>
              <w:pStyle w:val="Tabletext"/>
            </w:pPr>
            <w:r w:rsidRPr="4467AACD">
              <w:t>Medium</w:t>
            </w:r>
          </w:p>
        </w:tc>
        <w:tc>
          <w:tcPr>
            <w:tcW w:w="5812" w:type="dxa"/>
          </w:tcPr>
          <w:p w14:paraId="474752F5" w14:textId="114C8877" w:rsidR="281FAD07" w:rsidRDefault="281FAD07" w:rsidP="4467AACD">
            <w:pPr>
              <w:pStyle w:val="Tabletext"/>
            </w:pPr>
            <w:r w:rsidRPr="4467AACD">
              <w:t>The system shall support peripheral input devices including a standard keyboard and a mouse or trackpad for navigating the trading interface. The Omnium dashboard provides keyboard shortcuts for critical trading actions (e.g., confirming a trade order, switching between trading modes, and canceling an active order) to reduce reliance on mouse input and improve response times in time-sensitive trading scenarios. A multi-button mouse with a scroll wheel is recommended for efficiently navigating price charts and order history tables. Touch-based input is not supported in the current version</w:t>
            </w:r>
          </w:p>
        </w:tc>
      </w:tr>
      <w:tr w:rsidR="4467AACD" w14:paraId="49472A6E" w14:textId="77777777" w:rsidTr="4467AACD">
        <w:trPr>
          <w:trHeight w:val="300"/>
        </w:trPr>
        <w:tc>
          <w:tcPr>
            <w:tcW w:w="2127" w:type="dxa"/>
          </w:tcPr>
          <w:p w14:paraId="07835C86" w14:textId="5083DA45" w:rsidR="281FAD07" w:rsidRDefault="281FAD07" w:rsidP="4467AACD">
            <w:pPr>
              <w:pStyle w:val="Tabletext"/>
            </w:pPr>
            <w:r w:rsidRPr="4467AACD">
              <w:t>Req-Func-Hw-9</w:t>
            </w:r>
          </w:p>
        </w:tc>
        <w:tc>
          <w:tcPr>
            <w:tcW w:w="1417" w:type="dxa"/>
          </w:tcPr>
          <w:p w14:paraId="57725337" w14:textId="4012350A" w:rsidR="281FAD07" w:rsidRDefault="281FAD07" w:rsidP="4467AACD">
            <w:pPr>
              <w:pStyle w:val="Tabletext"/>
            </w:pPr>
            <w:r w:rsidRPr="4467AACD">
              <w:t>low</w:t>
            </w:r>
          </w:p>
        </w:tc>
        <w:tc>
          <w:tcPr>
            <w:tcW w:w="5812" w:type="dxa"/>
          </w:tcPr>
          <w:p w14:paraId="42520D38" w14:textId="14E06CFF" w:rsidR="281FAD07" w:rsidRDefault="281FAD07" w:rsidP="4467AACD">
            <w:pPr>
              <w:pStyle w:val="Tabletext"/>
            </w:pPr>
            <w:r w:rsidRPr="4467AACD">
              <w:t>The system shall support audio output hardware (speakers or headphones) to deliver optional audible alerts for trading events, including order execution confirmations, stop-loss triggers, and AI module trade signals. Audible alerts provide a secondary notification channel for users who are monitoring multiple screens or other applications simultaneously. Audio output is optional and configurable; users may disable all audible alerts from the account settings panel without affecting any other system functionality.</w:t>
            </w:r>
          </w:p>
        </w:tc>
      </w:tr>
      <w:tr w:rsidR="4467AACD" w14:paraId="7CEBEF77" w14:textId="77777777" w:rsidTr="4467AACD">
        <w:trPr>
          <w:trHeight w:val="300"/>
        </w:trPr>
        <w:tc>
          <w:tcPr>
            <w:tcW w:w="2127" w:type="dxa"/>
          </w:tcPr>
          <w:p w14:paraId="34650B96" w14:textId="6EA560D1" w:rsidR="281FAD07" w:rsidRDefault="281FAD07" w:rsidP="4467AACD">
            <w:pPr>
              <w:pStyle w:val="Tabletext"/>
            </w:pPr>
            <w:r w:rsidRPr="4467AACD">
              <w:t>Req-Func-Hw-10</w:t>
            </w:r>
          </w:p>
        </w:tc>
        <w:tc>
          <w:tcPr>
            <w:tcW w:w="1417" w:type="dxa"/>
          </w:tcPr>
          <w:p w14:paraId="5246ECBE" w14:textId="1CF7E55E" w:rsidR="281FAD07" w:rsidRDefault="281FAD07" w:rsidP="4467AACD">
            <w:pPr>
              <w:pStyle w:val="Tabletext"/>
            </w:pPr>
            <w:r w:rsidRPr="4467AACD">
              <w:t>High</w:t>
            </w:r>
          </w:p>
        </w:tc>
        <w:tc>
          <w:tcPr>
            <w:tcW w:w="5812" w:type="dxa"/>
          </w:tcPr>
          <w:p w14:paraId="321F69FB" w14:textId="74547545" w:rsidR="281FAD07" w:rsidRDefault="281FAD07" w:rsidP="4467AACD">
            <w:pPr>
              <w:pStyle w:val="Tabletext"/>
            </w:pPr>
            <w:r w:rsidRPr="4467AACD">
              <w:t>The system shall require a hardware clock (system clock) synchronized to a network time protocol (NTP) server to ensure that all trade timestamps, back-test date ranges, and session logs reflect accurate and consistent real-world time. Inaccurate system time can result in incorrect back-test results, misaligned market data timestamps, and regulatory compliance issues in live trading. The system shall verify at startup that the host machine’s clock is synchronized and display a warning if the time drift exceeds 1 second from the NTP reference.</w:t>
            </w:r>
          </w:p>
        </w:tc>
      </w:tr>
    </w:tbl>
    <w:p w14:paraId="62A1EC18" w14:textId="0E77A7CF" w:rsidR="00CC0524" w:rsidRPr="00CC0524" w:rsidRDefault="00CC0524" w:rsidP="4467AACD">
      <w:pPr>
        <w:pStyle w:val="BodyText"/>
        <w:ind w:left="0"/>
      </w:pPr>
    </w:p>
    <w:p w14:paraId="1B6F0A3D" w14:textId="522F22A8" w:rsidR="4467AACD" w:rsidRDefault="4467AACD" w:rsidP="4467AACD">
      <w:pPr>
        <w:pStyle w:val="BodyText"/>
        <w:ind w:left="0"/>
      </w:pPr>
    </w:p>
    <w:p w14:paraId="70183C75" w14:textId="19238C13" w:rsidR="4467AACD" w:rsidRDefault="00CE5BCC" w:rsidP="4467AACD">
      <w:pPr>
        <w:pStyle w:val="BodyText"/>
        <w:ind w:left="0"/>
      </w:pPr>
      <w:commentRangeStart w:id="36"/>
      <w:commentRangeEnd w:id="36"/>
      <w:r>
        <w:rPr>
          <w:rStyle w:val="CommentReference"/>
        </w:rPr>
        <w:commentReference w:id="36"/>
      </w:r>
    </w:p>
    <w:p w14:paraId="484F48F4" w14:textId="4E4D8E1A" w:rsidR="4467AACD" w:rsidRDefault="4467AACD" w:rsidP="4467AACD">
      <w:pPr>
        <w:pStyle w:val="BodyText"/>
        <w:ind w:left="0"/>
      </w:pPr>
    </w:p>
    <w:p w14:paraId="31A7933F" w14:textId="67784552" w:rsidR="4467AACD" w:rsidRDefault="4467AACD" w:rsidP="4467AACD">
      <w:pPr>
        <w:pStyle w:val="BodyText"/>
        <w:ind w:left="0"/>
      </w:pPr>
    </w:p>
    <w:p w14:paraId="44C49C42" w14:textId="2769E8A1" w:rsidR="4467AACD" w:rsidRDefault="4467AACD" w:rsidP="4467AACD">
      <w:pPr>
        <w:pStyle w:val="BodyText"/>
        <w:ind w:left="0"/>
      </w:pPr>
    </w:p>
    <w:p w14:paraId="301CB598" w14:textId="19044CCC" w:rsidR="4467AACD" w:rsidRDefault="4467AACD" w:rsidP="4467AACD">
      <w:pPr>
        <w:pStyle w:val="BodyText"/>
        <w:ind w:left="0"/>
      </w:pPr>
    </w:p>
    <w:p w14:paraId="49382D2F" w14:textId="7E3F68B7" w:rsidR="4467AACD" w:rsidRDefault="4467AACD" w:rsidP="4467AACD">
      <w:pPr>
        <w:pStyle w:val="BodyText"/>
        <w:ind w:left="0"/>
      </w:pPr>
    </w:p>
    <w:p w14:paraId="47661848" w14:textId="6EC6031F" w:rsidR="4467AACD" w:rsidRDefault="4467AACD" w:rsidP="4467AACD">
      <w:pPr>
        <w:pStyle w:val="BodyText"/>
        <w:ind w:left="0"/>
      </w:pPr>
    </w:p>
    <w:p w14:paraId="0C943E9C" w14:textId="4AC5C8F9" w:rsidR="00717C4A" w:rsidRDefault="4C4F01B9">
      <w:pPr>
        <w:pStyle w:val="Heading1"/>
      </w:pPr>
      <w:bookmarkStart w:id="37" w:name="_Toc223387918"/>
      <w:commentRangeStart w:id="38"/>
      <w:r>
        <w:t>Quality Requirements</w:t>
      </w:r>
      <w:bookmarkEnd w:id="37"/>
      <w:commentRangeEnd w:id="38"/>
      <w:r w:rsidR="00BB04E2">
        <w:rPr>
          <w:rStyle w:val="CommentReference"/>
          <w:rFonts w:ascii="Times New Roman" w:hAnsi="Times New Roman"/>
          <w:b w:val="0"/>
        </w:rPr>
        <w:commentReference w:id="38"/>
      </w:r>
    </w:p>
    <w:p w14:paraId="7275DE0A" w14:textId="79504239" w:rsidR="005D6CB3" w:rsidRDefault="005D6CB3" w:rsidP="00793463">
      <w:pPr>
        <w:pStyle w:val="InfoBlue"/>
        <w:rPr>
          <w:lang w:val="en-GB"/>
        </w:rPr>
      </w:pPr>
    </w:p>
    <w:tbl>
      <w:tblPr>
        <w:tblW w:w="9356"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127"/>
        <w:gridCol w:w="1417"/>
        <w:gridCol w:w="5812"/>
      </w:tblGrid>
      <w:tr w:rsidR="00AD0F16" w14:paraId="19F6B2DD" w14:textId="77777777" w:rsidTr="4467AACD">
        <w:tc>
          <w:tcPr>
            <w:tcW w:w="2127" w:type="dxa"/>
          </w:tcPr>
          <w:p w14:paraId="6A5527C0" w14:textId="77777777" w:rsidR="00AD0F16" w:rsidRDefault="00AD0F16" w:rsidP="0031171F">
            <w:pPr>
              <w:pStyle w:val="Tabletext"/>
              <w:jc w:val="center"/>
              <w:rPr>
                <w:b/>
              </w:rPr>
            </w:pPr>
            <w:r>
              <w:rPr>
                <w:b/>
              </w:rPr>
              <w:t>Requirement ID</w:t>
            </w:r>
          </w:p>
        </w:tc>
        <w:tc>
          <w:tcPr>
            <w:tcW w:w="1417" w:type="dxa"/>
          </w:tcPr>
          <w:p w14:paraId="5FE2DAFF" w14:textId="77777777" w:rsidR="00AD0F16" w:rsidRDefault="00AD0F16" w:rsidP="0031171F">
            <w:pPr>
              <w:pStyle w:val="Tabletext"/>
              <w:jc w:val="center"/>
              <w:rPr>
                <w:b/>
              </w:rPr>
            </w:pPr>
            <w:r>
              <w:rPr>
                <w:b/>
              </w:rPr>
              <w:t>Requirement Priority</w:t>
            </w:r>
          </w:p>
          <w:p w14:paraId="1CF85835" w14:textId="77777777" w:rsidR="00AD0F16" w:rsidRDefault="00AD0F16" w:rsidP="0031171F">
            <w:pPr>
              <w:pStyle w:val="Tabletext"/>
              <w:jc w:val="center"/>
              <w:rPr>
                <w:b/>
              </w:rPr>
            </w:pPr>
            <w:r>
              <w:rPr>
                <w:b/>
              </w:rPr>
              <w:t>(</w:t>
            </w:r>
            <w:r>
              <w:t>High/Medium/Low</w:t>
            </w:r>
            <w:r>
              <w:rPr>
                <w:b/>
              </w:rPr>
              <w:t>)</w:t>
            </w:r>
          </w:p>
        </w:tc>
        <w:tc>
          <w:tcPr>
            <w:tcW w:w="5812" w:type="dxa"/>
          </w:tcPr>
          <w:p w14:paraId="7E5CAE7C" w14:textId="77777777" w:rsidR="00AD0F16" w:rsidRDefault="00AD0F16" w:rsidP="0031171F">
            <w:pPr>
              <w:pStyle w:val="Tabletext"/>
              <w:jc w:val="center"/>
              <w:rPr>
                <w:b/>
              </w:rPr>
            </w:pPr>
            <w:r>
              <w:rPr>
                <w:b/>
              </w:rPr>
              <w:t>Requirement</w:t>
            </w:r>
          </w:p>
          <w:p w14:paraId="449EC4F5" w14:textId="77777777" w:rsidR="00AD0F16" w:rsidRDefault="00AD0F16" w:rsidP="0031171F">
            <w:pPr>
              <w:pStyle w:val="Tabletext"/>
              <w:jc w:val="center"/>
              <w:rPr>
                <w:b/>
              </w:rPr>
            </w:pPr>
          </w:p>
        </w:tc>
      </w:tr>
      <w:tr w:rsidR="00AD0F16" w14:paraId="2C34027C" w14:textId="77777777" w:rsidTr="4467AACD">
        <w:tc>
          <w:tcPr>
            <w:tcW w:w="2127" w:type="dxa"/>
          </w:tcPr>
          <w:p w14:paraId="2838832E" w14:textId="70041A32" w:rsidR="00AD0F16" w:rsidRPr="00865FF1" w:rsidRDefault="2F4AF4E7" w:rsidP="4467AACD">
            <w:pPr>
              <w:pStyle w:val="Tabletext"/>
            </w:pPr>
            <w:r w:rsidRPr="4467AACD">
              <w:t>Qual-Req-1</w:t>
            </w:r>
          </w:p>
        </w:tc>
        <w:tc>
          <w:tcPr>
            <w:tcW w:w="1417" w:type="dxa"/>
          </w:tcPr>
          <w:p w14:paraId="1B0D4CB6" w14:textId="5DC4C0E5" w:rsidR="00AD0F16" w:rsidRPr="00865FF1" w:rsidRDefault="1FF21BB9" w:rsidP="4467AACD">
            <w:pPr>
              <w:pStyle w:val="Tabletext"/>
            </w:pPr>
            <w:r w:rsidRPr="4467AACD">
              <w:t>High</w:t>
            </w:r>
          </w:p>
        </w:tc>
        <w:tc>
          <w:tcPr>
            <w:tcW w:w="5812" w:type="dxa"/>
          </w:tcPr>
          <w:p w14:paraId="6844A327" w14:textId="7B8A3521" w:rsidR="00AD0F16" w:rsidRPr="00865FF1" w:rsidRDefault="2FC1224A" w:rsidP="4467AACD">
            <w:pPr>
              <w:pStyle w:val="Tabletext"/>
            </w:pPr>
            <w:r w:rsidRPr="4467AACD">
              <w:t xml:space="preserve">The system shall ensure web pages and mobile app screens load within </w:t>
            </w:r>
            <w:r w:rsidR="3E8030FF" w:rsidRPr="4467AACD">
              <w:t>3</w:t>
            </w:r>
            <w:r w:rsidRPr="4467AACD">
              <w:t xml:space="preserve"> seconds</w:t>
            </w:r>
            <w:r w:rsidR="6FC70B29" w:rsidRPr="4467AACD">
              <w:t xml:space="preserve"> of opening.</w:t>
            </w:r>
          </w:p>
        </w:tc>
      </w:tr>
      <w:tr w:rsidR="00AD0F16" w14:paraId="385360CA" w14:textId="77777777" w:rsidTr="4467AACD">
        <w:tc>
          <w:tcPr>
            <w:tcW w:w="2127" w:type="dxa"/>
          </w:tcPr>
          <w:p w14:paraId="6250176D" w14:textId="531C6994" w:rsidR="00AD0F16" w:rsidRPr="00865FF1" w:rsidRDefault="15915E40" w:rsidP="4467AACD">
            <w:pPr>
              <w:pStyle w:val="Tabletext"/>
            </w:pPr>
            <w:r w:rsidRPr="4467AACD">
              <w:lastRenderedPageBreak/>
              <w:t>Qual-Req-</w:t>
            </w:r>
            <w:r w:rsidR="7944D067" w:rsidRPr="4467AACD">
              <w:t>2</w:t>
            </w:r>
          </w:p>
        </w:tc>
        <w:tc>
          <w:tcPr>
            <w:tcW w:w="1417" w:type="dxa"/>
          </w:tcPr>
          <w:p w14:paraId="359F9C45" w14:textId="57008E66" w:rsidR="00AD0F16" w:rsidRPr="00865FF1" w:rsidRDefault="2FC1224A" w:rsidP="4467AACD">
            <w:pPr>
              <w:pStyle w:val="Tabletext"/>
            </w:pPr>
            <w:r w:rsidRPr="4467AACD">
              <w:t>High</w:t>
            </w:r>
          </w:p>
        </w:tc>
        <w:tc>
          <w:tcPr>
            <w:tcW w:w="5812" w:type="dxa"/>
          </w:tcPr>
          <w:p w14:paraId="473ADD94" w14:textId="40C51D8B" w:rsidR="00AD0F16" w:rsidRPr="00865FF1" w:rsidRDefault="2FC1224A" w:rsidP="4467AACD">
            <w:pPr>
              <w:pStyle w:val="Tabletext"/>
            </w:pPr>
            <w:r w:rsidRPr="4467AACD">
              <w:t>The system shall process user actions within 1 second</w:t>
            </w:r>
            <w:r w:rsidR="2E3B810D" w:rsidRPr="4467AACD">
              <w:t xml:space="preserve"> to ensure smooth navigation and performance for users.</w:t>
            </w:r>
          </w:p>
        </w:tc>
      </w:tr>
      <w:tr w:rsidR="00374D29" w14:paraId="6F469CF1" w14:textId="77777777" w:rsidTr="4467AACD">
        <w:tc>
          <w:tcPr>
            <w:tcW w:w="2127" w:type="dxa"/>
          </w:tcPr>
          <w:p w14:paraId="69DFB836" w14:textId="4833CE1F" w:rsidR="00374D29" w:rsidRPr="00865FF1" w:rsidRDefault="383A6509" w:rsidP="4467AACD">
            <w:pPr>
              <w:pStyle w:val="Tabletext"/>
            </w:pPr>
            <w:r w:rsidRPr="4467AACD">
              <w:t>Qual-Req-3</w:t>
            </w:r>
          </w:p>
        </w:tc>
        <w:tc>
          <w:tcPr>
            <w:tcW w:w="1417" w:type="dxa"/>
          </w:tcPr>
          <w:p w14:paraId="46AAEE52" w14:textId="5B1762A2" w:rsidR="00374D29" w:rsidRDefault="39B2AE97" w:rsidP="4467AACD">
            <w:pPr>
              <w:pStyle w:val="Tabletext"/>
            </w:pPr>
            <w:r w:rsidRPr="4467AACD">
              <w:t>High</w:t>
            </w:r>
          </w:p>
        </w:tc>
        <w:tc>
          <w:tcPr>
            <w:tcW w:w="5812" w:type="dxa"/>
          </w:tcPr>
          <w:p w14:paraId="26859F8D" w14:textId="6C077D2C" w:rsidR="00374D29" w:rsidRPr="00374D29" w:rsidRDefault="4A6E67CC" w:rsidP="4467AACD">
            <w:pPr>
              <w:pStyle w:val="Tabletext"/>
            </w:pPr>
            <w:commentRangeStart w:id="39"/>
            <w:r w:rsidRPr="4467AACD">
              <w:t xml:space="preserve">The system will have a user-friendly UI to </w:t>
            </w:r>
            <w:r w:rsidR="4E1DD636" w:rsidRPr="4467AACD">
              <w:t xml:space="preserve">ensure that </w:t>
            </w:r>
            <w:r w:rsidRPr="4467AACD">
              <w:t xml:space="preserve">navigation of the page </w:t>
            </w:r>
            <w:r w:rsidR="447482ED" w:rsidRPr="4467AACD">
              <w:t xml:space="preserve">is </w:t>
            </w:r>
            <w:r w:rsidRPr="4467AACD">
              <w:t>smooth and easy for all users.</w:t>
            </w:r>
            <w:commentRangeEnd w:id="39"/>
            <w:r w:rsidR="00CE5BCC">
              <w:rPr>
                <w:rStyle w:val="CommentReference"/>
              </w:rPr>
              <w:commentReference w:id="39"/>
            </w:r>
          </w:p>
        </w:tc>
      </w:tr>
      <w:tr w:rsidR="00374D29" w14:paraId="42D852F5" w14:textId="77777777" w:rsidTr="4467AACD">
        <w:tc>
          <w:tcPr>
            <w:tcW w:w="2127" w:type="dxa"/>
          </w:tcPr>
          <w:p w14:paraId="47DA27AB" w14:textId="25F661D1" w:rsidR="00374D29" w:rsidRPr="00865FF1" w:rsidRDefault="04B50347" w:rsidP="4467AACD">
            <w:pPr>
              <w:pStyle w:val="Tabletext"/>
            </w:pPr>
            <w:r w:rsidRPr="4467AACD">
              <w:t>Qual-Req-4</w:t>
            </w:r>
          </w:p>
        </w:tc>
        <w:tc>
          <w:tcPr>
            <w:tcW w:w="1417" w:type="dxa"/>
          </w:tcPr>
          <w:p w14:paraId="17309D78" w14:textId="61679C39" w:rsidR="00374D29" w:rsidRDefault="6EAE59BD" w:rsidP="4467AACD">
            <w:pPr>
              <w:pStyle w:val="Tabletext"/>
            </w:pPr>
            <w:r w:rsidRPr="4467AACD">
              <w:t>High</w:t>
            </w:r>
          </w:p>
        </w:tc>
        <w:tc>
          <w:tcPr>
            <w:tcW w:w="5812" w:type="dxa"/>
          </w:tcPr>
          <w:p w14:paraId="3F15CFF9" w14:textId="4ECFC02B" w:rsidR="00374D29" w:rsidRPr="00374D29" w:rsidRDefault="7E08A1BF" w:rsidP="4467AACD">
            <w:pPr>
              <w:pStyle w:val="Tabletext"/>
            </w:pPr>
            <w:r w:rsidRPr="4467AACD">
              <w:t>The system will protect user data, such as their login</w:t>
            </w:r>
            <w:r w:rsidR="563754F6" w:rsidRPr="4467AACD">
              <w:t xml:space="preserve"> and sensitive personal information</w:t>
            </w:r>
            <w:r w:rsidRPr="4467AACD">
              <w:t>.</w:t>
            </w:r>
          </w:p>
        </w:tc>
      </w:tr>
      <w:tr w:rsidR="007E5F9F" w14:paraId="226011D1" w14:textId="77777777" w:rsidTr="4467AACD">
        <w:tc>
          <w:tcPr>
            <w:tcW w:w="2127" w:type="dxa"/>
          </w:tcPr>
          <w:p w14:paraId="71B5000B" w14:textId="359B0D40" w:rsidR="007E5F9F" w:rsidRPr="00865FF1" w:rsidRDefault="266061C8" w:rsidP="4467AACD">
            <w:pPr>
              <w:pStyle w:val="Tabletext"/>
            </w:pPr>
            <w:commentRangeStart w:id="40"/>
            <w:r w:rsidRPr="4467AACD">
              <w:t>Qual-Req-5</w:t>
            </w:r>
            <w:commentRangeEnd w:id="40"/>
            <w:r w:rsidR="00CE5BCC">
              <w:rPr>
                <w:rStyle w:val="CommentReference"/>
              </w:rPr>
              <w:commentReference w:id="40"/>
            </w:r>
          </w:p>
        </w:tc>
        <w:tc>
          <w:tcPr>
            <w:tcW w:w="1417" w:type="dxa"/>
          </w:tcPr>
          <w:p w14:paraId="47CF9DF5" w14:textId="21431235" w:rsidR="007E5F9F" w:rsidRPr="00865FF1" w:rsidRDefault="139A06FA" w:rsidP="4467AACD">
            <w:pPr>
              <w:pStyle w:val="Tabletext"/>
            </w:pPr>
            <w:r w:rsidRPr="4467AACD">
              <w:t>Medium</w:t>
            </w:r>
          </w:p>
        </w:tc>
        <w:tc>
          <w:tcPr>
            <w:tcW w:w="5812" w:type="dxa"/>
          </w:tcPr>
          <w:p w14:paraId="02EB9281" w14:textId="156D124D" w:rsidR="007E5F9F" w:rsidRPr="00865FF1" w:rsidRDefault="665102B4" w:rsidP="4467AACD">
            <w:pPr>
              <w:pStyle w:val="Tabletext"/>
            </w:pPr>
            <w:r w:rsidRPr="4467AACD">
              <w:t>The system shall comply with WCAG accessibility standards to support users with disabilities</w:t>
            </w:r>
            <w:r w:rsidR="1AF74289" w:rsidRPr="4467AACD">
              <w:t>, such as colorblindness accessibility, audible alerts, and text-to-speech features</w:t>
            </w:r>
            <w:r w:rsidRPr="4467AACD">
              <w:t>.</w:t>
            </w:r>
          </w:p>
        </w:tc>
      </w:tr>
    </w:tbl>
    <w:p w14:paraId="7290E488" w14:textId="08E50B11" w:rsidR="002212B7" w:rsidRDefault="002212B7" w:rsidP="002212B7">
      <w:pPr>
        <w:pStyle w:val="Heading1"/>
        <w:numPr>
          <w:ilvl w:val="0"/>
          <w:numId w:val="0"/>
        </w:numPr>
        <w:ind w:left="720" w:hanging="720"/>
      </w:pPr>
    </w:p>
    <w:p w14:paraId="55E6385B" w14:textId="77777777" w:rsidR="002212B7" w:rsidRDefault="002212B7">
      <w:pPr>
        <w:widowControl/>
        <w:spacing w:line="240" w:lineRule="auto"/>
        <w:rPr>
          <w:rFonts w:ascii="Arial" w:hAnsi="Arial"/>
          <w:b/>
          <w:sz w:val="24"/>
        </w:rPr>
      </w:pPr>
      <w:r>
        <w:br w:type="page"/>
      </w:r>
    </w:p>
    <w:p w14:paraId="44161D59" w14:textId="39DF519E" w:rsidR="00A50C2C" w:rsidRPr="00A50C2C" w:rsidRDefault="4F223028" w:rsidP="4467AACD">
      <w:pPr>
        <w:pStyle w:val="Heading1"/>
      </w:pPr>
      <w:bookmarkStart w:id="41" w:name="_Toc223387919"/>
      <w:commentRangeStart w:id="42"/>
      <w:r w:rsidRPr="4467AACD">
        <w:rPr>
          <w:lang w:val="en-GB"/>
        </w:rPr>
        <w:lastRenderedPageBreak/>
        <w:t xml:space="preserve">Appendix A – </w:t>
      </w:r>
      <w:r w:rsidR="0195D637">
        <w:t>Requirements Traceability</w:t>
      </w:r>
      <w:bookmarkEnd w:id="41"/>
      <w:commentRangeEnd w:id="42"/>
      <w:r w:rsidR="00230D4D">
        <w:rPr>
          <w:rStyle w:val="CommentReference"/>
          <w:rFonts w:ascii="Times New Roman" w:hAnsi="Times New Roman"/>
          <w:b w:val="0"/>
        </w:rPr>
        <w:commentReference w:id="42"/>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196"/>
        <w:gridCol w:w="2340"/>
        <w:gridCol w:w="4820"/>
      </w:tblGrid>
      <w:tr w:rsidR="00A50C2C" w14:paraId="05F86C88" w14:textId="77777777" w:rsidTr="4467AACD">
        <w:tc>
          <w:tcPr>
            <w:tcW w:w="2196" w:type="dxa"/>
          </w:tcPr>
          <w:p w14:paraId="128872C1" w14:textId="50852913" w:rsidR="00A50C2C" w:rsidRDefault="007E52CE" w:rsidP="003678F9">
            <w:pPr>
              <w:pStyle w:val="Tabletext"/>
              <w:jc w:val="center"/>
              <w:rPr>
                <w:b/>
              </w:rPr>
            </w:pPr>
            <w:r>
              <w:rPr>
                <w:b/>
              </w:rPr>
              <w:t>Requirement ID</w:t>
            </w:r>
          </w:p>
        </w:tc>
        <w:tc>
          <w:tcPr>
            <w:tcW w:w="2340" w:type="dxa"/>
          </w:tcPr>
          <w:p w14:paraId="17A708D8" w14:textId="0BE49481" w:rsidR="00A50C2C" w:rsidRDefault="007E52CE" w:rsidP="003678F9">
            <w:pPr>
              <w:pStyle w:val="Tabletext"/>
              <w:jc w:val="center"/>
              <w:rPr>
                <w:b/>
              </w:rPr>
            </w:pPr>
            <w:r>
              <w:rPr>
                <w:b/>
              </w:rPr>
              <w:t>Related Requirements</w:t>
            </w:r>
          </w:p>
        </w:tc>
        <w:tc>
          <w:tcPr>
            <w:tcW w:w="4820" w:type="dxa"/>
          </w:tcPr>
          <w:p w14:paraId="7E0AF8D1" w14:textId="43F851B7" w:rsidR="00A50C2C" w:rsidRDefault="007E52CE" w:rsidP="003678F9">
            <w:pPr>
              <w:pStyle w:val="Tabletext"/>
              <w:jc w:val="center"/>
              <w:rPr>
                <w:b/>
              </w:rPr>
            </w:pPr>
            <w:commentRangeStart w:id="43"/>
            <w:r>
              <w:rPr>
                <w:b/>
              </w:rPr>
              <w:t>Test Case ID</w:t>
            </w:r>
            <w:commentRangeEnd w:id="43"/>
            <w:r w:rsidR="00BD2B29">
              <w:rPr>
                <w:rStyle w:val="CommentReference"/>
              </w:rPr>
              <w:commentReference w:id="43"/>
            </w:r>
          </w:p>
        </w:tc>
      </w:tr>
      <w:tr w:rsidR="00A50C2C" w14:paraId="36DD76A7" w14:textId="77777777" w:rsidTr="4467AACD">
        <w:tc>
          <w:tcPr>
            <w:tcW w:w="2196" w:type="dxa"/>
          </w:tcPr>
          <w:p w14:paraId="26684199" w14:textId="383A4E42" w:rsidR="00A50C2C" w:rsidRPr="00865FF1" w:rsidRDefault="20228A64" w:rsidP="4467AACD">
            <w:pPr>
              <w:pStyle w:val="Tabletext"/>
            </w:pPr>
            <w:r w:rsidRPr="4467AACD">
              <w:t>Req-Func-Sw-1</w:t>
            </w:r>
          </w:p>
        </w:tc>
        <w:tc>
          <w:tcPr>
            <w:tcW w:w="2340" w:type="dxa"/>
          </w:tcPr>
          <w:p w14:paraId="24EA00C3" w14:textId="09B42D76" w:rsidR="00A50C2C" w:rsidRPr="00865FF1" w:rsidRDefault="20228A64" w:rsidP="4467AACD">
            <w:pPr>
              <w:pStyle w:val="Tabletext"/>
            </w:pPr>
            <w:r w:rsidRPr="4467AACD">
              <w:t>Req-Func-Sw-</w:t>
            </w:r>
            <w:r w:rsidR="5DEEBE38" w:rsidRPr="4467AACD">
              <w:t>1</w:t>
            </w:r>
          </w:p>
          <w:p w14:paraId="71EA7538" w14:textId="67419222" w:rsidR="00837B3A" w:rsidRPr="00865FF1" w:rsidRDefault="20228A64" w:rsidP="4467AACD">
            <w:pPr>
              <w:pStyle w:val="Tabletext"/>
            </w:pPr>
            <w:r w:rsidRPr="4467AACD">
              <w:t>Req-Func-</w:t>
            </w:r>
            <w:r w:rsidR="0E6AA6E0" w:rsidRPr="4467AACD">
              <w:t>S</w:t>
            </w:r>
            <w:r w:rsidRPr="4467AACD">
              <w:t>w-</w:t>
            </w:r>
            <w:r w:rsidR="6B909AA1" w:rsidRPr="4467AACD">
              <w:t>1</w:t>
            </w:r>
            <w:r w:rsidRPr="4467AACD">
              <w:t>2</w:t>
            </w:r>
          </w:p>
          <w:p w14:paraId="7A7E1D6C" w14:textId="762FA96F" w:rsidR="00837B3A" w:rsidRPr="00865FF1" w:rsidRDefault="20228A64" w:rsidP="4467AACD">
            <w:pPr>
              <w:pStyle w:val="Tabletext"/>
            </w:pPr>
            <w:r w:rsidRPr="4467AACD">
              <w:t>Qual-</w:t>
            </w:r>
            <w:r w:rsidR="2EEB957F" w:rsidRPr="4467AACD">
              <w:t>Req</w:t>
            </w:r>
            <w:r w:rsidRPr="4467AACD">
              <w:t>-</w:t>
            </w:r>
            <w:r w:rsidR="66471AF5" w:rsidRPr="4467AACD">
              <w:t>2</w:t>
            </w:r>
          </w:p>
          <w:p w14:paraId="08A95A29" w14:textId="7E84676B" w:rsidR="00837B3A" w:rsidRPr="00865FF1" w:rsidRDefault="66471AF5" w:rsidP="4467AACD">
            <w:pPr>
              <w:pStyle w:val="Tabletext"/>
            </w:pPr>
            <w:r w:rsidRPr="4467AACD">
              <w:t>Qual-Req-4</w:t>
            </w:r>
          </w:p>
        </w:tc>
        <w:tc>
          <w:tcPr>
            <w:tcW w:w="4820" w:type="dxa"/>
          </w:tcPr>
          <w:p w14:paraId="63F4869F" w14:textId="7A39FEA4" w:rsidR="00A50C2C" w:rsidRPr="00865FF1" w:rsidRDefault="20228A64" w:rsidP="4467AACD">
            <w:pPr>
              <w:pStyle w:val="Tabletext"/>
            </w:pPr>
            <w:r w:rsidRPr="4467AACD">
              <w:t>T</w:t>
            </w:r>
            <w:r w:rsidR="3329036A" w:rsidRPr="4467AACD">
              <w:t>C</w:t>
            </w:r>
            <w:r w:rsidRPr="4467AACD">
              <w:t>-1</w:t>
            </w:r>
            <w:r w:rsidR="3E0581FC" w:rsidRPr="4467AACD">
              <w:t xml:space="preserve"> – User Registration &amp; Login Credentials</w:t>
            </w:r>
          </w:p>
        </w:tc>
      </w:tr>
      <w:tr w:rsidR="00C71180" w14:paraId="03F6C1A3" w14:textId="77777777" w:rsidTr="4467AACD">
        <w:tc>
          <w:tcPr>
            <w:tcW w:w="2196" w:type="dxa"/>
          </w:tcPr>
          <w:p w14:paraId="691DA5EE" w14:textId="16C0D827" w:rsidR="00C71180" w:rsidRPr="00865FF1" w:rsidRDefault="02D51424" w:rsidP="4467AACD">
            <w:pPr>
              <w:pStyle w:val="Tabletext"/>
            </w:pPr>
            <w:r w:rsidRPr="4467AACD">
              <w:t>Req-Func-Sw-2</w:t>
            </w:r>
          </w:p>
        </w:tc>
        <w:tc>
          <w:tcPr>
            <w:tcW w:w="2340" w:type="dxa"/>
          </w:tcPr>
          <w:p w14:paraId="7157FD5D" w14:textId="4E0964D4" w:rsidR="00C71180" w:rsidRPr="00865FF1" w:rsidRDefault="02D51424" w:rsidP="4467AACD">
            <w:pPr>
              <w:pStyle w:val="Tabletext"/>
            </w:pPr>
            <w:r w:rsidRPr="4467AACD">
              <w:t>Req-Func-Sw-3</w:t>
            </w:r>
          </w:p>
          <w:p w14:paraId="579FDF95" w14:textId="041F69F9" w:rsidR="00C71180" w:rsidRPr="00865FF1" w:rsidRDefault="02D51424" w:rsidP="4467AACD">
            <w:pPr>
              <w:pStyle w:val="Tabletext"/>
            </w:pPr>
            <w:r w:rsidRPr="4467AACD">
              <w:t>Req-Func-</w:t>
            </w:r>
            <w:r w:rsidR="0E0F6C3D" w:rsidRPr="4467AACD">
              <w:t>S</w:t>
            </w:r>
            <w:r w:rsidRPr="4467AACD">
              <w:t>w-</w:t>
            </w:r>
            <w:r w:rsidR="731904EA" w:rsidRPr="4467AACD">
              <w:t>11</w:t>
            </w:r>
          </w:p>
          <w:p w14:paraId="31920F6C" w14:textId="5009393B" w:rsidR="77CDD5ED" w:rsidRDefault="77CDD5ED" w:rsidP="4467AACD">
            <w:pPr>
              <w:pStyle w:val="Tabletext"/>
            </w:pPr>
            <w:r w:rsidRPr="4467AACD">
              <w:t>Req-Func-Sw-14</w:t>
            </w:r>
          </w:p>
          <w:p w14:paraId="6E0F5177" w14:textId="097773C7" w:rsidR="77CDD5ED" w:rsidRDefault="77CDD5ED" w:rsidP="4467AACD">
            <w:pPr>
              <w:pStyle w:val="Tabletext"/>
            </w:pPr>
            <w:r w:rsidRPr="4467AACD">
              <w:t>Req-Func-Sw-15</w:t>
            </w:r>
          </w:p>
          <w:p w14:paraId="08934D79" w14:textId="366CD836" w:rsidR="77CDD5ED" w:rsidRDefault="77CDD5ED" w:rsidP="4467AACD">
            <w:pPr>
              <w:pStyle w:val="Tabletext"/>
            </w:pPr>
            <w:r w:rsidRPr="4467AACD">
              <w:t>Req-Func-Hw-2</w:t>
            </w:r>
          </w:p>
          <w:p w14:paraId="64591780" w14:textId="606E6587" w:rsidR="77CDD5ED" w:rsidRDefault="77CDD5ED" w:rsidP="4467AACD">
            <w:pPr>
              <w:pStyle w:val="Tabletext"/>
            </w:pPr>
            <w:r w:rsidRPr="4467AACD">
              <w:t>Req-Func-Hw-10</w:t>
            </w:r>
          </w:p>
          <w:p w14:paraId="31737D52" w14:textId="6BE03B7B" w:rsidR="00C71180" w:rsidRPr="00865FF1" w:rsidRDefault="02D51424" w:rsidP="4467AACD">
            <w:pPr>
              <w:pStyle w:val="Tabletext"/>
            </w:pPr>
            <w:r w:rsidRPr="4467AACD">
              <w:t>Qual-</w:t>
            </w:r>
            <w:r w:rsidR="2555A834" w:rsidRPr="4467AACD">
              <w:t>Req</w:t>
            </w:r>
            <w:r w:rsidRPr="4467AACD">
              <w:t>-</w:t>
            </w:r>
            <w:r w:rsidR="36D3B6A1" w:rsidRPr="4467AACD">
              <w:t>2</w:t>
            </w:r>
          </w:p>
        </w:tc>
        <w:tc>
          <w:tcPr>
            <w:tcW w:w="4820" w:type="dxa"/>
          </w:tcPr>
          <w:p w14:paraId="369B6ECF" w14:textId="1A6BA73D" w:rsidR="00C71180" w:rsidRPr="00865FF1" w:rsidRDefault="02D51424" w:rsidP="4467AACD">
            <w:pPr>
              <w:pStyle w:val="Tabletext"/>
            </w:pPr>
            <w:r w:rsidRPr="4467AACD">
              <w:t>T</w:t>
            </w:r>
            <w:r w:rsidR="7B4FF736" w:rsidRPr="4467AACD">
              <w:t>C-</w:t>
            </w:r>
            <w:r w:rsidRPr="4467AACD">
              <w:t>2</w:t>
            </w:r>
            <w:r w:rsidR="67ABFB2E" w:rsidRPr="4467AACD">
              <w:t xml:space="preserve"> – Paper Trading and Live Trading Performance</w:t>
            </w:r>
          </w:p>
        </w:tc>
      </w:tr>
      <w:tr w:rsidR="00C71180" w14:paraId="0E155D4C" w14:textId="77777777" w:rsidTr="4467AACD">
        <w:tc>
          <w:tcPr>
            <w:tcW w:w="2196" w:type="dxa"/>
          </w:tcPr>
          <w:p w14:paraId="2C6F33CD" w14:textId="6E9D0849" w:rsidR="00C71180" w:rsidRPr="00865FF1" w:rsidRDefault="02D51424" w:rsidP="4467AACD">
            <w:pPr>
              <w:pStyle w:val="Tabletext"/>
            </w:pPr>
            <w:r w:rsidRPr="4467AACD">
              <w:t>Req-Func-Sw-3</w:t>
            </w:r>
          </w:p>
        </w:tc>
        <w:tc>
          <w:tcPr>
            <w:tcW w:w="2340" w:type="dxa"/>
          </w:tcPr>
          <w:p w14:paraId="28F4A1F4" w14:textId="35C4D31F" w:rsidR="00C71180" w:rsidRPr="00865FF1" w:rsidRDefault="304AD13E" w:rsidP="4467AACD">
            <w:pPr>
              <w:spacing w:before="240" w:after="240"/>
            </w:pPr>
            <w:r w:rsidRPr="4467AACD">
              <w:t>Req-Func-Sw-4</w:t>
            </w:r>
          </w:p>
          <w:p w14:paraId="7A021354" w14:textId="6125E7AD" w:rsidR="00C71180" w:rsidRPr="00865FF1" w:rsidRDefault="304AD13E" w:rsidP="4467AACD">
            <w:pPr>
              <w:spacing w:before="240" w:after="240"/>
            </w:pPr>
            <w:r w:rsidRPr="4467AACD">
              <w:t>Req-Func-Sw-10</w:t>
            </w:r>
          </w:p>
          <w:p w14:paraId="76C5A515" w14:textId="7400973C" w:rsidR="00C71180" w:rsidRPr="00865FF1" w:rsidRDefault="304AD13E" w:rsidP="4467AACD">
            <w:pPr>
              <w:spacing w:before="240" w:after="240"/>
            </w:pPr>
            <w:r w:rsidRPr="4467AACD">
              <w:t>Req-Func-Sw-16</w:t>
            </w:r>
          </w:p>
          <w:p w14:paraId="3236DFA7" w14:textId="4DDB4CF6" w:rsidR="00C71180" w:rsidRPr="00865FF1" w:rsidRDefault="304AD13E" w:rsidP="4467AACD">
            <w:pPr>
              <w:spacing w:before="240" w:after="240"/>
            </w:pPr>
            <w:r w:rsidRPr="4467AACD">
              <w:t>Req-Func-Hw-1</w:t>
            </w:r>
          </w:p>
          <w:p w14:paraId="215B7F6C" w14:textId="4800A02E" w:rsidR="00C71180" w:rsidRPr="00865FF1" w:rsidRDefault="304AD13E" w:rsidP="4467AACD">
            <w:pPr>
              <w:spacing w:before="240" w:after="240"/>
            </w:pPr>
            <w:r w:rsidRPr="4467AACD">
              <w:t>Req-Func-Hw-4</w:t>
            </w:r>
          </w:p>
          <w:p w14:paraId="5D3D9FBC" w14:textId="3201BB04" w:rsidR="00C71180" w:rsidRPr="00865FF1" w:rsidRDefault="304AD13E" w:rsidP="4467AACD">
            <w:pPr>
              <w:spacing w:before="240" w:after="240"/>
            </w:pPr>
            <w:r w:rsidRPr="4467AACD">
              <w:t>Req-Func-Hw-6</w:t>
            </w:r>
          </w:p>
          <w:p w14:paraId="4123120B" w14:textId="1A51C013" w:rsidR="00C71180" w:rsidRPr="00865FF1" w:rsidRDefault="304AD13E" w:rsidP="4467AACD">
            <w:pPr>
              <w:spacing w:before="240" w:after="240"/>
            </w:pPr>
            <w:r w:rsidRPr="4467AACD">
              <w:t>Qual-Req-1</w:t>
            </w:r>
          </w:p>
        </w:tc>
        <w:tc>
          <w:tcPr>
            <w:tcW w:w="4820" w:type="dxa"/>
          </w:tcPr>
          <w:p w14:paraId="79781047" w14:textId="6A6692CC" w:rsidR="00C71180" w:rsidRPr="00865FF1" w:rsidRDefault="34D4243D" w:rsidP="4467AACD">
            <w:pPr>
              <w:pStyle w:val="Tabletext"/>
            </w:pPr>
            <w:r w:rsidRPr="4467AACD">
              <w:t>TC-</w:t>
            </w:r>
            <w:r w:rsidR="5730B8F3" w:rsidRPr="4467AACD">
              <w:t>3</w:t>
            </w:r>
            <w:r w:rsidR="7943BE5C" w:rsidRPr="4467AACD">
              <w:t xml:space="preserve"> – Back Testing, Chart Rendering, &amp; System Performance under Load</w:t>
            </w:r>
          </w:p>
        </w:tc>
      </w:tr>
    </w:tbl>
    <w:p w14:paraId="18F98B7E" w14:textId="19914318" w:rsidR="4467AACD" w:rsidRDefault="4467AACD" w:rsidP="4467AACD"/>
    <w:p w14:paraId="751D7068" w14:textId="13F3530B" w:rsidR="0082017F" w:rsidRPr="007E52CE" w:rsidRDefault="0691E774" w:rsidP="4467AACD">
      <w:pPr>
        <w:pStyle w:val="Heading1"/>
        <w:rPr>
          <w:lang w:val="en-GB"/>
        </w:rPr>
      </w:pPr>
      <w:bookmarkStart w:id="44" w:name="_Toc223387920"/>
      <w:commentRangeStart w:id="45"/>
      <w:r w:rsidRPr="4467AACD">
        <w:rPr>
          <w:lang w:val="en-GB"/>
        </w:rPr>
        <w:t>Appendix B</w:t>
      </w:r>
      <w:commentRangeEnd w:id="45"/>
      <w:r w:rsidR="00B02C87">
        <w:rPr>
          <w:rStyle w:val="CommentReference"/>
          <w:rFonts w:ascii="Times New Roman" w:hAnsi="Times New Roman"/>
          <w:b w:val="0"/>
        </w:rPr>
        <w:commentReference w:id="45"/>
      </w:r>
      <w:r w:rsidRPr="4467AACD">
        <w:rPr>
          <w:lang w:val="en-GB"/>
        </w:rPr>
        <w:t xml:space="preserve"> – Use Case </w:t>
      </w:r>
      <w:r w:rsidR="3C3B8786" w:rsidRPr="4467AACD">
        <w:rPr>
          <w:lang w:val="en-GB"/>
        </w:rPr>
        <w:t>1</w:t>
      </w:r>
      <w:r w:rsidRPr="4467AACD">
        <w:rPr>
          <w:lang w:val="en-GB"/>
        </w:rPr>
        <w:t xml:space="preserve"> – </w:t>
      </w:r>
      <w:r w:rsidR="5B54F17F" w:rsidRPr="4467AACD">
        <w:rPr>
          <w:lang w:val="en-GB"/>
        </w:rPr>
        <w:t>Account Registration</w:t>
      </w:r>
      <w:bookmarkEnd w:id="44"/>
    </w:p>
    <w:p w14:paraId="18A89DE6" w14:textId="3A784D6E" w:rsidR="4467AACD" w:rsidRDefault="4467AACD" w:rsidP="4467AACD">
      <w:pPr>
        <w:rPr>
          <w:lang w:val="en-GB"/>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3474"/>
        <w:gridCol w:w="3544"/>
      </w:tblGrid>
      <w:tr w:rsidR="00DE1027" w14:paraId="42FB3EE1" w14:textId="77777777" w:rsidTr="4467AACD">
        <w:tc>
          <w:tcPr>
            <w:tcW w:w="2304" w:type="dxa"/>
          </w:tcPr>
          <w:p w14:paraId="71A9C5E1" w14:textId="738E0D31" w:rsidR="00DE1027" w:rsidRPr="00DE1027" w:rsidRDefault="00DE1027" w:rsidP="00DE1027">
            <w:pPr>
              <w:pStyle w:val="Tabletext"/>
              <w:rPr>
                <w:b/>
              </w:rPr>
            </w:pPr>
            <w:r w:rsidRPr="00DE1027">
              <w:rPr>
                <w:b/>
              </w:rPr>
              <w:t>Use Case ID</w:t>
            </w:r>
          </w:p>
        </w:tc>
        <w:tc>
          <w:tcPr>
            <w:tcW w:w="7018" w:type="dxa"/>
            <w:gridSpan w:val="2"/>
          </w:tcPr>
          <w:p w14:paraId="19193C95" w14:textId="0D354574" w:rsidR="00865FF1" w:rsidRPr="00865FF1" w:rsidRDefault="6DD19964" w:rsidP="4467AACD">
            <w:pPr>
              <w:pStyle w:val="Tabletext"/>
              <w:jc w:val="both"/>
            </w:pPr>
            <w:r w:rsidRPr="4467AACD">
              <w:t>UC-</w:t>
            </w:r>
            <w:r w:rsidR="10D7F988" w:rsidRPr="4467AACD">
              <w:t>1</w:t>
            </w:r>
          </w:p>
        </w:tc>
      </w:tr>
      <w:tr w:rsidR="00DE1027" w14:paraId="0A51BF03" w14:textId="77777777" w:rsidTr="4467AACD">
        <w:tc>
          <w:tcPr>
            <w:tcW w:w="2304" w:type="dxa"/>
          </w:tcPr>
          <w:p w14:paraId="3BA812C8" w14:textId="76C293EF" w:rsidR="00DE1027" w:rsidRPr="00DE1027" w:rsidRDefault="00DE1027" w:rsidP="003D7D49">
            <w:pPr>
              <w:pStyle w:val="Tabletext"/>
              <w:rPr>
                <w:b/>
              </w:rPr>
            </w:pPr>
            <w:r w:rsidRPr="00DE1027">
              <w:rPr>
                <w:b/>
              </w:rPr>
              <w:t>Use Case Name</w:t>
            </w:r>
          </w:p>
        </w:tc>
        <w:tc>
          <w:tcPr>
            <w:tcW w:w="7018" w:type="dxa"/>
            <w:gridSpan w:val="2"/>
          </w:tcPr>
          <w:p w14:paraId="5EC94483" w14:textId="38FEC1E6" w:rsidR="00DE1027" w:rsidRPr="00865FF1" w:rsidRDefault="2D866749" w:rsidP="4467AACD">
            <w:pPr>
              <w:pStyle w:val="Tabletext"/>
              <w:jc w:val="both"/>
            </w:pPr>
            <w:r w:rsidRPr="4467AACD">
              <w:t>Account Registration</w:t>
            </w:r>
          </w:p>
        </w:tc>
      </w:tr>
      <w:tr w:rsidR="00DE1027" w14:paraId="729180C8" w14:textId="77777777" w:rsidTr="4467AACD">
        <w:tc>
          <w:tcPr>
            <w:tcW w:w="2304" w:type="dxa"/>
          </w:tcPr>
          <w:p w14:paraId="371B2936" w14:textId="66A0F303" w:rsidR="00DE1027" w:rsidRPr="00DE1027" w:rsidRDefault="242D0B99" w:rsidP="4467AACD">
            <w:pPr>
              <w:pStyle w:val="Tabletext"/>
              <w:rPr>
                <w:b/>
                <w:bCs/>
              </w:rPr>
            </w:pPr>
            <w:r w:rsidRPr="4467AACD">
              <w:rPr>
                <w:b/>
                <w:bCs/>
              </w:rPr>
              <w:t>Brief Description</w:t>
            </w:r>
          </w:p>
        </w:tc>
        <w:tc>
          <w:tcPr>
            <w:tcW w:w="7018" w:type="dxa"/>
            <w:gridSpan w:val="2"/>
          </w:tcPr>
          <w:p w14:paraId="2808BEEE" w14:textId="7E28B021" w:rsidR="00DE1027" w:rsidRPr="00865FF1" w:rsidRDefault="6FF00B6E" w:rsidP="4467AACD">
            <w:pPr>
              <w:pStyle w:val="Tabletext"/>
              <w:jc w:val="both"/>
            </w:pPr>
            <w:commentRangeStart w:id="46"/>
            <w:r w:rsidRPr="4467AACD">
              <w:t>Upon launching the Omnium application, users</w:t>
            </w:r>
            <w:r w:rsidR="5BCA296F" w:rsidRPr="4467AACD">
              <w:t xml:space="preserve"> shall be prompted to </w:t>
            </w:r>
            <w:r w:rsidR="7312E3EE" w:rsidRPr="4467AACD">
              <w:t>create a user account</w:t>
            </w:r>
            <w:r w:rsidR="79F523FD" w:rsidRPr="4467AACD">
              <w:t xml:space="preserve">. An interface will allow the user to enter their email address, username, password, and </w:t>
            </w:r>
            <w:r w:rsidR="46CB1013" w:rsidRPr="4467AACD">
              <w:t>confirmation</w:t>
            </w:r>
            <w:r w:rsidR="79F523FD" w:rsidRPr="4467AACD">
              <w:t xml:space="preserve"> of their entered password. </w:t>
            </w:r>
            <w:r w:rsidR="5AC9D9ED" w:rsidRPr="4467AACD">
              <w:t>A user account is created after successful registration, and stored in a secure database.</w:t>
            </w:r>
            <w:commentRangeEnd w:id="46"/>
            <w:r w:rsidR="001B316A">
              <w:rPr>
                <w:rStyle w:val="CommentReference"/>
              </w:rPr>
              <w:commentReference w:id="46"/>
            </w:r>
          </w:p>
        </w:tc>
      </w:tr>
      <w:tr w:rsidR="00DE1027" w14:paraId="33EC659B" w14:textId="77777777" w:rsidTr="4467AACD">
        <w:tc>
          <w:tcPr>
            <w:tcW w:w="2304" w:type="dxa"/>
          </w:tcPr>
          <w:p w14:paraId="5C1DB145" w14:textId="4192A4AC" w:rsidR="00DE1027" w:rsidRPr="00DE1027" w:rsidRDefault="00DE1027" w:rsidP="003D7D49">
            <w:pPr>
              <w:pStyle w:val="Tabletext"/>
              <w:rPr>
                <w:b/>
              </w:rPr>
            </w:pPr>
            <w:r>
              <w:rPr>
                <w:b/>
              </w:rPr>
              <w:t>Frequency of Use</w:t>
            </w:r>
          </w:p>
        </w:tc>
        <w:tc>
          <w:tcPr>
            <w:tcW w:w="7018" w:type="dxa"/>
            <w:gridSpan w:val="2"/>
          </w:tcPr>
          <w:p w14:paraId="7A268C97" w14:textId="5C710F1F" w:rsidR="00DE1027" w:rsidRPr="00865FF1" w:rsidRDefault="4F578FB3" w:rsidP="4467AACD">
            <w:pPr>
              <w:pStyle w:val="Tabletext"/>
              <w:jc w:val="both"/>
            </w:pPr>
            <w:r w:rsidRPr="4467AACD">
              <w:t>Low – 5%</w:t>
            </w:r>
          </w:p>
        </w:tc>
      </w:tr>
      <w:tr w:rsidR="00DE1027" w14:paraId="4D849C51" w14:textId="77777777" w:rsidTr="4467AACD">
        <w:tc>
          <w:tcPr>
            <w:tcW w:w="2304" w:type="dxa"/>
          </w:tcPr>
          <w:p w14:paraId="4309D66B" w14:textId="38211BA4" w:rsidR="00DE1027" w:rsidRDefault="00DE1027" w:rsidP="003D7D49">
            <w:pPr>
              <w:pStyle w:val="Tabletext"/>
              <w:rPr>
                <w:b/>
              </w:rPr>
            </w:pPr>
            <w:r>
              <w:rPr>
                <w:b/>
              </w:rPr>
              <w:t>Priority</w:t>
            </w:r>
          </w:p>
        </w:tc>
        <w:tc>
          <w:tcPr>
            <w:tcW w:w="7018" w:type="dxa"/>
            <w:gridSpan w:val="2"/>
          </w:tcPr>
          <w:p w14:paraId="6B739E16" w14:textId="284CF96B" w:rsidR="00346464" w:rsidRPr="00865FF1" w:rsidRDefault="12FC0380" w:rsidP="4467AACD">
            <w:pPr>
              <w:pStyle w:val="Tabletext"/>
              <w:jc w:val="both"/>
            </w:pPr>
            <w:r w:rsidRPr="4467AACD">
              <w:t>High</w:t>
            </w:r>
          </w:p>
        </w:tc>
      </w:tr>
      <w:tr w:rsidR="00DE1027" w14:paraId="3C90A370" w14:textId="77777777" w:rsidTr="4467AACD">
        <w:tc>
          <w:tcPr>
            <w:tcW w:w="2304" w:type="dxa"/>
          </w:tcPr>
          <w:p w14:paraId="7D198BCF" w14:textId="6A61755B" w:rsidR="00DE1027" w:rsidRPr="00DE1027" w:rsidRDefault="242D0B99" w:rsidP="4467AACD">
            <w:pPr>
              <w:pStyle w:val="Tabletext"/>
              <w:rPr>
                <w:b/>
                <w:bCs/>
              </w:rPr>
            </w:pPr>
            <w:r w:rsidRPr="4467AACD">
              <w:rPr>
                <w:b/>
                <w:bCs/>
              </w:rPr>
              <w:t>Current Version</w:t>
            </w:r>
          </w:p>
        </w:tc>
        <w:tc>
          <w:tcPr>
            <w:tcW w:w="7018" w:type="dxa"/>
            <w:gridSpan w:val="2"/>
          </w:tcPr>
          <w:p w14:paraId="4C9A9984" w14:textId="07B0515D" w:rsidR="00DE1027" w:rsidRPr="00865FF1" w:rsidRDefault="18CAE562" w:rsidP="4467AACD">
            <w:pPr>
              <w:pStyle w:val="Tabletext"/>
              <w:jc w:val="both"/>
            </w:pPr>
            <w:r w:rsidRPr="4467AACD">
              <w:t>1.0</w:t>
            </w:r>
          </w:p>
        </w:tc>
      </w:tr>
      <w:tr w:rsidR="00DE1027" w14:paraId="2F916FD4" w14:textId="77777777" w:rsidTr="4467AACD">
        <w:tc>
          <w:tcPr>
            <w:tcW w:w="2304" w:type="dxa"/>
          </w:tcPr>
          <w:p w14:paraId="13DACC0B" w14:textId="61500450" w:rsidR="00DE1027" w:rsidRPr="00DE1027" w:rsidRDefault="00DE1027" w:rsidP="00DE1027">
            <w:pPr>
              <w:pStyle w:val="Tabletext"/>
              <w:rPr>
                <w:b/>
              </w:rPr>
            </w:pPr>
            <w:r w:rsidRPr="00DE1027">
              <w:rPr>
                <w:b/>
              </w:rPr>
              <w:lastRenderedPageBreak/>
              <w:t>Date of First Version</w:t>
            </w:r>
          </w:p>
        </w:tc>
        <w:tc>
          <w:tcPr>
            <w:tcW w:w="7018" w:type="dxa"/>
            <w:gridSpan w:val="2"/>
          </w:tcPr>
          <w:p w14:paraId="00018EBE" w14:textId="530E0F80" w:rsidR="00F670A5" w:rsidRPr="00865FF1" w:rsidRDefault="74249191" w:rsidP="4467AACD">
            <w:pPr>
              <w:pStyle w:val="Tabletext"/>
              <w:jc w:val="both"/>
            </w:pPr>
            <w:r w:rsidRPr="4467AACD">
              <w:t>2/25/2026</w:t>
            </w:r>
          </w:p>
        </w:tc>
      </w:tr>
      <w:tr w:rsidR="00DE1027" w14:paraId="09CCC368" w14:textId="77777777" w:rsidTr="4467AACD">
        <w:tc>
          <w:tcPr>
            <w:tcW w:w="2304" w:type="dxa"/>
          </w:tcPr>
          <w:p w14:paraId="797BE87C" w14:textId="0C7CD043" w:rsidR="00DE1027" w:rsidRPr="00DE1027" w:rsidRDefault="00DE1027" w:rsidP="00DE1027">
            <w:pPr>
              <w:pStyle w:val="Tabletext"/>
              <w:rPr>
                <w:b/>
              </w:rPr>
            </w:pPr>
            <w:r w:rsidRPr="00DE1027">
              <w:rPr>
                <w:b/>
              </w:rPr>
              <w:t xml:space="preserve">Date of </w:t>
            </w:r>
            <w:r w:rsidR="00D847E0">
              <w:rPr>
                <w:b/>
              </w:rPr>
              <w:t>Current</w:t>
            </w:r>
            <w:r w:rsidRPr="00DE1027">
              <w:rPr>
                <w:b/>
              </w:rPr>
              <w:t xml:space="preserve"> Version</w:t>
            </w:r>
          </w:p>
        </w:tc>
        <w:tc>
          <w:tcPr>
            <w:tcW w:w="7018" w:type="dxa"/>
            <w:gridSpan w:val="2"/>
          </w:tcPr>
          <w:p w14:paraId="2192E066" w14:textId="5BC29BEE" w:rsidR="00DE1027" w:rsidRPr="00865FF1" w:rsidRDefault="122BED8E" w:rsidP="4467AACD">
            <w:pPr>
              <w:pStyle w:val="Tabletext"/>
              <w:jc w:val="both"/>
            </w:pPr>
            <w:r w:rsidRPr="4467AACD">
              <w:t>2/25/2026</w:t>
            </w:r>
          </w:p>
        </w:tc>
      </w:tr>
      <w:tr w:rsidR="00DE1027" w14:paraId="58CDA4D6" w14:textId="77777777" w:rsidTr="4467AACD">
        <w:tc>
          <w:tcPr>
            <w:tcW w:w="2304" w:type="dxa"/>
          </w:tcPr>
          <w:p w14:paraId="423FAAA3" w14:textId="07A66FB7" w:rsidR="00DE1027" w:rsidRPr="00DE1027" w:rsidRDefault="00DE1027" w:rsidP="00DE1027">
            <w:pPr>
              <w:pStyle w:val="Tabletext"/>
              <w:rPr>
                <w:b/>
              </w:rPr>
            </w:pPr>
            <w:r w:rsidRPr="00DE1027">
              <w:rPr>
                <w:b/>
              </w:rPr>
              <w:t>Created By</w:t>
            </w:r>
          </w:p>
        </w:tc>
        <w:tc>
          <w:tcPr>
            <w:tcW w:w="7018" w:type="dxa"/>
            <w:gridSpan w:val="2"/>
          </w:tcPr>
          <w:p w14:paraId="1F81FCD8" w14:textId="038ACD45" w:rsidR="00D847E0" w:rsidRPr="00865FF1" w:rsidRDefault="674BAA51" w:rsidP="4467AACD">
            <w:pPr>
              <w:pStyle w:val="Tabletext"/>
              <w:jc w:val="both"/>
            </w:pPr>
            <w:r w:rsidRPr="4467AACD">
              <w:t>Brady Bottari</w:t>
            </w:r>
          </w:p>
        </w:tc>
      </w:tr>
      <w:tr w:rsidR="00DE1027" w14:paraId="6C1660F3" w14:textId="77777777" w:rsidTr="4467AACD">
        <w:tc>
          <w:tcPr>
            <w:tcW w:w="2304" w:type="dxa"/>
          </w:tcPr>
          <w:p w14:paraId="216E3F83" w14:textId="21C5180E" w:rsidR="00DE1027" w:rsidRPr="00DE1027" w:rsidRDefault="00442D1D" w:rsidP="00DE1027">
            <w:pPr>
              <w:pStyle w:val="Tabletext"/>
              <w:rPr>
                <w:b/>
              </w:rPr>
            </w:pPr>
            <w:r>
              <w:rPr>
                <w:b/>
              </w:rPr>
              <w:t>Last Update By</w:t>
            </w:r>
          </w:p>
        </w:tc>
        <w:tc>
          <w:tcPr>
            <w:tcW w:w="7018" w:type="dxa"/>
            <w:gridSpan w:val="2"/>
          </w:tcPr>
          <w:p w14:paraId="1D8756B7" w14:textId="182AE05C" w:rsidR="00DE1027" w:rsidRPr="00865FF1" w:rsidRDefault="4C47F6F1" w:rsidP="4467AACD">
            <w:pPr>
              <w:pStyle w:val="Tabletext"/>
              <w:jc w:val="both"/>
            </w:pPr>
            <w:r w:rsidRPr="4467AACD">
              <w:t>Brady Bottari</w:t>
            </w:r>
          </w:p>
        </w:tc>
      </w:tr>
      <w:tr w:rsidR="002C6AB2" w14:paraId="7B9AB678" w14:textId="77777777" w:rsidTr="4467AACD">
        <w:tc>
          <w:tcPr>
            <w:tcW w:w="2304" w:type="dxa"/>
          </w:tcPr>
          <w:p w14:paraId="67626CBC" w14:textId="3764BCB2" w:rsidR="002C6AB2" w:rsidRDefault="002C6AB2" w:rsidP="002C6AB2">
            <w:pPr>
              <w:pStyle w:val="Tabletext"/>
              <w:rPr>
                <w:b/>
              </w:rPr>
            </w:pPr>
            <w:r>
              <w:rPr>
                <w:b/>
              </w:rPr>
              <w:t>Approved By</w:t>
            </w:r>
          </w:p>
        </w:tc>
        <w:tc>
          <w:tcPr>
            <w:tcW w:w="7018" w:type="dxa"/>
            <w:gridSpan w:val="2"/>
          </w:tcPr>
          <w:p w14:paraId="45F24DAD" w14:textId="3E8C66DE" w:rsidR="002C6AB2" w:rsidRPr="00865FF1" w:rsidRDefault="61F246C6" w:rsidP="4467AACD">
            <w:pPr>
              <w:pStyle w:val="Tabletext"/>
              <w:jc w:val="both"/>
            </w:pPr>
            <w:r w:rsidRPr="4467AACD">
              <w:t>Hector Marrero-Colominas</w:t>
            </w:r>
          </w:p>
        </w:tc>
      </w:tr>
      <w:tr w:rsidR="002C6AB2" w14:paraId="00C8E518" w14:textId="77777777" w:rsidTr="4467AACD">
        <w:tc>
          <w:tcPr>
            <w:tcW w:w="2304" w:type="dxa"/>
          </w:tcPr>
          <w:p w14:paraId="0E6673AF" w14:textId="70C5D225" w:rsidR="002C6AB2" w:rsidRPr="00DE1027" w:rsidRDefault="313C7F77" w:rsidP="002C6AB2">
            <w:pPr>
              <w:pStyle w:val="Tabletext"/>
              <w:rPr>
                <w:b/>
                <w:bCs/>
              </w:rPr>
            </w:pPr>
            <w:r w:rsidRPr="4467AACD">
              <w:rPr>
                <w:b/>
                <w:bCs/>
              </w:rPr>
              <w:t>Assumptions</w:t>
            </w:r>
          </w:p>
        </w:tc>
        <w:tc>
          <w:tcPr>
            <w:tcW w:w="7018" w:type="dxa"/>
            <w:gridSpan w:val="2"/>
          </w:tcPr>
          <w:p w14:paraId="27E60E63" w14:textId="74651676" w:rsidR="00C46971" w:rsidRPr="00C46971" w:rsidRDefault="1E0408B6" w:rsidP="4467AACD">
            <w:pPr>
              <w:pStyle w:val="Tabletext"/>
              <w:jc w:val="both"/>
            </w:pPr>
            <w:r w:rsidRPr="4467AACD">
              <w:t>Users have an email address that they are willing to use for the Omnium application.</w:t>
            </w:r>
          </w:p>
          <w:p w14:paraId="72DD409E" w14:textId="224E3404" w:rsidR="00C46971" w:rsidRPr="00C46971" w:rsidRDefault="1E0408B6" w:rsidP="4467AACD">
            <w:pPr>
              <w:pStyle w:val="Tabletext"/>
              <w:jc w:val="both"/>
            </w:pPr>
            <w:r w:rsidRPr="4467AACD">
              <w:t>Users have a mouse or keyboard.</w:t>
            </w:r>
          </w:p>
          <w:p w14:paraId="16CE0238" w14:textId="6E194BA8" w:rsidR="00C46971" w:rsidRPr="00C46971" w:rsidRDefault="1E0408B6" w:rsidP="4467AACD">
            <w:pPr>
              <w:pStyle w:val="Tabletext"/>
              <w:jc w:val="both"/>
            </w:pPr>
            <w:r w:rsidRPr="4467AACD">
              <w:t>Users are able to access their email</w:t>
            </w:r>
            <w:r w:rsidR="788B0D16" w:rsidRPr="4467AACD">
              <w:t>.</w:t>
            </w:r>
          </w:p>
          <w:p w14:paraId="0B70C882" w14:textId="676D5DD1" w:rsidR="00C46971" w:rsidRPr="00C46971" w:rsidRDefault="28B5A05C" w:rsidP="4467AACD">
            <w:pPr>
              <w:pStyle w:val="Tabletext"/>
              <w:jc w:val="both"/>
            </w:pPr>
            <w:r w:rsidRPr="4467AACD">
              <w:t xml:space="preserve">Users may enter invalid email addresses or invalid input. </w:t>
            </w:r>
          </w:p>
        </w:tc>
      </w:tr>
      <w:tr w:rsidR="002C6AB2" w14:paraId="627178B8" w14:textId="77777777" w:rsidTr="4467AACD">
        <w:tc>
          <w:tcPr>
            <w:tcW w:w="2304" w:type="dxa"/>
          </w:tcPr>
          <w:p w14:paraId="6FB019E6" w14:textId="76E82281" w:rsidR="002C6AB2" w:rsidRPr="00DE1027" w:rsidRDefault="002C6AB2" w:rsidP="002C6AB2">
            <w:pPr>
              <w:pStyle w:val="Tabletext"/>
              <w:rPr>
                <w:b/>
                <w:bCs/>
              </w:rPr>
            </w:pPr>
            <w:r>
              <w:rPr>
                <w:b/>
                <w:bCs/>
              </w:rPr>
              <w:t>Primary Actor</w:t>
            </w:r>
          </w:p>
        </w:tc>
        <w:tc>
          <w:tcPr>
            <w:tcW w:w="7018" w:type="dxa"/>
            <w:gridSpan w:val="2"/>
          </w:tcPr>
          <w:p w14:paraId="51DE911A" w14:textId="71C1C3C2" w:rsidR="002C6AB2" w:rsidRPr="00865FF1" w:rsidRDefault="19AED9D6" w:rsidP="4467AACD">
            <w:pPr>
              <w:pStyle w:val="Tabletext"/>
              <w:jc w:val="both"/>
            </w:pPr>
            <w:r w:rsidRPr="4467AACD">
              <w:t>User</w:t>
            </w:r>
          </w:p>
        </w:tc>
      </w:tr>
      <w:tr w:rsidR="002C6AB2" w14:paraId="1E80947B" w14:textId="77777777" w:rsidTr="4467AACD">
        <w:tc>
          <w:tcPr>
            <w:tcW w:w="2304" w:type="dxa"/>
            <w:tcBorders>
              <w:top w:val="single" w:sz="6" w:space="0" w:color="auto"/>
              <w:left w:val="single" w:sz="6" w:space="0" w:color="auto"/>
              <w:bottom w:val="single" w:sz="6" w:space="0" w:color="auto"/>
              <w:right w:val="single" w:sz="6" w:space="0" w:color="auto"/>
            </w:tcBorders>
          </w:tcPr>
          <w:p w14:paraId="7B91FA2A" w14:textId="5C8FF321" w:rsidR="002C6AB2" w:rsidRPr="00DE1027" w:rsidRDefault="313C7F77" w:rsidP="002C6AB2">
            <w:pPr>
              <w:pStyle w:val="Tabletext"/>
              <w:rPr>
                <w:b/>
                <w:bCs/>
              </w:rPr>
            </w:pPr>
            <w:r w:rsidRPr="4467AACD">
              <w:rPr>
                <w:b/>
                <w:bCs/>
              </w:rPr>
              <w:t>Secondary Actor/s</w:t>
            </w:r>
          </w:p>
        </w:tc>
        <w:tc>
          <w:tcPr>
            <w:tcW w:w="7018" w:type="dxa"/>
            <w:gridSpan w:val="2"/>
            <w:tcBorders>
              <w:top w:val="single" w:sz="6" w:space="0" w:color="auto"/>
              <w:left w:val="single" w:sz="6" w:space="0" w:color="auto"/>
              <w:bottom w:val="single" w:sz="6" w:space="0" w:color="auto"/>
              <w:right w:val="single" w:sz="6" w:space="0" w:color="auto"/>
            </w:tcBorders>
          </w:tcPr>
          <w:p w14:paraId="2A37172B" w14:textId="1D237F95" w:rsidR="002C6AB2" w:rsidRPr="00865FF1" w:rsidRDefault="79C54010" w:rsidP="4467AACD">
            <w:pPr>
              <w:pStyle w:val="Tabletext"/>
              <w:jc w:val="both"/>
            </w:pPr>
            <w:r w:rsidRPr="4467AACD">
              <w:t>None</w:t>
            </w:r>
          </w:p>
        </w:tc>
      </w:tr>
      <w:tr w:rsidR="002C6AB2" w14:paraId="14737B3E" w14:textId="77777777" w:rsidTr="4467AACD">
        <w:tc>
          <w:tcPr>
            <w:tcW w:w="2304" w:type="dxa"/>
            <w:tcBorders>
              <w:top w:val="single" w:sz="6" w:space="0" w:color="auto"/>
              <w:left w:val="single" w:sz="6" w:space="0" w:color="auto"/>
              <w:bottom w:val="single" w:sz="6" w:space="0" w:color="auto"/>
              <w:right w:val="single" w:sz="6" w:space="0" w:color="auto"/>
            </w:tcBorders>
          </w:tcPr>
          <w:p w14:paraId="45CCED94" w14:textId="2C08569B" w:rsidR="002C6AB2" w:rsidRPr="00DE1027" w:rsidRDefault="313C7F77" w:rsidP="002C6AB2">
            <w:pPr>
              <w:pStyle w:val="Tabletext"/>
              <w:rPr>
                <w:b/>
                <w:bCs/>
              </w:rPr>
            </w:pPr>
            <w:r w:rsidRPr="4467AACD">
              <w:rPr>
                <w:b/>
                <w:bCs/>
              </w:rPr>
              <w:t>Preconditions</w:t>
            </w:r>
          </w:p>
        </w:tc>
        <w:tc>
          <w:tcPr>
            <w:tcW w:w="7018" w:type="dxa"/>
            <w:gridSpan w:val="2"/>
            <w:tcBorders>
              <w:top w:val="single" w:sz="6" w:space="0" w:color="auto"/>
              <w:left w:val="single" w:sz="6" w:space="0" w:color="auto"/>
              <w:bottom w:val="single" w:sz="6" w:space="0" w:color="auto"/>
              <w:right w:val="single" w:sz="6" w:space="0" w:color="auto"/>
            </w:tcBorders>
          </w:tcPr>
          <w:p w14:paraId="53780EBE" w14:textId="693BA705" w:rsidR="00C46971" w:rsidRPr="00C46971" w:rsidRDefault="0D641BC1" w:rsidP="4467AACD">
            <w:pPr>
              <w:pStyle w:val="Tabletext"/>
              <w:jc w:val="both"/>
            </w:pPr>
            <w:r w:rsidRPr="4467AACD">
              <w:t>The user has downloaded and installed the Omnium application.</w:t>
            </w:r>
          </w:p>
          <w:p w14:paraId="1D187FBC" w14:textId="1288DAAA" w:rsidR="00C46971" w:rsidRPr="00C46971" w:rsidRDefault="0D641BC1" w:rsidP="4467AACD">
            <w:pPr>
              <w:pStyle w:val="Tabletext"/>
              <w:jc w:val="both"/>
            </w:pPr>
            <w:r w:rsidRPr="4467AACD">
              <w:t xml:space="preserve">The user has a valid email address. </w:t>
            </w:r>
          </w:p>
          <w:p w14:paraId="61C317C3" w14:textId="0EE28BBB" w:rsidR="00C46971" w:rsidRPr="00C46971" w:rsidRDefault="0D641BC1" w:rsidP="4467AACD">
            <w:pPr>
              <w:pStyle w:val="Tabletext"/>
              <w:jc w:val="both"/>
            </w:pPr>
            <w:r w:rsidRPr="4467AACD">
              <w:t>The Omnium servers are live and available.</w:t>
            </w:r>
          </w:p>
        </w:tc>
      </w:tr>
      <w:tr w:rsidR="002C6AB2" w14:paraId="4D7D04B3" w14:textId="77777777" w:rsidTr="4467AACD">
        <w:tc>
          <w:tcPr>
            <w:tcW w:w="2304" w:type="dxa"/>
            <w:tcBorders>
              <w:top w:val="single" w:sz="6" w:space="0" w:color="auto"/>
              <w:left w:val="single" w:sz="6" w:space="0" w:color="auto"/>
              <w:bottom w:val="single" w:sz="6" w:space="0" w:color="auto"/>
              <w:right w:val="single" w:sz="6" w:space="0" w:color="auto"/>
            </w:tcBorders>
          </w:tcPr>
          <w:p w14:paraId="2D4BC67A" w14:textId="1A3CBCF1" w:rsidR="002C6AB2" w:rsidRPr="00DE1027" w:rsidRDefault="313C7F77" w:rsidP="002C6AB2">
            <w:pPr>
              <w:pStyle w:val="Tabletext"/>
              <w:rPr>
                <w:b/>
                <w:bCs/>
              </w:rPr>
            </w:pPr>
            <w:r w:rsidRPr="4467AACD">
              <w:rPr>
                <w:b/>
                <w:bCs/>
              </w:rPr>
              <w:t>Postconditions</w:t>
            </w:r>
          </w:p>
        </w:tc>
        <w:tc>
          <w:tcPr>
            <w:tcW w:w="7018" w:type="dxa"/>
            <w:gridSpan w:val="2"/>
            <w:tcBorders>
              <w:top w:val="single" w:sz="6" w:space="0" w:color="auto"/>
              <w:left w:val="single" w:sz="6" w:space="0" w:color="auto"/>
              <w:bottom w:val="single" w:sz="6" w:space="0" w:color="auto"/>
              <w:right w:val="single" w:sz="6" w:space="0" w:color="auto"/>
            </w:tcBorders>
          </w:tcPr>
          <w:p w14:paraId="659E1BAF" w14:textId="140D07D9" w:rsidR="002C6AB2" w:rsidRPr="00865FF1" w:rsidRDefault="1CD74917" w:rsidP="4467AACD">
            <w:pPr>
              <w:pStyle w:val="Tabletext"/>
              <w:jc w:val="both"/>
            </w:pPr>
            <w:r w:rsidRPr="4467AACD">
              <w:t>The user is registered with the application.</w:t>
            </w:r>
          </w:p>
          <w:p w14:paraId="4F09FEB3" w14:textId="65CFC25B" w:rsidR="002C6AB2" w:rsidRPr="00865FF1" w:rsidRDefault="1CD74917" w:rsidP="4467AACD">
            <w:pPr>
              <w:pStyle w:val="Tabletext"/>
              <w:jc w:val="both"/>
            </w:pPr>
            <w:r w:rsidRPr="4467AACD">
              <w:t xml:space="preserve">The email address, username, and password are stored in the system’s </w:t>
            </w:r>
            <w:r w:rsidR="760EEE67" w:rsidRPr="4467AACD">
              <w:t xml:space="preserve">secure </w:t>
            </w:r>
            <w:r w:rsidRPr="4467AACD">
              <w:t>database.</w:t>
            </w:r>
          </w:p>
        </w:tc>
      </w:tr>
      <w:tr w:rsidR="002C6AB2" w14:paraId="4940481F" w14:textId="77777777" w:rsidTr="4467AACD">
        <w:tc>
          <w:tcPr>
            <w:tcW w:w="2304" w:type="dxa"/>
            <w:tcBorders>
              <w:top w:val="single" w:sz="6" w:space="0" w:color="auto"/>
              <w:left w:val="single" w:sz="6" w:space="0" w:color="auto"/>
              <w:bottom w:val="single" w:sz="6" w:space="0" w:color="auto"/>
              <w:right w:val="single" w:sz="6" w:space="0" w:color="auto"/>
            </w:tcBorders>
          </w:tcPr>
          <w:p w14:paraId="3E7D6AD2" w14:textId="677CB8F6" w:rsidR="002C6AB2" w:rsidRPr="00DE1027" w:rsidRDefault="313C7F77" w:rsidP="002C6AB2">
            <w:pPr>
              <w:pStyle w:val="Tabletext"/>
              <w:rPr>
                <w:b/>
                <w:bCs/>
              </w:rPr>
            </w:pPr>
            <w:r w:rsidRPr="4467AACD">
              <w:rPr>
                <w:b/>
                <w:bCs/>
              </w:rPr>
              <w:t>Trigger</w:t>
            </w:r>
          </w:p>
        </w:tc>
        <w:tc>
          <w:tcPr>
            <w:tcW w:w="7018" w:type="dxa"/>
            <w:gridSpan w:val="2"/>
            <w:tcBorders>
              <w:top w:val="single" w:sz="6" w:space="0" w:color="auto"/>
              <w:left w:val="single" w:sz="6" w:space="0" w:color="auto"/>
              <w:bottom w:val="single" w:sz="6" w:space="0" w:color="auto"/>
              <w:right w:val="single" w:sz="6" w:space="0" w:color="auto"/>
            </w:tcBorders>
          </w:tcPr>
          <w:p w14:paraId="6C77C152" w14:textId="69ED9B51" w:rsidR="002C6AB2" w:rsidRPr="00865FF1" w:rsidRDefault="031B43D5" w:rsidP="4467AACD">
            <w:pPr>
              <w:pStyle w:val="Tabletext"/>
              <w:jc w:val="both"/>
            </w:pPr>
            <w:r w:rsidRPr="4467AACD">
              <w:t>The user clicks “Register</w:t>
            </w:r>
            <w:r w:rsidR="2CCBC0FB" w:rsidRPr="4467AACD">
              <w:t xml:space="preserve"> new user</w:t>
            </w:r>
            <w:r w:rsidRPr="4467AACD">
              <w:t>” on the welcome screen.</w:t>
            </w:r>
          </w:p>
        </w:tc>
      </w:tr>
      <w:tr w:rsidR="002C6AB2" w14:paraId="1D47FA32" w14:textId="77777777" w:rsidTr="4467AACD">
        <w:tc>
          <w:tcPr>
            <w:tcW w:w="2304" w:type="dxa"/>
            <w:tcBorders>
              <w:top w:val="single" w:sz="6" w:space="0" w:color="auto"/>
              <w:left w:val="single" w:sz="6" w:space="0" w:color="auto"/>
              <w:bottom w:val="single" w:sz="6" w:space="0" w:color="auto"/>
              <w:right w:val="single" w:sz="6" w:space="0" w:color="auto"/>
            </w:tcBorders>
          </w:tcPr>
          <w:p w14:paraId="502A218A" w14:textId="2BD3643A" w:rsidR="002C6AB2" w:rsidRPr="00DE1027" w:rsidRDefault="002C6AB2" w:rsidP="002C6AB2">
            <w:pPr>
              <w:pStyle w:val="Tabletext"/>
              <w:rPr>
                <w:b/>
                <w:bCs/>
              </w:rPr>
            </w:pPr>
            <w:r w:rsidRPr="00DE1027">
              <w:rPr>
                <w:b/>
                <w:bCs/>
              </w:rPr>
              <w:t xml:space="preserve">Main </w:t>
            </w:r>
            <w:r>
              <w:rPr>
                <w:b/>
                <w:bCs/>
              </w:rPr>
              <w:t xml:space="preserve">Success </w:t>
            </w:r>
            <w:r w:rsidRPr="00DE1027">
              <w:rPr>
                <w:b/>
                <w:bCs/>
              </w:rPr>
              <w:t>Scenario</w:t>
            </w:r>
          </w:p>
        </w:tc>
        <w:tc>
          <w:tcPr>
            <w:tcW w:w="3474" w:type="dxa"/>
            <w:tcBorders>
              <w:top w:val="single" w:sz="6" w:space="0" w:color="auto"/>
              <w:left w:val="single" w:sz="6" w:space="0" w:color="auto"/>
              <w:bottom w:val="single" w:sz="6" w:space="0" w:color="auto"/>
              <w:right w:val="single" w:sz="6" w:space="0" w:color="auto"/>
            </w:tcBorders>
          </w:tcPr>
          <w:p w14:paraId="52B79ACD" w14:textId="2321640F" w:rsidR="002C6AB2" w:rsidRPr="00B24AE2" w:rsidRDefault="002C6AB2" w:rsidP="00E218EC">
            <w:pPr>
              <w:pStyle w:val="Tabletext"/>
              <w:jc w:val="both"/>
              <w:rPr>
                <w:b/>
                <w:bCs/>
                <w:color w:val="000000" w:themeColor="text1"/>
              </w:rPr>
            </w:pPr>
            <w:commentRangeStart w:id="47"/>
            <w:r w:rsidRPr="00B24AE2">
              <w:rPr>
                <w:b/>
                <w:bCs/>
                <w:color w:val="000000" w:themeColor="text1"/>
              </w:rPr>
              <w:t>User Actions</w:t>
            </w:r>
          </w:p>
        </w:tc>
        <w:tc>
          <w:tcPr>
            <w:tcW w:w="3544" w:type="dxa"/>
            <w:tcBorders>
              <w:top w:val="single" w:sz="6" w:space="0" w:color="auto"/>
              <w:left w:val="single" w:sz="6" w:space="0" w:color="auto"/>
              <w:bottom w:val="single" w:sz="6" w:space="0" w:color="auto"/>
              <w:right w:val="single" w:sz="6" w:space="0" w:color="auto"/>
            </w:tcBorders>
          </w:tcPr>
          <w:p w14:paraId="7B559527" w14:textId="76BEF063" w:rsidR="002C6AB2" w:rsidRPr="00B24AE2" w:rsidRDefault="002C6AB2" w:rsidP="00E218EC">
            <w:pPr>
              <w:pStyle w:val="Tabletext"/>
              <w:jc w:val="both"/>
              <w:rPr>
                <w:b/>
                <w:bCs/>
                <w:color w:val="000000" w:themeColor="text1"/>
              </w:rPr>
            </w:pPr>
            <w:r w:rsidRPr="00B24AE2">
              <w:rPr>
                <w:b/>
                <w:bCs/>
                <w:color w:val="000000" w:themeColor="text1"/>
              </w:rPr>
              <w:t>System Actions</w:t>
            </w:r>
            <w:commentRangeEnd w:id="47"/>
            <w:r w:rsidR="00A21663">
              <w:rPr>
                <w:rStyle w:val="CommentReference"/>
              </w:rPr>
              <w:commentReference w:id="47"/>
            </w:r>
          </w:p>
        </w:tc>
      </w:tr>
      <w:tr w:rsidR="002C6AB2" w14:paraId="39F6D9E7" w14:textId="77777777" w:rsidTr="4467AACD">
        <w:tc>
          <w:tcPr>
            <w:tcW w:w="2304" w:type="dxa"/>
            <w:tcBorders>
              <w:top w:val="single" w:sz="6" w:space="0" w:color="auto"/>
              <w:left w:val="single" w:sz="6" w:space="0" w:color="auto"/>
              <w:bottom w:val="single" w:sz="6" w:space="0" w:color="auto"/>
              <w:right w:val="single" w:sz="6" w:space="0" w:color="auto"/>
            </w:tcBorders>
          </w:tcPr>
          <w:p w14:paraId="0F2912D8" w14:textId="77777777" w:rsidR="002C6AB2" w:rsidRPr="00DE1027" w:rsidRDefault="002C6AB2" w:rsidP="002C6AB2">
            <w:pPr>
              <w:pStyle w:val="Tabletext"/>
              <w:rPr>
                <w:b/>
                <w:bCs/>
              </w:rPr>
            </w:pPr>
          </w:p>
        </w:tc>
        <w:tc>
          <w:tcPr>
            <w:tcW w:w="3474" w:type="dxa"/>
            <w:tcBorders>
              <w:top w:val="single" w:sz="6" w:space="0" w:color="auto"/>
              <w:left w:val="single" w:sz="6" w:space="0" w:color="auto"/>
              <w:bottom w:val="single" w:sz="6" w:space="0" w:color="auto"/>
              <w:right w:val="single" w:sz="6" w:space="0" w:color="auto"/>
            </w:tcBorders>
          </w:tcPr>
          <w:p w14:paraId="6E23D727" w14:textId="30B2F28F" w:rsidR="002C6AB2" w:rsidRPr="00865FF1" w:rsidRDefault="313C7F77" w:rsidP="4467AACD">
            <w:pPr>
              <w:pStyle w:val="Tabletext"/>
              <w:jc w:val="both"/>
            </w:pPr>
            <w:r w:rsidRPr="4467AACD">
              <w:t xml:space="preserve">1. The user </w:t>
            </w:r>
            <w:r w:rsidR="076E8969" w:rsidRPr="4467AACD">
              <w:t>launches Omnium.</w:t>
            </w:r>
          </w:p>
          <w:p w14:paraId="294E528C" w14:textId="77777777" w:rsidR="002C6AB2" w:rsidRPr="00865FF1" w:rsidRDefault="002C6AB2" w:rsidP="00E218EC">
            <w:pPr>
              <w:pStyle w:val="Tabletext"/>
              <w:jc w:val="both"/>
              <w:rPr>
                <w:color w:val="FF0000"/>
              </w:rPr>
            </w:pPr>
          </w:p>
          <w:p w14:paraId="6A3FD2B7" w14:textId="77777777" w:rsidR="002C6AB2" w:rsidRPr="00865FF1" w:rsidRDefault="002C6AB2" w:rsidP="00E218EC">
            <w:pPr>
              <w:pStyle w:val="Tabletext"/>
              <w:jc w:val="both"/>
              <w:rPr>
                <w:color w:val="FF0000"/>
              </w:rPr>
            </w:pPr>
          </w:p>
          <w:p w14:paraId="6FC85593" w14:textId="1BD8C6FB" w:rsidR="002C6AB2" w:rsidRPr="00865FF1" w:rsidRDefault="5931DC93" w:rsidP="4467AACD">
            <w:pPr>
              <w:pStyle w:val="Tabletext"/>
              <w:jc w:val="both"/>
            </w:pPr>
            <w:r w:rsidRPr="4467AACD">
              <w:t>3</w:t>
            </w:r>
            <w:r w:rsidR="313C7F77" w:rsidRPr="4467AACD">
              <w:t xml:space="preserve">. The user selects </w:t>
            </w:r>
            <w:r w:rsidR="4739BBD9" w:rsidRPr="4467AACD">
              <w:t>"Register</w:t>
            </w:r>
            <w:r w:rsidR="051F3E5D" w:rsidRPr="4467AACD">
              <w:t xml:space="preserve"> new account</w:t>
            </w:r>
            <w:r w:rsidR="4739BBD9" w:rsidRPr="4467AACD">
              <w:t>”.</w:t>
            </w:r>
          </w:p>
          <w:p w14:paraId="3DADF4AE" w14:textId="654E6090" w:rsidR="002C6AB2" w:rsidRPr="00865FF1" w:rsidRDefault="002C6AB2" w:rsidP="4467AACD">
            <w:pPr>
              <w:pStyle w:val="Tabletext"/>
              <w:jc w:val="both"/>
              <w:rPr>
                <w:color w:val="FF0000"/>
              </w:rPr>
            </w:pPr>
          </w:p>
          <w:p w14:paraId="743A24A5" w14:textId="2C3CEEE5" w:rsidR="002C6AB2" w:rsidRPr="00865FF1" w:rsidRDefault="002C6AB2" w:rsidP="4467AACD">
            <w:pPr>
              <w:pStyle w:val="Tabletext"/>
              <w:jc w:val="both"/>
              <w:rPr>
                <w:color w:val="FF0000"/>
              </w:rPr>
            </w:pPr>
          </w:p>
          <w:p w14:paraId="38F24020" w14:textId="3AB6A143" w:rsidR="002C6AB2" w:rsidRPr="00865FF1" w:rsidRDefault="002C6AB2" w:rsidP="4467AACD">
            <w:pPr>
              <w:pStyle w:val="Tabletext"/>
              <w:jc w:val="both"/>
              <w:rPr>
                <w:color w:val="FF0000"/>
              </w:rPr>
            </w:pPr>
          </w:p>
          <w:p w14:paraId="7F9F9563" w14:textId="35EB2449" w:rsidR="002C6AB2" w:rsidRPr="00865FF1" w:rsidRDefault="4EBE26CE" w:rsidP="4467AACD">
            <w:pPr>
              <w:pStyle w:val="Tabletext"/>
              <w:jc w:val="both"/>
            </w:pPr>
            <w:r w:rsidRPr="4467AACD">
              <w:t>5. The user enters their information into the text fields</w:t>
            </w:r>
            <w:r w:rsidR="1AB4BED1" w:rsidRPr="4467AACD">
              <w:t>.</w:t>
            </w:r>
          </w:p>
          <w:p w14:paraId="35C4A16A" w14:textId="50223904" w:rsidR="002C6AB2" w:rsidRPr="00865FF1" w:rsidRDefault="1AB4BED1" w:rsidP="4467AACD">
            <w:pPr>
              <w:pStyle w:val="Tabletext"/>
              <w:jc w:val="both"/>
            </w:pPr>
            <w:r w:rsidRPr="4467AACD">
              <w:t>6. The user submits the form.</w:t>
            </w:r>
          </w:p>
        </w:tc>
        <w:tc>
          <w:tcPr>
            <w:tcW w:w="3544" w:type="dxa"/>
            <w:tcBorders>
              <w:top w:val="single" w:sz="6" w:space="0" w:color="auto"/>
              <w:left w:val="single" w:sz="6" w:space="0" w:color="auto"/>
              <w:bottom w:val="single" w:sz="6" w:space="0" w:color="auto"/>
              <w:right w:val="single" w:sz="6" w:space="0" w:color="auto"/>
            </w:tcBorders>
          </w:tcPr>
          <w:p w14:paraId="0F0A0E1B" w14:textId="26DD45D3" w:rsidR="4467AACD" w:rsidRDefault="4467AACD" w:rsidP="4467AACD">
            <w:pPr>
              <w:pStyle w:val="Tabletext"/>
              <w:jc w:val="both"/>
              <w:rPr>
                <w:color w:val="FF0000"/>
              </w:rPr>
            </w:pPr>
          </w:p>
          <w:p w14:paraId="3494D7DF" w14:textId="1873D58B" w:rsidR="002C6AB2" w:rsidRPr="00865FF1" w:rsidRDefault="313C7F77" w:rsidP="4467AACD">
            <w:pPr>
              <w:pStyle w:val="Tabletext"/>
              <w:jc w:val="both"/>
            </w:pPr>
            <w:r w:rsidRPr="4467AACD">
              <w:t xml:space="preserve">2. The system </w:t>
            </w:r>
            <w:r w:rsidR="2EDF9141" w:rsidRPr="4467AACD">
              <w:t xml:space="preserve">displays the “Welcome” screen, with a prompt </w:t>
            </w:r>
            <w:r w:rsidR="46C22523" w:rsidRPr="4467AACD">
              <w:t>displaying “</w:t>
            </w:r>
            <w:r w:rsidR="1DFCE899" w:rsidRPr="4467AACD">
              <w:t>Register</w:t>
            </w:r>
            <w:r w:rsidR="46C22523" w:rsidRPr="4467AACD">
              <w:t xml:space="preserve"> new account” or “Log in”.</w:t>
            </w:r>
          </w:p>
          <w:p w14:paraId="63FB90C2" w14:textId="5CA4D889" w:rsidR="4467AACD" w:rsidRDefault="4467AACD" w:rsidP="4467AACD">
            <w:pPr>
              <w:pStyle w:val="Tabletext"/>
              <w:jc w:val="both"/>
            </w:pPr>
          </w:p>
          <w:p w14:paraId="37639FF0" w14:textId="5C96A680" w:rsidR="002C6AB2" w:rsidRPr="00865FF1" w:rsidRDefault="17C34BE8" w:rsidP="4467AACD">
            <w:pPr>
              <w:pStyle w:val="Tabletext"/>
              <w:jc w:val="both"/>
            </w:pPr>
            <w:r w:rsidRPr="4467AACD">
              <w:t>4</w:t>
            </w:r>
            <w:r w:rsidR="313C7F77" w:rsidRPr="4467AACD">
              <w:t xml:space="preserve">. The system </w:t>
            </w:r>
            <w:r w:rsidR="19EEB7CF" w:rsidRPr="4467AACD">
              <w:t>displays text fields for entering the email address, the username, a password, and reconfirmation of the password.</w:t>
            </w:r>
          </w:p>
          <w:p w14:paraId="6FE7A7F8" w14:textId="21F33E7B" w:rsidR="4467AACD" w:rsidRDefault="4467AACD" w:rsidP="4467AACD">
            <w:pPr>
              <w:pStyle w:val="Tabletext"/>
              <w:jc w:val="both"/>
              <w:rPr>
                <w:color w:val="FF0000"/>
              </w:rPr>
            </w:pPr>
          </w:p>
          <w:p w14:paraId="1DE77331" w14:textId="639C7397" w:rsidR="4467AACD" w:rsidRDefault="4467AACD" w:rsidP="4467AACD">
            <w:pPr>
              <w:pStyle w:val="Tabletext"/>
              <w:jc w:val="both"/>
              <w:rPr>
                <w:color w:val="FF0000"/>
              </w:rPr>
            </w:pPr>
          </w:p>
          <w:p w14:paraId="05C73AFA" w14:textId="15369E40" w:rsidR="00702194" w:rsidRDefault="3FF647CB" w:rsidP="4467AACD">
            <w:pPr>
              <w:pStyle w:val="Tabletext"/>
              <w:jc w:val="both"/>
            </w:pPr>
            <w:r w:rsidRPr="4467AACD">
              <w:t>7</w:t>
            </w:r>
            <w:r w:rsidR="313C7F77" w:rsidRPr="4467AACD">
              <w:t xml:space="preserve"> The system </w:t>
            </w:r>
            <w:r w:rsidR="569F6194" w:rsidRPr="4467AACD">
              <w:t>validates the user’s information.</w:t>
            </w:r>
          </w:p>
          <w:p w14:paraId="7E176201" w14:textId="2EE484ED" w:rsidR="002C6AB2" w:rsidRPr="00865FF1" w:rsidRDefault="37B29158" w:rsidP="4467AACD">
            <w:pPr>
              <w:pStyle w:val="Tabletext"/>
              <w:jc w:val="both"/>
            </w:pPr>
            <w:r w:rsidRPr="4467AACD">
              <w:t>8</w:t>
            </w:r>
            <w:r w:rsidR="569F6194" w:rsidRPr="4467AACD">
              <w:t xml:space="preserve">. The system </w:t>
            </w:r>
            <w:r w:rsidR="203987FC" w:rsidRPr="4467AACD">
              <w:t>stores the user’s information in a database.</w:t>
            </w:r>
          </w:p>
          <w:p w14:paraId="65E1300E" w14:textId="5094A9EE" w:rsidR="002C6AB2" w:rsidRPr="00865FF1" w:rsidRDefault="2E56299E" w:rsidP="4467AACD">
            <w:pPr>
              <w:pStyle w:val="Tabletext"/>
              <w:jc w:val="both"/>
            </w:pPr>
            <w:r w:rsidRPr="4467AACD">
              <w:t>9</w:t>
            </w:r>
            <w:r w:rsidR="203987FC" w:rsidRPr="4467AACD">
              <w:t>. The system displays a message of successful registration.</w:t>
            </w:r>
          </w:p>
          <w:p w14:paraId="53713B25" w14:textId="2FA014C9" w:rsidR="002C6AB2" w:rsidRPr="00865FF1" w:rsidRDefault="2E56299E" w:rsidP="4467AACD">
            <w:pPr>
              <w:pStyle w:val="Tabletext"/>
              <w:jc w:val="both"/>
            </w:pPr>
            <w:r w:rsidRPr="4467AACD">
              <w:t>10</w:t>
            </w:r>
            <w:r w:rsidR="203987FC" w:rsidRPr="4467AACD">
              <w:t xml:space="preserve">. The system displays the main menu screen. </w:t>
            </w:r>
          </w:p>
        </w:tc>
      </w:tr>
      <w:tr w:rsidR="002C6AB2" w14:paraId="2188989F" w14:textId="77777777" w:rsidTr="4467AACD">
        <w:tc>
          <w:tcPr>
            <w:tcW w:w="2304" w:type="dxa"/>
            <w:tcBorders>
              <w:top w:val="single" w:sz="6" w:space="0" w:color="auto"/>
              <w:left w:val="single" w:sz="6" w:space="0" w:color="auto"/>
              <w:bottom w:val="single" w:sz="6" w:space="0" w:color="auto"/>
              <w:right w:val="single" w:sz="6" w:space="0" w:color="auto"/>
            </w:tcBorders>
          </w:tcPr>
          <w:p w14:paraId="6D5621E9" w14:textId="025EB07D" w:rsidR="002C6AB2" w:rsidRPr="00DE1027" w:rsidRDefault="002C6AB2" w:rsidP="002C6AB2">
            <w:pPr>
              <w:pStyle w:val="Tabletext"/>
              <w:rPr>
                <w:b/>
                <w:bCs/>
              </w:rPr>
            </w:pPr>
            <w:r w:rsidRPr="00DE1027">
              <w:rPr>
                <w:b/>
                <w:bCs/>
              </w:rPr>
              <w:lastRenderedPageBreak/>
              <w:t>Alternate Scenarios</w:t>
            </w:r>
          </w:p>
        </w:tc>
        <w:tc>
          <w:tcPr>
            <w:tcW w:w="3474" w:type="dxa"/>
            <w:tcBorders>
              <w:top w:val="single" w:sz="6" w:space="0" w:color="auto"/>
              <w:left w:val="single" w:sz="6" w:space="0" w:color="auto"/>
              <w:bottom w:val="single" w:sz="6" w:space="0" w:color="auto"/>
              <w:right w:val="single" w:sz="6" w:space="0" w:color="auto"/>
            </w:tcBorders>
          </w:tcPr>
          <w:p w14:paraId="053627C9" w14:textId="52441A0B" w:rsidR="002C6AB2" w:rsidRPr="00865FF1" w:rsidRDefault="313C7F77" w:rsidP="4467AACD">
            <w:pPr>
              <w:pStyle w:val="Tabletext"/>
              <w:jc w:val="both"/>
            </w:pPr>
            <w:r w:rsidRPr="4467AACD">
              <w:rPr>
                <w:b/>
                <w:bCs/>
              </w:rPr>
              <w:t>User Actions</w:t>
            </w:r>
          </w:p>
        </w:tc>
        <w:tc>
          <w:tcPr>
            <w:tcW w:w="3544" w:type="dxa"/>
            <w:tcBorders>
              <w:top w:val="single" w:sz="6" w:space="0" w:color="auto"/>
              <w:left w:val="single" w:sz="6" w:space="0" w:color="auto"/>
              <w:bottom w:val="single" w:sz="6" w:space="0" w:color="auto"/>
              <w:right w:val="single" w:sz="6" w:space="0" w:color="auto"/>
            </w:tcBorders>
          </w:tcPr>
          <w:p w14:paraId="1C5FC801" w14:textId="19A7F50F" w:rsidR="002C6AB2" w:rsidRPr="00865FF1" w:rsidRDefault="313C7F77" w:rsidP="4467AACD">
            <w:pPr>
              <w:pStyle w:val="Tabletext"/>
              <w:jc w:val="both"/>
            </w:pPr>
            <w:r w:rsidRPr="4467AACD">
              <w:rPr>
                <w:b/>
                <w:bCs/>
              </w:rPr>
              <w:t>System Actions</w:t>
            </w:r>
          </w:p>
        </w:tc>
      </w:tr>
      <w:tr w:rsidR="002C6AB2" w14:paraId="50804406" w14:textId="77777777" w:rsidTr="4467AACD">
        <w:tc>
          <w:tcPr>
            <w:tcW w:w="2304" w:type="dxa"/>
            <w:tcBorders>
              <w:top w:val="single" w:sz="6" w:space="0" w:color="auto"/>
              <w:left w:val="single" w:sz="6" w:space="0" w:color="auto"/>
              <w:bottom w:val="single" w:sz="6" w:space="0" w:color="auto"/>
              <w:right w:val="single" w:sz="6" w:space="0" w:color="auto"/>
            </w:tcBorders>
          </w:tcPr>
          <w:p w14:paraId="27FF4322" w14:textId="77777777" w:rsidR="002C6AB2" w:rsidRPr="00DE1027" w:rsidRDefault="002C6AB2" w:rsidP="002C6AB2">
            <w:pPr>
              <w:pStyle w:val="Tabletext"/>
              <w:rPr>
                <w:b/>
                <w:bCs/>
              </w:rPr>
            </w:pPr>
          </w:p>
        </w:tc>
        <w:tc>
          <w:tcPr>
            <w:tcW w:w="3474" w:type="dxa"/>
            <w:tcBorders>
              <w:top w:val="single" w:sz="6" w:space="0" w:color="auto"/>
              <w:left w:val="single" w:sz="6" w:space="0" w:color="auto"/>
              <w:bottom w:val="single" w:sz="6" w:space="0" w:color="auto"/>
              <w:right w:val="single" w:sz="6" w:space="0" w:color="auto"/>
            </w:tcBorders>
          </w:tcPr>
          <w:p w14:paraId="572494D2" w14:textId="46C760C5" w:rsidR="00530A6A" w:rsidRPr="00865FF1" w:rsidRDefault="39F9C8CE" w:rsidP="4467AACD">
            <w:pPr>
              <w:pStyle w:val="Tabletext"/>
              <w:jc w:val="both"/>
            </w:pPr>
            <w:r w:rsidRPr="4467AACD">
              <w:t>6</w:t>
            </w:r>
            <w:r w:rsidR="2BDF5DBE" w:rsidRPr="4467AACD">
              <w:t>a. The user enters a username</w:t>
            </w:r>
            <w:r w:rsidR="556DDC35" w:rsidRPr="4467AACD">
              <w:t xml:space="preserve"> or </w:t>
            </w:r>
            <w:r w:rsidR="40531672" w:rsidRPr="4467AACD">
              <w:t>password</w:t>
            </w:r>
            <w:r w:rsidR="2BDF5DBE" w:rsidRPr="4467AACD">
              <w:t xml:space="preserve"> with invalid criteria for a valid username</w:t>
            </w:r>
            <w:r w:rsidR="584485EC" w:rsidRPr="4467AACD">
              <w:t xml:space="preserve"> or </w:t>
            </w:r>
            <w:r w:rsidR="61FABD37" w:rsidRPr="4467AACD">
              <w:t>password.</w:t>
            </w:r>
          </w:p>
          <w:p w14:paraId="0BF9D6C6" w14:textId="43967035" w:rsidR="00530A6A" w:rsidRPr="00865FF1" w:rsidRDefault="00530A6A" w:rsidP="4467AACD">
            <w:pPr>
              <w:pStyle w:val="Tabletext"/>
              <w:jc w:val="both"/>
            </w:pPr>
          </w:p>
          <w:p w14:paraId="61E8CAEA" w14:textId="3A7D1BFD" w:rsidR="00530A6A" w:rsidRPr="00865FF1" w:rsidRDefault="55C95FEB" w:rsidP="4467AACD">
            <w:pPr>
              <w:pStyle w:val="Tabletext"/>
              <w:jc w:val="both"/>
            </w:pPr>
            <w:r w:rsidRPr="4467AACD">
              <w:t>6</w:t>
            </w:r>
            <w:r w:rsidR="70CAEDDA" w:rsidRPr="4467AACD">
              <w:t>b</w:t>
            </w:r>
            <w:r w:rsidR="6F536162" w:rsidRPr="4467AACD">
              <w:t>. The user enters a</w:t>
            </w:r>
            <w:r w:rsidR="6851A434" w:rsidRPr="4467AACD">
              <w:t xml:space="preserve"> taken username. </w:t>
            </w:r>
          </w:p>
          <w:p w14:paraId="6FC7E16A" w14:textId="137B5F34" w:rsidR="00530A6A" w:rsidRPr="00865FF1" w:rsidRDefault="00530A6A" w:rsidP="4467AACD">
            <w:pPr>
              <w:pStyle w:val="Tabletext"/>
              <w:jc w:val="both"/>
            </w:pPr>
          </w:p>
          <w:p w14:paraId="52716FCC" w14:textId="6CBFB2AD" w:rsidR="00530A6A" w:rsidRPr="00865FF1" w:rsidRDefault="00530A6A" w:rsidP="4467AACD">
            <w:pPr>
              <w:pStyle w:val="Tabletext"/>
              <w:jc w:val="both"/>
            </w:pPr>
          </w:p>
          <w:p w14:paraId="11604B47" w14:textId="51913CEA" w:rsidR="00530A6A" w:rsidRPr="00865FF1" w:rsidRDefault="3DA61F21" w:rsidP="4467AACD">
            <w:pPr>
              <w:pStyle w:val="Tabletext"/>
              <w:jc w:val="both"/>
            </w:pPr>
            <w:r w:rsidRPr="4467AACD">
              <w:t>6</w:t>
            </w:r>
            <w:r w:rsidR="42C6A8F0" w:rsidRPr="4467AACD">
              <w:t>c</w:t>
            </w:r>
            <w:r w:rsidR="7CCF62BA" w:rsidRPr="4467AACD">
              <w:t>. The user exits the application.</w:t>
            </w:r>
          </w:p>
          <w:p w14:paraId="06BF36E9" w14:textId="36BCFEE9" w:rsidR="00530A6A" w:rsidRPr="00865FF1" w:rsidRDefault="00530A6A" w:rsidP="4467AACD">
            <w:pPr>
              <w:pStyle w:val="Tabletext"/>
              <w:jc w:val="both"/>
            </w:pPr>
          </w:p>
        </w:tc>
        <w:tc>
          <w:tcPr>
            <w:tcW w:w="3544" w:type="dxa"/>
            <w:tcBorders>
              <w:top w:val="single" w:sz="6" w:space="0" w:color="auto"/>
              <w:left w:val="single" w:sz="6" w:space="0" w:color="auto"/>
              <w:bottom w:val="single" w:sz="6" w:space="0" w:color="auto"/>
              <w:right w:val="single" w:sz="6" w:space="0" w:color="auto"/>
            </w:tcBorders>
          </w:tcPr>
          <w:p w14:paraId="4F39D6CF" w14:textId="463AC066" w:rsidR="002C6AB2" w:rsidRPr="00865FF1" w:rsidRDefault="6F7E1B8E" w:rsidP="4467AACD">
            <w:pPr>
              <w:pStyle w:val="Tabletext"/>
              <w:jc w:val="both"/>
            </w:pPr>
            <w:r w:rsidRPr="4467AACD">
              <w:t>7a. The system rejects the invalid input and notifies the user about valid username</w:t>
            </w:r>
            <w:r w:rsidR="1EBCEF6C" w:rsidRPr="4467AACD">
              <w:t xml:space="preserve"> or password </w:t>
            </w:r>
            <w:r w:rsidRPr="4467AACD">
              <w:t>criteria.</w:t>
            </w:r>
          </w:p>
          <w:p w14:paraId="69AD6442" w14:textId="1AE94A94" w:rsidR="002C6AB2" w:rsidRPr="00865FF1" w:rsidRDefault="002C6AB2" w:rsidP="4467AACD">
            <w:pPr>
              <w:pStyle w:val="Tabletext"/>
              <w:jc w:val="both"/>
            </w:pPr>
          </w:p>
          <w:p w14:paraId="51400471" w14:textId="7464FCA7" w:rsidR="002C6AB2" w:rsidRPr="00865FF1" w:rsidRDefault="002C6AB2" w:rsidP="4467AACD">
            <w:pPr>
              <w:pStyle w:val="Tabletext"/>
              <w:jc w:val="both"/>
            </w:pPr>
          </w:p>
          <w:p w14:paraId="20F27676" w14:textId="3EDE28B7" w:rsidR="002C6AB2" w:rsidRPr="00865FF1" w:rsidRDefault="76410BDD" w:rsidP="4467AACD">
            <w:pPr>
              <w:pStyle w:val="Tabletext"/>
              <w:jc w:val="both"/>
            </w:pPr>
            <w:r w:rsidRPr="4467AACD">
              <w:t>7</w:t>
            </w:r>
            <w:r w:rsidR="03019E61" w:rsidRPr="4467AACD">
              <w:t xml:space="preserve">b. The system notifies the user that the username has been taken. </w:t>
            </w:r>
          </w:p>
          <w:p w14:paraId="5C29EA48" w14:textId="2526D8C1" w:rsidR="002C6AB2" w:rsidRPr="00865FF1" w:rsidRDefault="002C6AB2" w:rsidP="4467AACD">
            <w:pPr>
              <w:pStyle w:val="Tabletext"/>
              <w:jc w:val="both"/>
            </w:pPr>
          </w:p>
          <w:p w14:paraId="02EBFB8F" w14:textId="4004BF1C" w:rsidR="002C6AB2" w:rsidRPr="00865FF1" w:rsidRDefault="002C6AB2" w:rsidP="4467AACD">
            <w:pPr>
              <w:pStyle w:val="Tabletext"/>
              <w:jc w:val="both"/>
            </w:pPr>
          </w:p>
          <w:p w14:paraId="70AA4E07" w14:textId="3534B174" w:rsidR="002C6AB2" w:rsidRPr="00865FF1" w:rsidRDefault="5F38BB29" w:rsidP="4467AACD">
            <w:pPr>
              <w:pStyle w:val="Tabletext"/>
              <w:jc w:val="both"/>
            </w:pPr>
            <w:r w:rsidRPr="4467AACD">
              <w:t>7c.</w:t>
            </w:r>
            <w:r w:rsidR="76410BDD" w:rsidRPr="4467AACD">
              <w:t xml:space="preserve"> The </w:t>
            </w:r>
            <w:r w:rsidR="3B105479" w:rsidRPr="4467AACD">
              <w:t>system clears the input cache and stops execution</w:t>
            </w:r>
          </w:p>
        </w:tc>
      </w:tr>
      <w:tr w:rsidR="002C6AB2" w14:paraId="261BFA71" w14:textId="77777777" w:rsidTr="4467AACD">
        <w:tc>
          <w:tcPr>
            <w:tcW w:w="2304" w:type="dxa"/>
            <w:tcBorders>
              <w:top w:val="single" w:sz="6" w:space="0" w:color="auto"/>
              <w:left w:val="single" w:sz="6" w:space="0" w:color="auto"/>
              <w:bottom w:val="single" w:sz="6" w:space="0" w:color="auto"/>
              <w:right w:val="single" w:sz="6" w:space="0" w:color="auto"/>
            </w:tcBorders>
          </w:tcPr>
          <w:p w14:paraId="1053BF77" w14:textId="6EF84EAE" w:rsidR="002C6AB2" w:rsidRPr="00442D1D" w:rsidRDefault="002C6AB2" w:rsidP="002C6AB2">
            <w:pPr>
              <w:pStyle w:val="Tabletext"/>
              <w:rPr>
                <w:b/>
                <w:bCs/>
              </w:rPr>
            </w:pPr>
            <w:r w:rsidRPr="00442D1D">
              <w:rPr>
                <w:b/>
                <w:bCs/>
              </w:rPr>
              <w:t>Additional Notes</w:t>
            </w:r>
            <w:r>
              <w:rPr>
                <w:b/>
                <w:bCs/>
              </w:rPr>
              <w:t xml:space="preserve"> (Constraints, etc.) </w:t>
            </w:r>
          </w:p>
        </w:tc>
        <w:tc>
          <w:tcPr>
            <w:tcW w:w="7018" w:type="dxa"/>
            <w:gridSpan w:val="2"/>
            <w:tcBorders>
              <w:top w:val="single" w:sz="6" w:space="0" w:color="auto"/>
              <w:left w:val="single" w:sz="6" w:space="0" w:color="auto"/>
              <w:bottom w:val="single" w:sz="6" w:space="0" w:color="auto"/>
              <w:right w:val="single" w:sz="6" w:space="0" w:color="auto"/>
            </w:tcBorders>
          </w:tcPr>
          <w:p w14:paraId="77E4F871" w14:textId="27FFF78B" w:rsidR="002C6AB2" w:rsidRDefault="1231DE74" w:rsidP="00E218EC">
            <w:pPr>
              <w:pStyle w:val="Tabletext"/>
              <w:jc w:val="both"/>
            </w:pPr>
            <w:r>
              <w:t xml:space="preserve">Future versions will allow for a confirmation email to be sent to the user’s email address. It shall contain a verification code, which the system will prompt the user to enter in order for a successful registration to take place. </w:t>
            </w:r>
          </w:p>
        </w:tc>
      </w:tr>
    </w:tbl>
    <w:p w14:paraId="4696801F" w14:textId="4BC6A213" w:rsidR="00EE1D6D" w:rsidRDefault="00EE1D6D">
      <w:pPr>
        <w:widowControl/>
        <w:spacing w:line="240" w:lineRule="auto"/>
        <w:rPr>
          <w:lang w:val="en-GB"/>
        </w:rPr>
      </w:pPr>
    </w:p>
    <w:p w14:paraId="1924F621" w14:textId="53962059" w:rsidR="00EE1D6D" w:rsidRDefault="00DADE2D" w:rsidP="00EE1D6D">
      <w:pPr>
        <w:pStyle w:val="Heading1"/>
      </w:pPr>
      <w:bookmarkStart w:id="48" w:name="_Toc223387921"/>
      <w:r w:rsidRPr="4467AACD">
        <w:rPr>
          <w:lang w:val="en-GB"/>
        </w:rPr>
        <w:t xml:space="preserve">Appendix B – </w:t>
      </w:r>
      <w:r>
        <w:t xml:space="preserve">Use Case </w:t>
      </w:r>
      <w:r w:rsidR="7188AD6D">
        <w:t>2</w:t>
      </w:r>
      <w:r>
        <w:t xml:space="preserve"> – </w:t>
      </w:r>
      <w:r w:rsidR="6B779374">
        <w:t>Logi</w:t>
      </w:r>
      <w:r>
        <w:t>n</w:t>
      </w:r>
      <w:bookmarkEnd w:id="48"/>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3474"/>
        <w:gridCol w:w="3544"/>
      </w:tblGrid>
      <w:tr w:rsidR="00EE1D6D" w14:paraId="4C6B2CE0" w14:textId="77777777" w:rsidTr="4467AACD">
        <w:tc>
          <w:tcPr>
            <w:tcW w:w="2304" w:type="dxa"/>
          </w:tcPr>
          <w:p w14:paraId="134CF320" w14:textId="77777777" w:rsidR="00EE1D6D" w:rsidRPr="00DE1027" w:rsidRDefault="00EE1D6D" w:rsidP="00221D01">
            <w:pPr>
              <w:pStyle w:val="Tabletext"/>
              <w:rPr>
                <w:b/>
              </w:rPr>
            </w:pPr>
            <w:r w:rsidRPr="00DE1027">
              <w:rPr>
                <w:b/>
              </w:rPr>
              <w:t>Use Case ID</w:t>
            </w:r>
          </w:p>
        </w:tc>
        <w:tc>
          <w:tcPr>
            <w:tcW w:w="7018" w:type="dxa"/>
            <w:gridSpan w:val="2"/>
          </w:tcPr>
          <w:p w14:paraId="0A17C19C" w14:textId="5E4CFE5F" w:rsidR="00EE1D6D" w:rsidRPr="00DE1027" w:rsidRDefault="00DADE2D" w:rsidP="000244A6">
            <w:pPr>
              <w:pStyle w:val="Tabletext"/>
              <w:jc w:val="both"/>
            </w:pPr>
            <w:r>
              <w:t>UC-</w:t>
            </w:r>
            <w:r w:rsidR="41E71AB3">
              <w:t>2</w:t>
            </w:r>
          </w:p>
        </w:tc>
      </w:tr>
      <w:tr w:rsidR="00EE1D6D" w14:paraId="20FF05C9" w14:textId="77777777" w:rsidTr="4467AACD">
        <w:tc>
          <w:tcPr>
            <w:tcW w:w="2304" w:type="dxa"/>
          </w:tcPr>
          <w:p w14:paraId="46A577D9" w14:textId="77777777" w:rsidR="00EE1D6D" w:rsidRPr="00DE1027" w:rsidRDefault="00EE1D6D" w:rsidP="00221D01">
            <w:pPr>
              <w:pStyle w:val="Tabletext"/>
              <w:rPr>
                <w:b/>
              </w:rPr>
            </w:pPr>
            <w:r w:rsidRPr="00DE1027">
              <w:rPr>
                <w:b/>
              </w:rPr>
              <w:t>Use Case Name</w:t>
            </w:r>
          </w:p>
        </w:tc>
        <w:tc>
          <w:tcPr>
            <w:tcW w:w="7018" w:type="dxa"/>
            <w:gridSpan w:val="2"/>
          </w:tcPr>
          <w:p w14:paraId="54F39DF1" w14:textId="40015F89" w:rsidR="00EE1D6D" w:rsidRDefault="1062C688" w:rsidP="000244A6">
            <w:pPr>
              <w:pStyle w:val="Tabletext"/>
              <w:jc w:val="both"/>
            </w:pPr>
            <w:r>
              <w:t>Login</w:t>
            </w:r>
          </w:p>
        </w:tc>
      </w:tr>
      <w:tr w:rsidR="00EE1D6D" w14:paraId="2358EC3B" w14:textId="77777777" w:rsidTr="4467AACD">
        <w:tc>
          <w:tcPr>
            <w:tcW w:w="2304" w:type="dxa"/>
          </w:tcPr>
          <w:p w14:paraId="728DC4B0" w14:textId="77777777" w:rsidR="00EE1D6D" w:rsidRPr="00DE1027" w:rsidRDefault="00EE1D6D" w:rsidP="00221D01">
            <w:pPr>
              <w:pStyle w:val="Tabletext"/>
              <w:rPr>
                <w:b/>
              </w:rPr>
            </w:pPr>
            <w:r>
              <w:rPr>
                <w:b/>
              </w:rPr>
              <w:t>Brief Description</w:t>
            </w:r>
          </w:p>
        </w:tc>
        <w:tc>
          <w:tcPr>
            <w:tcW w:w="7018" w:type="dxa"/>
            <w:gridSpan w:val="2"/>
          </w:tcPr>
          <w:p w14:paraId="43BF7784" w14:textId="740B7AB6" w:rsidR="00EE1D6D" w:rsidRDefault="38048B64" w:rsidP="4467AACD">
            <w:pPr>
              <w:pStyle w:val="Tabletext"/>
              <w:jc w:val="both"/>
            </w:pPr>
            <w:r>
              <w:t>This use case describes the user’s log-in process using their registered credentials. The user will enter their username and password, and access Omnium’s services after a successful login.</w:t>
            </w:r>
          </w:p>
        </w:tc>
      </w:tr>
      <w:tr w:rsidR="00EE1D6D" w14:paraId="1A21AD56" w14:textId="77777777" w:rsidTr="4467AACD">
        <w:tc>
          <w:tcPr>
            <w:tcW w:w="2304" w:type="dxa"/>
          </w:tcPr>
          <w:p w14:paraId="256B4EC7" w14:textId="77777777" w:rsidR="00EE1D6D" w:rsidRPr="00DE1027" w:rsidRDefault="00EE1D6D" w:rsidP="00221D01">
            <w:pPr>
              <w:pStyle w:val="Tabletext"/>
              <w:rPr>
                <w:b/>
              </w:rPr>
            </w:pPr>
            <w:r>
              <w:rPr>
                <w:b/>
              </w:rPr>
              <w:t>Frequency of Use</w:t>
            </w:r>
          </w:p>
        </w:tc>
        <w:tc>
          <w:tcPr>
            <w:tcW w:w="7018" w:type="dxa"/>
            <w:gridSpan w:val="2"/>
          </w:tcPr>
          <w:p w14:paraId="20B9FCBD" w14:textId="6FA43B49" w:rsidR="00EE1D6D" w:rsidRDefault="7C85CDFD" w:rsidP="000244A6">
            <w:pPr>
              <w:pStyle w:val="Tabletext"/>
              <w:jc w:val="both"/>
            </w:pPr>
            <w:r>
              <w:t xml:space="preserve">Low </w:t>
            </w:r>
            <w:r w:rsidR="7CA6E04E">
              <w:t xml:space="preserve">– </w:t>
            </w:r>
            <w:r w:rsidR="230CB9B7">
              <w:t>5</w:t>
            </w:r>
            <w:r w:rsidR="7CA6E04E">
              <w:t>%</w:t>
            </w:r>
          </w:p>
        </w:tc>
      </w:tr>
      <w:tr w:rsidR="00EE1D6D" w14:paraId="570F27E3" w14:textId="77777777" w:rsidTr="4467AACD">
        <w:tc>
          <w:tcPr>
            <w:tcW w:w="2304" w:type="dxa"/>
          </w:tcPr>
          <w:p w14:paraId="19038B72" w14:textId="77777777" w:rsidR="00EE1D6D" w:rsidRDefault="00EE1D6D" w:rsidP="00221D01">
            <w:pPr>
              <w:pStyle w:val="Tabletext"/>
              <w:rPr>
                <w:b/>
              </w:rPr>
            </w:pPr>
            <w:r>
              <w:rPr>
                <w:b/>
              </w:rPr>
              <w:t>Priority</w:t>
            </w:r>
          </w:p>
        </w:tc>
        <w:tc>
          <w:tcPr>
            <w:tcW w:w="7018" w:type="dxa"/>
            <w:gridSpan w:val="2"/>
          </w:tcPr>
          <w:p w14:paraId="380947AA" w14:textId="77777777" w:rsidR="00EE1D6D" w:rsidRDefault="00EE1D6D" w:rsidP="000244A6">
            <w:pPr>
              <w:pStyle w:val="Tabletext"/>
              <w:jc w:val="both"/>
            </w:pPr>
            <w:r>
              <w:t>High</w:t>
            </w:r>
          </w:p>
        </w:tc>
      </w:tr>
      <w:tr w:rsidR="00EE1D6D" w14:paraId="567235CE" w14:textId="77777777" w:rsidTr="4467AACD">
        <w:tc>
          <w:tcPr>
            <w:tcW w:w="2304" w:type="dxa"/>
          </w:tcPr>
          <w:p w14:paraId="7B7A1537" w14:textId="77777777" w:rsidR="00EE1D6D" w:rsidRPr="00DE1027" w:rsidRDefault="00EE1D6D" w:rsidP="00221D01">
            <w:pPr>
              <w:pStyle w:val="Tabletext"/>
              <w:rPr>
                <w:b/>
              </w:rPr>
            </w:pPr>
            <w:r w:rsidRPr="00DE1027">
              <w:rPr>
                <w:b/>
              </w:rPr>
              <w:t>Current Version</w:t>
            </w:r>
          </w:p>
        </w:tc>
        <w:tc>
          <w:tcPr>
            <w:tcW w:w="7018" w:type="dxa"/>
            <w:gridSpan w:val="2"/>
          </w:tcPr>
          <w:p w14:paraId="158CD273" w14:textId="392AEE24" w:rsidR="00EE1D6D" w:rsidRDefault="00EE1D6D" w:rsidP="000244A6">
            <w:pPr>
              <w:pStyle w:val="Tabletext"/>
              <w:jc w:val="both"/>
            </w:pPr>
            <w:r>
              <w:t>1.</w:t>
            </w:r>
            <w:r w:rsidR="006D6E00">
              <w:t>0</w:t>
            </w:r>
          </w:p>
        </w:tc>
      </w:tr>
      <w:tr w:rsidR="00EE1D6D" w14:paraId="67FFB89D" w14:textId="77777777" w:rsidTr="4467AACD">
        <w:tc>
          <w:tcPr>
            <w:tcW w:w="2304" w:type="dxa"/>
          </w:tcPr>
          <w:p w14:paraId="76870A3B" w14:textId="77777777" w:rsidR="00EE1D6D" w:rsidRPr="00DE1027" w:rsidRDefault="00EE1D6D" w:rsidP="00221D01">
            <w:pPr>
              <w:pStyle w:val="Tabletext"/>
              <w:rPr>
                <w:b/>
              </w:rPr>
            </w:pPr>
            <w:r w:rsidRPr="00DE1027">
              <w:rPr>
                <w:b/>
              </w:rPr>
              <w:t>Date of First Version</w:t>
            </w:r>
          </w:p>
        </w:tc>
        <w:tc>
          <w:tcPr>
            <w:tcW w:w="7018" w:type="dxa"/>
            <w:gridSpan w:val="2"/>
          </w:tcPr>
          <w:p w14:paraId="35A076F0" w14:textId="52EED6BB" w:rsidR="00EE1D6D" w:rsidRDefault="00DADE2D" w:rsidP="4467AACD">
            <w:pPr>
              <w:pStyle w:val="Tabletext"/>
              <w:jc w:val="both"/>
              <w:rPr>
                <w:color w:val="000000" w:themeColor="text1"/>
              </w:rPr>
            </w:pPr>
            <w:r w:rsidRPr="4467AACD">
              <w:rPr>
                <w:color w:val="000000" w:themeColor="text1"/>
              </w:rPr>
              <w:t>0</w:t>
            </w:r>
            <w:r w:rsidR="14DA3101" w:rsidRPr="4467AACD">
              <w:rPr>
                <w:color w:val="000000" w:themeColor="text1"/>
              </w:rPr>
              <w:t>2/27/2026</w:t>
            </w:r>
          </w:p>
        </w:tc>
      </w:tr>
      <w:tr w:rsidR="00EE1D6D" w14:paraId="5BD638B1" w14:textId="77777777" w:rsidTr="4467AACD">
        <w:tc>
          <w:tcPr>
            <w:tcW w:w="2304" w:type="dxa"/>
          </w:tcPr>
          <w:p w14:paraId="585A60A9" w14:textId="77777777" w:rsidR="00EE1D6D" w:rsidRPr="00DE1027" w:rsidRDefault="00EE1D6D" w:rsidP="00221D01">
            <w:pPr>
              <w:pStyle w:val="Tabletext"/>
              <w:rPr>
                <w:b/>
              </w:rPr>
            </w:pPr>
            <w:r w:rsidRPr="00DE1027">
              <w:rPr>
                <w:b/>
              </w:rPr>
              <w:t>Date of Last Version</w:t>
            </w:r>
          </w:p>
        </w:tc>
        <w:tc>
          <w:tcPr>
            <w:tcW w:w="7018" w:type="dxa"/>
            <w:gridSpan w:val="2"/>
          </w:tcPr>
          <w:p w14:paraId="1E3B1661" w14:textId="318E1BC1" w:rsidR="00EE1D6D" w:rsidRDefault="67AA96BA" w:rsidP="4467AACD">
            <w:pPr>
              <w:pStyle w:val="Tabletext"/>
              <w:jc w:val="both"/>
            </w:pPr>
            <w:r w:rsidRPr="4467AACD">
              <w:rPr>
                <w:color w:val="000000" w:themeColor="text1"/>
              </w:rPr>
              <w:t>02/27/2026</w:t>
            </w:r>
          </w:p>
        </w:tc>
      </w:tr>
      <w:tr w:rsidR="00EE1D6D" w14:paraId="1F03E3B4" w14:textId="77777777" w:rsidTr="4467AACD">
        <w:tc>
          <w:tcPr>
            <w:tcW w:w="2304" w:type="dxa"/>
          </w:tcPr>
          <w:p w14:paraId="4449B3A5" w14:textId="77777777" w:rsidR="00EE1D6D" w:rsidRPr="00DE1027" w:rsidRDefault="00EE1D6D" w:rsidP="00221D01">
            <w:pPr>
              <w:pStyle w:val="Tabletext"/>
              <w:rPr>
                <w:b/>
              </w:rPr>
            </w:pPr>
            <w:r w:rsidRPr="00DE1027">
              <w:rPr>
                <w:b/>
              </w:rPr>
              <w:t>Created By</w:t>
            </w:r>
          </w:p>
        </w:tc>
        <w:tc>
          <w:tcPr>
            <w:tcW w:w="7018" w:type="dxa"/>
            <w:gridSpan w:val="2"/>
          </w:tcPr>
          <w:p w14:paraId="5A7D9682" w14:textId="73F33549" w:rsidR="00EE1D6D" w:rsidRDefault="7A9E9E0A" w:rsidP="4467AACD">
            <w:pPr>
              <w:pStyle w:val="Tabletext"/>
              <w:jc w:val="both"/>
            </w:pPr>
            <w:r>
              <w:t>Brady Bottari</w:t>
            </w:r>
          </w:p>
        </w:tc>
      </w:tr>
      <w:tr w:rsidR="00EE1D6D" w14:paraId="0D563006" w14:textId="77777777" w:rsidTr="4467AACD">
        <w:tc>
          <w:tcPr>
            <w:tcW w:w="2304" w:type="dxa"/>
          </w:tcPr>
          <w:p w14:paraId="73432822" w14:textId="77777777" w:rsidR="00EE1D6D" w:rsidRPr="00DE1027" w:rsidRDefault="00EE1D6D" w:rsidP="00221D01">
            <w:pPr>
              <w:pStyle w:val="Tabletext"/>
              <w:rPr>
                <w:b/>
              </w:rPr>
            </w:pPr>
            <w:r>
              <w:rPr>
                <w:b/>
              </w:rPr>
              <w:t>Last Update By</w:t>
            </w:r>
          </w:p>
        </w:tc>
        <w:tc>
          <w:tcPr>
            <w:tcW w:w="7018" w:type="dxa"/>
            <w:gridSpan w:val="2"/>
          </w:tcPr>
          <w:p w14:paraId="7267A5F2" w14:textId="60DC771E" w:rsidR="00EE1D6D" w:rsidRDefault="2465F092" w:rsidP="4467AACD">
            <w:pPr>
              <w:pStyle w:val="Tabletext"/>
              <w:jc w:val="both"/>
            </w:pPr>
            <w:r>
              <w:t>Brady Bottari</w:t>
            </w:r>
          </w:p>
        </w:tc>
      </w:tr>
      <w:tr w:rsidR="00EE1D6D" w14:paraId="3016D14A" w14:textId="77777777" w:rsidTr="4467AACD">
        <w:tc>
          <w:tcPr>
            <w:tcW w:w="2304" w:type="dxa"/>
          </w:tcPr>
          <w:p w14:paraId="3E7D1A71" w14:textId="77777777" w:rsidR="00EE1D6D" w:rsidRDefault="00EE1D6D" w:rsidP="00221D01">
            <w:pPr>
              <w:pStyle w:val="Tabletext"/>
              <w:rPr>
                <w:b/>
              </w:rPr>
            </w:pPr>
            <w:r>
              <w:rPr>
                <w:b/>
              </w:rPr>
              <w:t>Approved By</w:t>
            </w:r>
          </w:p>
        </w:tc>
        <w:tc>
          <w:tcPr>
            <w:tcW w:w="7018" w:type="dxa"/>
            <w:gridSpan w:val="2"/>
          </w:tcPr>
          <w:p w14:paraId="606C26BC" w14:textId="6A87CCD1" w:rsidR="00EE1D6D" w:rsidRDefault="56E22D9C" w:rsidP="4467AACD">
            <w:pPr>
              <w:pStyle w:val="Tabletext"/>
              <w:jc w:val="both"/>
            </w:pPr>
            <w:r>
              <w:t>Hector Marrero-Colominas</w:t>
            </w:r>
          </w:p>
        </w:tc>
      </w:tr>
      <w:tr w:rsidR="00EE1D6D" w14:paraId="74547C1E" w14:textId="77777777" w:rsidTr="4467AACD">
        <w:tc>
          <w:tcPr>
            <w:tcW w:w="2304" w:type="dxa"/>
          </w:tcPr>
          <w:p w14:paraId="7667D94C" w14:textId="77777777" w:rsidR="00EE1D6D" w:rsidRPr="00DE1027" w:rsidRDefault="00EE1D6D" w:rsidP="00221D01">
            <w:pPr>
              <w:pStyle w:val="Tabletext"/>
              <w:rPr>
                <w:b/>
                <w:bCs/>
              </w:rPr>
            </w:pPr>
            <w:r w:rsidRPr="00DE1027">
              <w:rPr>
                <w:b/>
                <w:bCs/>
              </w:rPr>
              <w:t>Assumptions</w:t>
            </w:r>
          </w:p>
        </w:tc>
        <w:tc>
          <w:tcPr>
            <w:tcW w:w="7018" w:type="dxa"/>
            <w:gridSpan w:val="2"/>
          </w:tcPr>
          <w:p w14:paraId="586367EB" w14:textId="61F07821" w:rsidR="00EE1D6D" w:rsidRDefault="00DADE2D" w:rsidP="000244A6">
            <w:pPr>
              <w:pStyle w:val="Tabletext"/>
              <w:jc w:val="both"/>
            </w:pPr>
            <w:r>
              <w:t>The user has provided all the required information for registration.</w:t>
            </w:r>
          </w:p>
          <w:p w14:paraId="1BDFD0A8" w14:textId="05786684" w:rsidR="00EE1D6D" w:rsidRDefault="73213DEB" w:rsidP="000244A6">
            <w:pPr>
              <w:pStyle w:val="Tabletext"/>
              <w:jc w:val="both"/>
            </w:pPr>
            <w:r>
              <w:t>The user is already a registered user of Omnium.</w:t>
            </w:r>
          </w:p>
        </w:tc>
      </w:tr>
      <w:tr w:rsidR="00EE1D6D" w14:paraId="66166D70" w14:textId="77777777" w:rsidTr="4467AACD">
        <w:tc>
          <w:tcPr>
            <w:tcW w:w="2304" w:type="dxa"/>
          </w:tcPr>
          <w:p w14:paraId="682A88DA" w14:textId="77777777" w:rsidR="00EE1D6D" w:rsidRPr="00DE1027" w:rsidRDefault="00EE1D6D" w:rsidP="00221D01">
            <w:pPr>
              <w:pStyle w:val="Tabletext"/>
              <w:rPr>
                <w:b/>
                <w:bCs/>
              </w:rPr>
            </w:pPr>
            <w:r>
              <w:rPr>
                <w:b/>
                <w:bCs/>
              </w:rPr>
              <w:t>Primary Actor</w:t>
            </w:r>
          </w:p>
        </w:tc>
        <w:tc>
          <w:tcPr>
            <w:tcW w:w="7018" w:type="dxa"/>
            <w:gridSpan w:val="2"/>
          </w:tcPr>
          <w:p w14:paraId="42D0FA12" w14:textId="77777777" w:rsidR="00EE1D6D" w:rsidRDefault="00EE1D6D" w:rsidP="000244A6">
            <w:pPr>
              <w:pStyle w:val="Tabletext"/>
              <w:jc w:val="both"/>
            </w:pPr>
            <w:r>
              <w:t>User</w:t>
            </w:r>
          </w:p>
        </w:tc>
      </w:tr>
      <w:tr w:rsidR="00EE1D6D" w14:paraId="3B36D440" w14:textId="77777777" w:rsidTr="4467AACD">
        <w:tc>
          <w:tcPr>
            <w:tcW w:w="2304" w:type="dxa"/>
            <w:tcBorders>
              <w:top w:val="single" w:sz="6" w:space="0" w:color="auto"/>
              <w:left w:val="single" w:sz="6" w:space="0" w:color="auto"/>
              <w:bottom w:val="single" w:sz="6" w:space="0" w:color="auto"/>
              <w:right w:val="single" w:sz="6" w:space="0" w:color="auto"/>
            </w:tcBorders>
          </w:tcPr>
          <w:p w14:paraId="057146EB" w14:textId="77777777" w:rsidR="00EE1D6D" w:rsidRPr="00DE1027" w:rsidRDefault="00EE1D6D" w:rsidP="00221D01">
            <w:pPr>
              <w:pStyle w:val="Tabletext"/>
              <w:rPr>
                <w:b/>
                <w:bCs/>
              </w:rPr>
            </w:pPr>
            <w:r>
              <w:rPr>
                <w:b/>
                <w:bCs/>
              </w:rPr>
              <w:t>Secondary Actor/s</w:t>
            </w:r>
          </w:p>
        </w:tc>
        <w:tc>
          <w:tcPr>
            <w:tcW w:w="7018" w:type="dxa"/>
            <w:gridSpan w:val="2"/>
            <w:tcBorders>
              <w:top w:val="single" w:sz="6" w:space="0" w:color="auto"/>
              <w:left w:val="single" w:sz="6" w:space="0" w:color="auto"/>
              <w:bottom w:val="single" w:sz="6" w:space="0" w:color="auto"/>
              <w:right w:val="single" w:sz="6" w:space="0" w:color="auto"/>
            </w:tcBorders>
          </w:tcPr>
          <w:p w14:paraId="65BA680E" w14:textId="79AD7D87" w:rsidR="00EE1D6D" w:rsidRDefault="00DADE2D" w:rsidP="000244A6">
            <w:pPr>
              <w:pStyle w:val="Tabletext"/>
              <w:jc w:val="both"/>
            </w:pPr>
            <w:r>
              <w:t>N</w:t>
            </w:r>
            <w:r w:rsidR="1008AFA3">
              <w:t>one</w:t>
            </w:r>
          </w:p>
        </w:tc>
      </w:tr>
      <w:tr w:rsidR="00EE1D6D" w14:paraId="4860EEC4" w14:textId="77777777" w:rsidTr="4467AACD">
        <w:tc>
          <w:tcPr>
            <w:tcW w:w="2304" w:type="dxa"/>
            <w:tcBorders>
              <w:top w:val="single" w:sz="6" w:space="0" w:color="auto"/>
              <w:left w:val="single" w:sz="6" w:space="0" w:color="auto"/>
              <w:bottom w:val="single" w:sz="6" w:space="0" w:color="auto"/>
              <w:right w:val="single" w:sz="6" w:space="0" w:color="auto"/>
            </w:tcBorders>
          </w:tcPr>
          <w:p w14:paraId="41797C0F" w14:textId="77777777" w:rsidR="00EE1D6D" w:rsidRPr="00DE1027" w:rsidRDefault="00EE1D6D" w:rsidP="00221D01">
            <w:pPr>
              <w:pStyle w:val="Tabletext"/>
              <w:rPr>
                <w:b/>
                <w:bCs/>
              </w:rPr>
            </w:pPr>
            <w:r w:rsidRPr="00DE1027">
              <w:rPr>
                <w:b/>
                <w:bCs/>
              </w:rPr>
              <w:t>Preconditions</w:t>
            </w:r>
          </w:p>
        </w:tc>
        <w:tc>
          <w:tcPr>
            <w:tcW w:w="7018" w:type="dxa"/>
            <w:gridSpan w:val="2"/>
            <w:tcBorders>
              <w:top w:val="single" w:sz="6" w:space="0" w:color="auto"/>
              <w:left w:val="single" w:sz="6" w:space="0" w:color="auto"/>
              <w:bottom w:val="single" w:sz="6" w:space="0" w:color="auto"/>
              <w:right w:val="single" w:sz="6" w:space="0" w:color="auto"/>
            </w:tcBorders>
          </w:tcPr>
          <w:p w14:paraId="6C9918FF" w14:textId="3F2A087F" w:rsidR="00EE1D6D" w:rsidRDefault="65BABB23" w:rsidP="4467AACD">
            <w:pPr>
              <w:pStyle w:val="Tabletext"/>
              <w:jc w:val="both"/>
            </w:pPr>
            <w:r>
              <w:t>The user must be a registered user of Omnium.</w:t>
            </w:r>
          </w:p>
        </w:tc>
      </w:tr>
      <w:tr w:rsidR="00EE1D6D" w14:paraId="25E79643" w14:textId="77777777" w:rsidTr="4467AACD">
        <w:tc>
          <w:tcPr>
            <w:tcW w:w="2304" w:type="dxa"/>
            <w:tcBorders>
              <w:top w:val="single" w:sz="6" w:space="0" w:color="auto"/>
              <w:left w:val="single" w:sz="6" w:space="0" w:color="auto"/>
              <w:bottom w:val="single" w:sz="6" w:space="0" w:color="auto"/>
              <w:right w:val="single" w:sz="6" w:space="0" w:color="auto"/>
            </w:tcBorders>
          </w:tcPr>
          <w:p w14:paraId="49B4A00E" w14:textId="77777777" w:rsidR="00EE1D6D" w:rsidRPr="00DE1027" w:rsidRDefault="00EE1D6D" w:rsidP="00221D01">
            <w:pPr>
              <w:pStyle w:val="Tabletext"/>
              <w:rPr>
                <w:b/>
                <w:bCs/>
              </w:rPr>
            </w:pPr>
            <w:r w:rsidRPr="00DE1027">
              <w:rPr>
                <w:b/>
                <w:bCs/>
              </w:rPr>
              <w:t>Postconditions</w:t>
            </w:r>
          </w:p>
        </w:tc>
        <w:tc>
          <w:tcPr>
            <w:tcW w:w="7018" w:type="dxa"/>
            <w:gridSpan w:val="2"/>
            <w:tcBorders>
              <w:top w:val="single" w:sz="6" w:space="0" w:color="auto"/>
              <w:left w:val="single" w:sz="6" w:space="0" w:color="auto"/>
              <w:bottom w:val="single" w:sz="6" w:space="0" w:color="auto"/>
              <w:right w:val="single" w:sz="6" w:space="0" w:color="auto"/>
            </w:tcBorders>
          </w:tcPr>
          <w:p w14:paraId="431F6161" w14:textId="51FA353D" w:rsidR="00EE1D6D" w:rsidRDefault="1890851A" w:rsidP="4467AACD">
            <w:pPr>
              <w:keepLines/>
              <w:pBdr>
                <w:top w:val="nil"/>
                <w:left w:val="nil"/>
                <w:bottom w:val="nil"/>
                <w:right w:val="nil"/>
                <w:between w:val="nil"/>
              </w:pBdr>
              <w:spacing w:after="120"/>
              <w:jc w:val="both"/>
            </w:pPr>
            <w:r>
              <w:t xml:space="preserve">The user can access the features of Omnium. </w:t>
            </w:r>
          </w:p>
        </w:tc>
      </w:tr>
      <w:tr w:rsidR="00EE1D6D" w14:paraId="3931F16E" w14:textId="77777777" w:rsidTr="4467AACD">
        <w:tc>
          <w:tcPr>
            <w:tcW w:w="2304" w:type="dxa"/>
            <w:tcBorders>
              <w:top w:val="single" w:sz="6" w:space="0" w:color="auto"/>
              <w:left w:val="single" w:sz="6" w:space="0" w:color="auto"/>
              <w:bottom w:val="single" w:sz="6" w:space="0" w:color="auto"/>
              <w:right w:val="single" w:sz="6" w:space="0" w:color="auto"/>
            </w:tcBorders>
          </w:tcPr>
          <w:p w14:paraId="407C61E1" w14:textId="77777777" w:rsidR="00EE1D6D" w:rsidRPr="00DE1027" w:rsidRDefault="00EE1D6D" w:rsidP="00221D01">
            <w:pPr>
              <w:pStyle w:val="Tabletext"/>
              <w:rPr>
                <w:b/>
                <w:bCs/>
              </w:rPr>
            </w:pPr>
            <w:r>
              <w:rPr>
                <w:b/>
                <w:bCs/>
              </w:rPr>
              <w:lastRenderedPageBreak/>
              <w:t>Trigger</w:t>
            </w:r>
          </w:p>
        </w:tc>
        <w:tc>
          <w:tcPr>
            <w:tcW w:w="7018" w:type="dxa"/>
            <w:gridSpan w:val="2"/>
            <w:tcBorders>
              <w:top w:val="single" w:sz="6" w:space="0" w:color="auto"/>
              <w:left w:val="single" w:sz="6" w:space="0" w:color="auto"/>
              <w:bottom w:val="single" w:sz="6" w:space="0" w:color="auto"/>
              <w:right w:val="single" w:sz="6" w:space="0" w:color="auto"/>
            </w:tcBorders>
          </w:tcPr>
          <w:p w14:paraId="7EC3D0E6" w14:textId="25F6DA88" w:rsidR="00EE1D6D" w:rsidRDefault="1008AFA3" w:rsidP="000244A6">
            <w:pPr>
              <w:pStyle w:val="Tabletext"/>
              <w:jc w:val="both"/>
            </w:pPr>
            <w:r>
              <w:t>The user</w:t>
            </w:r>
            <w:r w:rsidR="00DADE2D">
              <w:t xml:space="preserve"> clicks on </w:t>
            </w:r>
            <w:r w:rsidR="72454F0F">
              <w:t>“Log in”.</w:t>
            </w:r>
          </w:p>
        </w:tc>
      </w:tr>
      <w:tr w:rsidR="00EE1D6D" w14:paraId="489D4E53" w14:textId="77777777" w:rsidTr="4467AACD">
        <w:tc>
          <w:tcPr>
            <w:tcW w:w="2304" w:type="dxa"/>
            <w:tcBorders>
              <w:top w:val="single" w:sz="6" w:space="0" w:color="auto"/>
              <w:left w:val="single" w:sz="6" w:space="0" w:color="auto"/>
              <w:bottom w:val="single" w:sz="6" w:space="0" w:color="auto"/>
              <w:right w:val="single" w:sz="6" w:space="0" w:color="auto"/>
            </w:tcBorders>
          </w:tcPr>
          <w:p w14:paraId="4C07D5C3" w14:textId="77777777" w:rsidR="00EE1D6D" w:rsidRPr="00DE1027" w:rsidRDefault="00EE1D6D" w:rsidP="00221D01">
            <w:pPr>
              <w:pStyle w:val="Tabletext"/>
              <w:rPr>
                <w:b/>
                <w:bCs/>
              </w:rPr>
            </w:pPr>
            <w:r w:rsidRPr="00DE1027">
              <w:rPr>
                <w:b/>
                <w:bCs/>
              </w:rPr>
              <w:t xml:space="preserve">Main </w:t>
            </w:r>
            <w:r>
              <w:rPr>
                <w:b/>
                <w:bCs/>
              </w:rPr>
              <w:t xml:space="preserve">Success </w:t>
            </w:r>
            <w:r w:rsidRPr="00DE1027">
              <w:rPr>
                <w:b/>
                <w:bCs/>
              </w:rPr>
              <w:t>Scenario</w:t>
            </w:r>
          </w:p>
        </w:tc>
        <w:tc>
          <w:tcPr>
            <w:tcW w:w="3474" w:type="dxa"/>
            <w:tcBorders>
              <w:top w:val="single" w:sz="6" w:space="0" w:color="auto"/>
              <w:left w:val="single" w:sz="6" w:space="0" w:color="auto"/>
              <w:bottom w:val="single" w:sz="6" w:space="0" w:color="auto"/>
              <w:right w:val="single" w:sz="6" w:space="0" w:color="auto"/>
            </w:tcBorders>
          </w:tcPr>
          <w:p w14:paraId="63A07AA5" w14:textId="77777777" w:rsidR="00EE1D6D" w:rsidRPr="00442D1D" w:rsidRDefault="00EE1D6D" w:rsidP="000244A6">
            <w:pPr>
              <w:pStyle w:val="Tabletext"/>
              <w:jc w:val="both"/>
              <w:rPr>
                <w:b/>
                <w:bCs/>
              </w:rPr>
            </w:pPr>
            <w:r w:rsidRPr="00442D1D">
              <w:rPr>
                <w:b/>
                <w:bCs/>
              </w:rPr>
              <w:t>User Actions</w:t>
            </w:r>
          </w:p>
        </w:tc>
        <w:tc>
          <w:tcPr>
            <w:tcW w:w="3544" w:type="dxa"/>
            <w:tcBorders>
              <w:top w:val="single" w:sz="6" w:space="0" w:color="auto"/>
              <w:left w:val="single" w:sz="6" w:space="0" w:color="auto"/>
              <w:bottom w:val="single" w:sz="6" w:space="0" w:color="auto"/>
              <w:right w:val="single" w:sz="6" w:space="0" w:color="auto"/>
            </w:tcBorders>
          </w:tcPr>
          <w:p w14:paraId="1E8DFFDC" w14:textId="77777777" w:rsidR="00EE1D6D" w:rsidRPr="00442D1D" w:rsidRDefault="00EE1D6D" w:rsidP="000244A6">
            <w:pPr>
              <w:pStyle w:val="Tabletext"/>
              <w:jc w:val="both"/>
              <w:rPr>
                <w:b/>
                <w:bCs/>
              </w:rPr>
            </w:pPr>
            <w:r w:rsidRPr="00442D1D">
              <w:rPr>
                <w:b/>
                <w:bCs/>
              </w:rPr>
              <w:t>System Actions</w:t>
            </w:r>
          </w:p>
        </w:tc>
      </w:tr>
      <w:tr w:rsidR="00EE1D6D" w14:paraId="0CF6E2CF" w14:textId="77777777" w:rsidTr="4467AACD">
        <w:tc>
          <w:tcPr>
            <w:tcW w:w="2304" w:type="dxa"/>
            <w:tcBorders>
              <w:top w:val="single" w:sz="6" w:space="0" w:color="auto"/>
              <w:left w:val="single" w:sz="6" w:space="0" w:color="auto"/>
              <w:bottom w:val="single" w:sz="6" w:space="0" w:color="auto"/>
              <w:right w:val="single" w:sz="6" w:space="0" w:color="auto"/>
            </w:tcBorders>
          </w:tcPr>
          <w:p w14:paraId="55D290DB" w14:textId="77777777" w:rsidR="00EE1D6D" w:rsidRPr="00DE1027" w:rsidRDefault="00EE1D6D" w:rsidP="00221D01">
            <w:pPr>
              <w:pStyle w:val="Tabletext"/>
              <w:rPr>
                <w:b/>
                <w:bCs/>
              </w:rPr>
            </w:pPr>
          </w:p>
        </w:tc>
        <w:tc>
          <w:tcPr>
            <w:tcW w:w="3474" w:type="dxa"/>
            <w:tcBorders>
              <w:top w:val="single" w:sz="6" w:space="0" w:color="auto"/>
              <w:left w:val="single" w:sz="6" w:space="0" w:color="auto"/>
              <w:bottom w:val="single" w:sz="6" w:space="0" w:color="auto"/>
              <w:right w:val="single" w:sz="6" w:space="0" w:color="auto"/>
            </w:tcBorders>
          </w:tcPr>
          <w:p w14:paraId="3DEEBA54" w14:textId="30B2F28F" w:rsidR="00EE1D6D" w:rsidRDefault="0CF591B6" w:rsidP="4467AACD">
            <w:pPr>
              <w:pStyle w:val="Tabletext"/>
              <w:spacing w:after="200"/>
              <w:jc w:val="both"/>
            </w:pPr>
            <w:r w:rsidRPr="4467AACD">
              <w:t>1. The user launches Omnium.</w:t>
            </w:r>
          </w:p>
          <w:p w14:paraId="703ABB1C" w14:textId="77777777" w:rsidR="00EE1D6D" w:rsidRDefault="00EE1D6D" w:rsidP="4467AACD">
            <w:pPr>
              <w:pStyle w:val="Tabletext"/>
              <w:spacing w:after="200"/>
              <w:jc w:val="both"/>
              <w:rPr>
                <w:color w:val="FF0000"/>
              </w:rPr>
            </w:pPr>
          </w:p>
          <w:p w14:paraId="74258F2E" w14:textId="77777777" w:rsidR="00EE1D6D" w:rsidRDefault="00EE1D6D" w:rsidP="4467AACD">
            <w:pPr>
              <w:pStyle w:val="Tabletext"/>
              <w:spacing w:after="200"/>
              <w:jc w:val="both"/>
              <w:rPr>
                <w:color w:val="FF0000"/>
              </w:rPr>
            </w:pPr>
          </w:p>
          <w:p w14:paraId="4EF74BC9" w14:textId="27EC9937" w:rsidR="00EE1D6D" w:rsidRDefault="0CF591B6" w:rsidP="4467AACD">
            <w:pPr>
              <w:pStyle w:val="Tabletext"/>
              <w:spacing w:after="200"/>
              <w:jc w:val="both"/>
            </w:pPr>
            <w:r w:rsidRPr="4467AACD">
              <w:t>3. The user selects “Log in”.</w:t>
            </w:r>
          </w:p>
          <w:p w14:paraId="4DE7EFDA" w14:textId="654E6090" w:rsidR="00EE1D6D" w:rsidRDefault="00EE1D6D" w:rsidP="4467AACD">
            <w:pPr>
              <w:pStyle w:val="Tabletext"/>
              <w:spacing w:after="200"/>
              <w:jc w:val="both"/>
              <w:rPr>
                <w:color w:val="FF0000"/>
              </w:rPr>
            </w:pPr>
          </w:p>
          <w:p w14:paraId="293558CE" w14:textId="2C3CEEE5" w:rsidR="00EE1D6D" w:rsidRDefault="00EE1D6D" w:rsidP="4467AACD">
            <w:pPr>
              <w:pStyle w:val="Tabletext"/>
              <w:spacing w:after="200"/>
              <w:jc w:val="both"/>
              <w:rPr>
                <w:color w:val="FF0000"/>
              </w:rPr>
            </w:pPr>
          </w:p>
          <w:p w14:paraId="5E813861" w14:textId="3AB6A143" w:rsidR="00EE1D6D" w:rsidRDefault="00EE1D6D" w:rsidP="4467AACD">
            <w:pPr>
              <w:pStyle w:val="Tabletext"/>
              <w:spacing w:after="200"/>
              <w:jc w:val="both"/>
              <w:rPr>
                <w:color w:val="FF0000"/>
              </w:rPr>
            </w:pPr>
          </w:p>
          <w:p w14:paraId="007B58ED" w14:textId="35EB2449" w:rsidR="00EE1D6D" w:rsidRDefault="0CF591B6" w:rsidP="4467AACD">
            <w:pPr>
              <w:pStyle w:val="Tabletext"/>
              <w:spacing w:after="200"/>
              <w:jc w:val="both"/>
            </w:pPr>
            <w:r w:rsidRPr="4467AACD">
              <w:t>5. The user enters their information into the text fields.</w:t>
            </w:r>
          </w:p>
          <w:p w14:paraId="116410C3" w14:textId="50223904" w:rsidR="00EE1D6D" w:rsidRDefault="0CF591B6" w:rsidP="4467AACD">
            <w:pPr>
              <w:pStyle w:val="Tabletext"/>
              <w:spacing w:after="200"/>
              <w:jc w:val="both"/>
            </w:pPr>
            <w:r w:rsidRPr="4467AACD">
              <w:t>6. The user submits the form.</w:t>
            </w:r>
          </w:p>
          <w:p w14:paraId="0A0BFF13" w14:textId="5B34A787" w:rsidR="00EE1D6D" w:rsidRDefault="00EE1D6D" w:rsidP="4467AACD">
            <w:pPr>
              <w:pBdr>
                <w:top w:val="nil"/>
                <w:left w:val="nil"/>
                <w:bottom w:val="nil"/>
                <w:right w:val="nil"/>
                <w:between w:val="nil"/>
              </w:pBdr>
              <w:spacing w:after="200"/>
              <w:jc w:val="both"/>
            </w:pPr>
          </w:p>
          <w:p w14:paraId="56383CC6" w14:textId="4E712184" w:rsidR="00EE1D6D" w:rsidRDefault="00EE1D6D" w:rsidP="000244A6">
            <w:pPr>
              <w:pStyle w:val="Tabletext"/>
              <w:jc w:val="both"/>
            </w:pPr>
          </w:p>
        </w:tc>
        <w:tc>
          <w:tcPr>
            <w:tcW w:w="3544" w:type="dxa"/>
            <w:tcBorders>
              <w:top w:val="single" w:sz="6" w:space="0" w:color="auto"/>
              <w:left w:val="single" w:sz="6" w:space="0" w:color="auto"/>
              <w:bottom w:val="single" w:sz="6" w:space="0" w:color="auto"/>
              <w:right w:val="single" w:sz="6" w:space="0" w:color="auto"/>
            </w:tcBorders>
          </w:tcPr>
          <w:p w14:paraId="17DCD37F" w14:textId="26DD45D3" w:rsidR="00EE1D6D" w:rsidRPr="00887302" w:rsidRDefault="00EE1D6D" w:rsidP="4467AACD">
            <w:pPr>
              <w:pStyle w:val="Tabletext"/>
              <w:jc w:val="both"/>
              <w:rPr>
                <w:color w:val="FF0000"/>
              </w:rPr>
            </w:pPr>
          </w:p>
          <w:p w14:paraId="3F90A8F3" w14:textId="1873D58B" w:rsidR="00EE1D6D" w:rsidRPr="00887302" w:rsidRDefault="0CF591B6" w:rsidP="4467AACD">
            <w:pPr>
              <w:pStyle w:val="Tabletext"/>
              <w:jc w:val="both"/>
            </w:pPr>
            <w:r w:rsidRPr="4467AACD">
              <w:t>2. The system displays the “Welcome” screen, with a prompt displaying “Register new account” or “Log in”.</w:t>
            </w:r>
          </w:p>
          <w:p w14:paraId="4A6709C3" w14:textId="5CA4D889" w:rsidR="00EE1D6D" w:rsidRPr="00887302" w:rsidRDefault="00EE1D6D" w:rsidP="4467AACD">
            <w:pPr>
              <w:pStyle w:val="Tabletext"/>
              <w:jc w:val="both"/>
            </w:pPr>
          </w:p>
          <w:p w14:paraId="0345765D" w14:textId="52B223C3" w:rsidR="00EE1D6D" w:rsidRPr="00887302" w:rsidRDefault="0CF591B6" w:rsidP="4467AACD">
            <w:pPr>
              <w:pStyle w:val="Tabletext"/>
              <w:jc w:val="both"/>
            </w:pPr>
            <w:r w:rsidRPr="4467AACD">
              <w:t xml:space="preserve">4. The system displays two text fields; one for entering the username or email address and one for entering the password. </w:t>
            </w:r>
          </w:p>
          <w:p w14:paraId="3AE3C39E" w14:textId="21F33E7B" w:rsidR="00EE1D6D" w:rsidRPr="00887302" w:rsidRDefault="00EE1D6D" w:rsidP="4467AACD">
            <w:pPr>
              <w:pStyle w:val="Tabletext"/>
              <w:jc w:val="both"/>
              <w:rPr>
                <w:color w:val="FF0000"/>
              </w:rPr>
            </w:pPr>
          </w:p>
          <w:p w14:paraId="707F9692" w14:textId="639C7397" w:rsidR="00EE1D6D" w:rsidRPr="00887302" w:rsidRDefault="00EE1D6D" w:rsidP="4467AACD">
            <w:pPr>
              <w:pStyle w:val="Tabletext"/>
              <w:jc w:val="both"/>
              <w:rPr>
                <w:color w:val="FF0000"/>
              </w:rPr>
            </w:pPr>
          </w:p>
          <w:p w14:paraId="30BCF064" w14:textId="58D49AF2" w:rsidR="00EE1D6D" w:rsidRPr="00887302" w:rsidRDefault="0CF591B6" w:rsidP="4467AACD">
            <w:pPr>
              <w:pStyle w:val="Tabletext"/>
              <w:jc w:val="both"/>
            </w:pPr>
            <w:r w:rsidRPr="4467AACD">
              <w:t>7</w:t>
            </w:r>
            <w:r w:rsidR="51A624F2" w:rsidRPr="4467AACD">
              <w:t>. The</w:t>
            </w:r>
            <w:r w:rsidRPr="4467AACD">
              <w:t xml:space="preserve"> system validates </w:t>
            </w:r>
            <w:r w:rsidR="0463BC73" w:rsidRPr="4467AACD">
              <w:t>username and password.</w:t>
            </w:r>
          </w:p>
          <w:p w14:paraId="7192BF22" w14:textId="579F30E5" w:rsidR="00EE1D6D" w:rsidRPr="00887302" w:rsidRDefault="0CF591B6" w:rsidP="4467AACD">
            <w:pPr>
              <w:pStyle w:val="Tabletext"/>
              <w:jc w:val="both"/>
            </w:pPr>
            <w:r w:rsidRPr="4467AACD">
              <w:t xml:space="preserve">9. The system displays a message of successful </w:t>
            </w:r>
            <w:r w:rsidR="2E6143B9" w:rsidRPr="4467AACD">
              <w:t>login</w:t>
            </w:r>
            <w:r w:rsidRPr="4467AACD">
              <w:t>.</w:t>
            </w:r>
          </w:p>
          <w:p w14:paraId="1CABFC33" w14:textId="6CAE87BC" w:rsidR="00EE1D6D" w:rsidRPr="00887302" w:rsidRDefault="0CF591B6" w:rsidP="4467AACD">
            <w:pPr>
              <w:keepLines/>
              <w:pBdr>
                <w:top w:val="nil"/>
                <w:left w:val="nil"/>
                <w:bottom w:val="nil"/>
                <w:right w:val="nil"/>
                <w:between w:val="nil"/>
              </w:pBdr>
              <w:spacing w:after="120"/>
              <w:jc w:val="both"/>
            </w:pPr>
            <w:r w:rsidRPr="4467AACD">
              <w:t>10. The system displays the main menu screen.</w:t>
            </w:r>
          </w:p>
        </w:tc>
      </w:tr>
      <w:tr w:rsidR="00EE1D6D" w14:paraId="3A36447B" w14:textId="77777777" w:rsidTr="4467AACD">
        <w:tc>
          <w:tcPr>
            <w:tcW w:w="2304" w:type="dxa"/>
            <w:tcBorders>
              <w:top w:val="single" w:sz="6" w:space="0" w:color="auto"/>
              <w:left w:val="single" w:sz="6" w:space="0" w:color="auto"/>
              <w:bottom w:val="single" w:sz="6" w:space="0" w:color="auto"/>
              <w:right w:val="single" w:sz="6" w:space="0" w:color="auto"/>
            </w:tcBorders>
          </w:tcPr>
          <w:p w14:paraId="7667CE1A" w14:textId="77777777" w:rsidR="00EE1D6D" w:rsidRPr="00DE1027" w:rsidRDefault="00EE1D6D" w:rsidP="00221D01">
            <w:pPr>
              <w:pStyle w:val="Tabletext"/>
              <w:rPr>
                <w:b/>
                <w:bCs/>
              </w:rPr>
            </w:pPr>
            <w:r w:rsidRPr="00DE1027">
              <w:rPr>
                <w:b/>
                <w:bCs/>
              </w:rPr>
              <w:t>Alternate Scenarios</w:t>
            </w:r>
          </w:p>
        </w:tc>
        <w:tc>
          <w:tcPr>
            <w:tcW w:w="3474" w:type="dxa"/>
            <w:tcBorders>
              <w:top w:val="single" w:sz="6" w:space="0" w:color="auto"/>
              <w:left w:val="single" w:sz="6" w:space="0" w:color="auto"/>
              <w:bottom w:val="single" w:sz="6" w:space="0" w:color="auto"/>
              <w:right w:val="single" w:sz="6" w:space="0" w:color="auto"/>
            </w:tcBorders>
          </w:tcPr>
          <w:p w14:paraId="075AB06A" w14:textId="77777777" w:rsidR="00EE1D6D" w:rsidRDefault="00EE1D6D" w:rsidP="000244A6">
            <w:pPr>
              <w:pStyle w:val="Tabletext"/>
              <w:jc w:val="both"/>
            </w:pPr>
            <w:r w:rsidRPr="00442D1D">
              <w:rPr>
                <w:b/>
                <w:bCs/>
              </w:rPr>
              <w:t>User Actions</w:t>
            </w:r>
          </w:p>
        </w:tc>
        <w:tc>
          <w:tcPr>
            <w:tcW w:w="3544" w:type="dxa"/>
            <w:tcBorders>
              <w:top w:val="single" w:sz="6" w:space="0" w:color="auto"/>
              <w:left w:val="single" w:sz="6" w:space="0" w:color="auto"/>
              <w:bottom w:val="single" w:sz="6" w:space="0" w:color="auto"/>
              <w:right w:val="single" w:sz="6" w:space="0" w:color="auto"/>
            </w:tcBorders>
          </w:tcPr>
          <w:p w14:paraId="3D2E7473" w14:textId="77777777" w:rsidR="00EE1D6D" w:rsidRDefault="00EE1D6D" w:rsidP="000244A6">
            <w:pPr>
              <w:pStyle w:val="Tabletext"/>
              <w:jc w:val="both"/>
            </w:pPr>
            <w:r w:rsidRPr="00442D1D">
              <w:rPr>
                <w:b/>
                <w:bCs/>
              </w:rPr>
              <w:t>System Actions</w:t>
            </w:r>
          </w:p>
        </w:tc>
      </w:tr>
      <w:tr w:rsidR="00EE1D6D" w14:paraId="6C100650" w14:textId="77777777" w:rsidTr="4467AACD">
        <w:tc>
          <w:tcPr>
            <w:tcW w:w="2304" w:type="dxa"/>
            <w:tcBorders>
              <w:top w:val="single" w:sz="6" w:space="0" w:color="auto"/>
              <w:left w:val="single" w:sz="6" w:space="0" w:color="auto"/>
              <w:bottom w:val="single" w:sz="6" w:space="0" w:color="auto"/>
              <w:right w:val="single" w:sz="6" w:space="0" w:color="auto"/>
            </w:tcBorders>
          </w:tcPr>
          <w:p w14:paraId="4EEE0151" w14:textId="77777777" w:rsidR="00EE1D6D" w:rsidRPr="00DE1027" w:rsidRDefault="00EE1D6D" w:rsidP="00221D01">
            <w:pPr>
              <w:pStyle w:val="Tabletext"/>
              <w:rPr>
                <w:b/>
                <w:bCs/>
              </w:rPr>
            </w:pPr>
          </w:p>
        </w:tc>
        <w:tc>
          <w:tcPr>
            <w:tcW w:w="3474" w:type="dxa"/>
            <w:tcBorders>
              <w:top w:val="single" w:sz="6" w:space="0" w:color="auto"/>
              <w:left w:val="single" w:sz="6" w:space="0" w:color="auto"/>
              <w:bottom w:val="single" w:sz="6" w:space="0" w:color="auto"/>
              <w:right w:val="single" w:sz="6" w:space="0" w:color="auto"/>
            </w:tcBorders>
          </w:tcPr>
          <w:p w14:paraId="1BB56A14" w14:textId="58555EC0" w:rsidR="00EE1D6D" w:rsidRDefault="493CC9DF" w:rsidP="4467AACD">
            <w:pPr>
              <w:keepLines/>
              <w:pBdr>
                <w:top w:val="nil"/>
                <w:left w:val="nil"/>
                <w:bottom w:val="nil"/>
                <w:right w:val="nil"/>
                <w:between w:val="nil"/>
              </w:pBdr>
              <w:spacing w:after="120"/>
              <w:jc w:val="both"/>
            </w:pPr>
            <w:r>
              <w:t>5</w:t>
            </w:r>
            <w:r w:rsidR="00DADE2D">
              <w:t xml:space="preserve">.a. The user </w:t>
            </w:r>
            <w:r w:rsidR="7A308E96">
              <w:t>enters a nonexistent username.</w:t>
            </w:r>
          </w:p>
          <w:p w14:paraId="29D948BB" w14:textId="3FDDD2AA" w:rsidR="4467AACD" w:rsidRDefault="4467AACD" w:rsidP="4467AACD">
            <w:pPr>
              <w:keepLines/>
              <w:pBdr>
                <w:top w:val="nil"/>
                <w:left w:val="nil"/>
                <w:bottom w:val="nil"/>
                <w:right w:val="nil"/>
                <w:between w:val="nil"/>
              </w:pBdr>
              <w:spacing w:after="120"/>
              <w:jc w:val="both"/>
            </w:pPr>
          </w:p>
          <w:p w14:paraId="5D2F39B6" w14:textId="5DE9DB1C" w:rsidR="00EE1D6D" w:rsidRDefault="38190F3A" w:rsidP="4467AACD">
            <w:pPr>
              <w:keepLines/>
              <w:pBdr>
                <w:top w:val="nil"/>
                <w:left w:val="nil"/>
                <w:bottom w:val="nil"/>
                <w:right w:val="nil"/>
                <w:between w:val="nil"/>
              </w:pBdr>
              <w:spacing w:after="120"/>
              <w:jc w:val="both"/>
            </w:pPr>
            <w:r>
              <w:t>5</w:t>
            </w:r>
            <w:r w:rsidR="00DADE2D">
              <w:t xml:space="preserve">.b. The user enters </w:t>
            </w:r>
            <w:r w:rsidR="26BC2DB0">
              <w:t>an invalid password and/or username combination.</w:t>
            </w:r>
          </w:p>
          <w:p w14:paraId="77C5DF12" w14:textId="77777777" w:rsidR="00EE1D6D" w:rsidRDefault="00EE1D6D" w:rsidP="000244A6">
            <w:pPr>
              <w:keepLines/>
              <w:pBdr>
                <w:top w:val="nil"/>
                <w:left w:val="nil"/>
                <w:bottom w:val="nil"/>
                <w:right w:val="nil"/>
                <w:between w:val="nil"/>
              </w:pBdr>
              <w:spacing w:after="120"/>
              <w:jc w:val="both"/>
            </w:pPr>
          </w:p>
          <w:p w14:paraId="7D0B9B37" w14:textId="36E5BDBE" w:rsidR="00EE1D6D" w:rsidRDefault="77BD03E0" w:rsidP="000244A6">
            <w:pPr>
              <w:pStyle w:val="Tabletext"/>
              <w:jc w:val="both"/>
            </w:pPr>
            <w:r>
              <w:t>5.c.</w:t>
            </w:r>
            <w:r w:rsidR="00DADE2D">
              <w:t xml:space="preserve"> The user </w:t>
            </w:r>
            <w:r w:rsidR="3101E75A">
              <w:t>exits the application.</w:t>
            </w:r>
          </w:p>
        </w:tc>
        <w:tc>
          <w:tcPr>
            <w:tcW w:w="3544" w:type="dxa"/>
            <w:tcBorders>
              <w:top w:val="single" w:sz="6" w:space="0" w:color="auto"/>
              <w:left w:val="single" w:sz="6" w:space="0" w:color="auto"/>
              <w:bottom w:val="single" w:sz="6" w:space="0" w:color="auto"/>
              <w:right w:val="single" w:sz="6" w:space="0" w:color="auto"/>
            </w:tcBorders>
          </w:tcPr>
          <w:p w14:paraId="4F01AC35" w14:textId="4B6C4014" w:rsidR="4467AACD" w:rsidRDefault="4467AACD" w:rsidP="4467AACD">
            <w:pPr>
              <w:keepLines/>
              <w:pBdr>
                <w:top w:val="nil"/>
                <w:left w:val="nil"/>
                <w:bottom w:val="nil"/>
                <w:right w:val="nil"/>
                <w:between w:val="nil"/>
              </w:pBdr>
              <w:spacing w:after="120"/>
              <w:jc w:val="both"/>
            </w:pPr>
          </w:p>
          <w:p w14:paraId="414E798D" w14:textId="70D89A8F" w:rsidR="00EE1D6D" w:rsidRDefault="68937028" w:rsidP="4467AACD">
            <w:pPr>
              <w:keepLines/>
              <w:pBdr>
                <w:top w:val="nil"/>
                <w:left w:val="nil"/>
                <w:bottom w:val="nil"/>
                <w:right w:val="nil"/>
                <w:between w:val="nil"/>
              </w:pBdr>
              <w:spacing w:after="120"/>
              <w:jc w:val="both"/>
            </w:pPr>
            <w:commentRangeStart w:id="49"/>
            <w:r>
              <w:t>6</w:t>
            </w:r>
            <w:r w:rsidR="00DADE2D">
              <w:t xml:space="preserve">.a. The system </w:t>
            </w:r>
            <w:r w:rsidR="30EC682C">
              <w:t>d</w:t>
            </w:r>
            <w:r w:rsidR="32D65DA9">
              <w:t>isplays a message saying the username does not exist</w:t>
            </w:r>
            <w:commentRangeEnd w:id="49"/>
            <w:r w:rsidR="00CD0B1A">
              <w:rPr>
                <w:rStyle w:val="CommentReference"/>
              </w:rPr>
              <w:commentReference w:id="49"/>
            </w:r>
            <w:r w:rsidR="32D65DA9">
              <w:t xml:space="preserve">. </w:t>
            </w:r>
          </w:p>
          <w:p w14:paraId="5A157DDB" w14:textId="26A1A052" w:rsidR="00EE1D6D" w:rsidRDefault="00EE1D6D" w:rsidP="4467AACD">
            <w:pPr>
              <w:keepLines/>
              <w:pBdr>
                <w:top w:val="nil"/>
                <w:left w:val="nil"/>
                <w:bottom w:val="nil"/>
                <w:right w:val="nil"/>
                <w:between w:val="nil"/>
              </w:pBdr>
              <w:spacing w:after="120"/>
              <w:jc w:val="both"/>
            </w:pPr>
          </w:p>
          <w:p w14:paraId="20CF6884" w14:textId="0A3ACC16" w:rsidR="00EE1D6D" w:rsidRDefault="00EE1D6D" w:rsidP="4467AACD">
            <w:pPr>
              <w:keepLines/>
              <w:pBdr>
                <w:top w:val="nil"/>
                <w:left w:val="nil"/>
                <w:bottom w:val="nil"/>
                <w:right w:val="nil"/>
                <w:between w:val="nil"/>
              </w:pBdr>
              <w:spacing w:after="120"/>
              <w:jc w:val="both"/>
            </w:pPr>
          </w:p>
          <w:p w14:paraId="7A99F7B3" w14:textId="2FF5630D" w:rsidR="00EE1D6D" w:rsidRDefault="33501EA0" w:rsidP="4467AACD">
            <w:pPr>
              <w:keepLines/>
              <w:pBdr>
                <w:top w:val="nil"/>
                <w:left w:val="nil"/>
                <w:bottom w:val="nil"/>
                <w:right w:val="nil"/>
                <w:between w:val="nil"/>
              </w:pBdr>
              <w:spacing w:after="120"/>
              <w:jc w:val="both"/>
            </w:pPr>
            <w:r>
              <w:t>6</w:t>
            </w:r>
            <w:r w:rsidR="00DADE2D">
              <w:t>.b. The system d</w:t>
            </w:r>
            <w:r w:rsidR="3E4DD891">
              <w:t xml:space="preserve">isplays a message that the credentials are invalid. </w:t>
            </w:r>
          </w:p>
          <w:p w14:paraId="7FC09A4A" w14:textId="1D8BEDE8" w:rsidR="00EE1D6D" w:rsidRDefault="00EE1D6D" w:rsidP="4467AACD">
            <w:pPr>
              <w:keepLines/>
              <w:pBdr>
                <w:top w:val="nil"/>
                <w:left w:val="nil"/>
                <w:bottom w:val="nil"/>
                <w:right w:val="nil"/>
                <w:between w:val="nil"/>
              </w:pBdr>
              <w:spacing w:after="120"/>
              <w:jc w:val="both"/>
            </w:pPr>
          </w:p>
          <w:p w14:paraId="55B06B44" w14:textId="7A533C74" w:rsidR="00EE1D6D" w:rsidRDefault="6F78C4CB" w:rsidP="4467AACD">
            <w:pPr>
              <w:keepLines/>
              <w:pBdr>
                <w:top w:val="nil"/>
                <w:left w:val="nil"/>
                <w:bottom w:val="nil"/>
                <w:right w:val="nil"/>
                <w:between w:val="nil"/>
              </w:pBdr>
              <w:spacing w:after="120"/>
              <w:jc w:val="both"/>
            </w:pPr>
            <w:r>
              <w:t xml:space="preserve">6.c. The system clears the cache and stops execution of the program. </w:t>
            </w:r>
          </w:p>
        </w:tc>
      </w:tr>
      <w:tr w:rsidR="00EE1D6D" w14:paraId="550070EB" w14:textId="77777777" w:rsidTr="4467AACD">
        <w:tc>
          <w:tcPr>
            <w:tcW w:w="2304" w:type="dxa"/>
            <w:tcBorders>
              <w:top w:val="single" w:sz="6" w:space="0" w:color="auto"/>
              <w:left w:val="single" w:sz="6" w:space="0" w:color="auto"/>
              <w:bottom w:val="single" w:sz="6" w:space="0" w:color="auto"/>
              <w:right w:val="single" w:sz="6" w:space="0" w:color="auto"/>
            </w:tcBorders>
          </w:tcPr>
          <w:p w14:paraId="3DCF1982" w14:textId="77777777" w:rsidR="00EE1D6D" w:rsidRPr="00442D1D" w:rsidRDefault="00EE1D6D" w:rsidP="00221D01">
            <w:pPr>
              <w:pStyle w:val="Tabletext"/>
              <w:rPr>
                <w:b/>
                <w:bCs/>
              </w:rPr>
            </w:pPr>
            <w:r w:rsidRPr="00442D1D">
              <w:rPr>
                <w:b/>
                <w:bCs/>
              </w:rPr>
              <w:t>Additional Notes</w:t>
            </w:r>
            <w:r>
              <w:rPr>
                <w:b/>
                <w:bCs/>
              </w:rPr>
              <w:t xml:space="preserve"> (Constraints, etc.) </w:t>
            </w:r>
          </w:p>
        </w:tc>
        <w:tc>
          <w:tcPr>
            <w:tcW w:w="7018" w:type="dxa"/>
            <w:gridSpan w:val="2"/>
            <w:tcBorders>
              <w:top w:val="single" w:sz="6" w:space="0" w:color="auto"/>
              <w:left w:val="single" w:sz="6" w:space="0" w:color="auto"/>
              <w:bottom w:val="single" w:sz="6" w:space="0" w:color="auto"/>
              <w:right w:val="single" w:sz="6" w:space="0" w:color="auto"/>
            </w:tcBorders>
          </w:tcPr>
          <w:p w14:paraId="4D12602D" w14:textId="1F384B7E" w:rsidR="00EE1D6D" w:rsidRDefault="03A870D8" w:rsidP="000244A6">
            <w:pPr>
              <w:pStyle w:val="Tabletext"/>
              <w:jc w:val="both"/>
            </w:pPr>
            <w:r>
              <w:t>Future versions may include an option to stay signed in, reducing the frequency of use of this use case.</w:t>
            </w:r>
            <w:r w:rsidR="48FD4C1B">
              <w:t xml:space="preserve"> </w:t>
            </w:r>
          </w:p>
        </w:tc>
      </w:tr>
    </w:tbl>
    <w:p w14:paraId="3318DB93" w14:textId="1E9CB0FB" w:rsidR="00796C80" w:rsidRDefault="00796C80">
      <w:pPr>
        <w:widowControl/>
        <w:spacing w:line="240" w:lineRule="auto"/>
        <w:rPr>
          <w:lang w:val="en-GB"/>
        </w:rPr>
      </w:pPr>
    </w:p>
    <w:p w14:paraId="35421308" w14:textId="40A5940A" w:rsidR="00796C80" w:rsidRPr="00796C80" w:rsidRDefault="04309397" w:rsidP="00796C80">
      <w:pPr>
        <w:pStyle w:val="Heading1"/>
        <w:ind w:left="720" w:hanging="720"/>
        <w:rPr>
          <w:lang w:val="en-GB"/>
        </w:rPr>
      </w:pPr>
      <w:bookmarkStart w:id="50" w:name="_Toc223387922"/>
      <w:r w:rsidRPr="4467AACD">
        <w:rPr>
          <w:lang w:val="en-GB"/>
        </w:rPr>
        <w:t xml:space="preserve">Appendix B – </w:t>
      </w:r>
      <w:r w:rsidR="6209E5ED" w:rsidRPr="4467AACD">
        <w:rPr>
          <w:lang w:val="en-GB"/>
        </w:rPr>
        <w:t xml:space="preserve">Use Case </w:t>
      </w:r>
      <w:r w:rsidR="07C075B9" w:rsidRPr="4467AACD">
        <w:rPr>
          <w:lang w:val="en-GB"/>
        </w:rPr>
        <w:t xml:space="preserve">3 </w:t>
      </w:r>
      <w:r w:rsidR="6209E5ED" w:rsidRPr="4467AACD">
        <w:rPr>
          <w:lang w:val="en-GB"/>
        </w:rPr>
        <w:t xml:space="preserve">– </w:t>
      </w:r>
      <w:r w:rsidR="3418C89A" w:rsidRPr="4467AACD">
        <w:rPr>
          <w:lang w:val="en-GB"/>
        </w:rPr>
        <w:t xml:space="preserve">Menu </w:t>
      </w:r>
      <w:r w:rsidR="6B932B4A" w:rsidRPr="4467AACD">
        <w:rPr>
          <w:lang w:val="en-GB"/>
        </w:rPr>
        <w:t>Navigation</w:t>
      </w:r>
      <w:bookmarkEnd w:id="50"/>
    </w:p>
    <w:tbl>
      <w:tblPr>
        <w:tblW w:w="9322" w:type="dxa"/>
        <w:tblInd w:w="-1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304"/>
        <w:gridCol w:w="3474"/>
        <w:gridCol w:w="3544"/>
      </w:tblGrid>
      <w:tr w:rsidR="00796C80" w14:paraId="017E8135" w14:textId="77777777" w:rsidTr="4467AACD">
        <w:tc>
          <w:tcPr>
            <w:tcW w:w="2304" w:type="dxa"/>
          </w:tcPr>
          <w:p w14:paraId="42E0DD91" w14:textId="42F52A60" w:rsidR="00796C80" w:rsidRDefault="6209E5ED" w:rsidP="4467AACD">
            <w:pPr>
              <w:keepLines/>
              <w:spacing w:after="120"/>
              <w:rPr>
                <w:b/>
                <w:bCs/>
              </w:rPr>
            </w:pPr>
            <w:r w:rsidRPr="4467AACD">
              <w:rPr>
                <w:b/>
                <w:bCs/>
              </w:rPr>
              <w:t>Use Cas</w:t>
            </w:r>
            <w:r w:rsidR="11080A92" w:rsidRPr="4467AACD">
              <w:rPr>
                <w:b/>
                <w:bCs/>
              </w:rPr>
              <w:t xml:space="preserve"> Case </w:t>
            </w:r>
            <w:r w:rsidRPr="4467AACD">
              <w:rPr>
                <w:b/>
                <w:bCs/>
              </w:rPr>
              <w:t>e ID</w:t>
            </w:r>
          </w:p>
        </w:tc>
        <w:tc>
          <w:tcPr>
            <w:tcW w:w="7018" w:type="dxa"/>
            <w:gridSpan w:val="2"/>
          </w:tcPr>
          <w:p w14:paraId="47A0DE57" w14:textId="0AC92723" w:rsidR="00796C80" w:rsidRDefault="6209E5ED" w:rsidP="000244A6">
            <w:pPr>
              <w:keepLines/>
              <w:spacing w:after="120"/>
              <w:jc w:val="both"/>
            </w:pPr>
            <w:r>
              <w:t>UC-</w:t>
            </w:r>
            <w:r w:rsidR="27BA98CA">
              <w:t>3</w:t>
            </w:r>
          </w:p>
        </w:tc>
      </w:tr>
      <w:tr w:rsidR="00796C80" w14:paraId="6F329022" w14:textId="77777777" w:rsidTr="4467AACD">
        <w:tc>
          <w:tcPr>
            <w:tcW w:w="2304" w:type="dxa"/>
          </w:tcPr>
          <w:p w14:paraId="6D2F7A4F" w14:textId="24077041" w:rsidR="00796C80" w:rsidRDefault="6209E5ED" w:rsidP="4467AACD">
            <w:pPr>
              <w:keepLines/>
              <w:spacing w:after="120"/>
              <w:rPr>
                <w:b/>
                <w:bCs/>
              </w:rPr>
            </w:pPr>
            <w:r w:rsidRPr="4467AACD">
              <w:rPr>
                <w:b/>
                <w:bCs/>
              </w:rPr>
              <w:t>Use Name</w:t>
            </w:r>
          </w:p>
        </w:tc>
        <w:tc>
          <w:tcPr>
            <w:tcW w:w="7018" w:type="dxa"/>
            <w:gridSpan w:val="2"/>
          </w:tcPr>
          <w:p w14:paraId="51742169" w14:textId="7F1F9CBB" w:rsidR="00796C80" w:rsidRDefault="1317702F" w:rsidP="000244A6">
            <w:pPr>
              <w:keepLines/>
              <w:spacing w:after="120"/>
              <w:jc w:val="both"/>
            </w:pPr>
            <w:r>
              <w:t>Menu Navigation</w:t>
            </w:r>
          </w:p>
        </w:tc>
      </w:tr>
      <w:tr w:rsidR="00796C80" w14:paraId="7D5F12D1" w14:textId="77777777" w:rsidTr="4467AACD">
        <w:tc>
          <w:tcPr>
            <w:tcW w:w="2304" w:type="dxa"/>
          </w:tcPr>
          <w:p w14:paraId="01D06423" w14:textId="77777777" w:rsidR="00796C80" w:rsidRDefault="00796C80" w:rsidP="00221D01">
            <w:pPr>
              <w:keepLines/>
              <w:spacing w:after="120"/>
              <w:rPr>
                <w:b/>
              </w:rPr>
            </w:pPr>
            <w:r>
              <w:rPr>
                <w:b/>
              </w:rPr>
              <w:t>Brief Description</w:t>
            </w:r>
          </w:p>
        </w:tc>
        <w:tc>
          <w:tcPr>
            <w:tcW w:w="7018" w:type="dxa"/>
            <w:gridSpan w:val="2"/>
          </w:tcPr>
          <w:p w14:paraId="329E48E4" w14:textId="59E255F4" w:rsidR="00796C80" w:rsidRDefault="142AAA28" w:rsidP="4467AACD">
            <w:pPr>
              <w:keepLines/>
              <w:spacing w:after="120"/>
              <w:jc w:val="both"/>
            </w:pPr>
            <w:r w:rsidRPr="4467AACD">
              <w:t xml:space="preserve">This use case provides a </w:t>
            </w:r>
            <w:r w:rsidR="63B6FFA8" w:rsidRPr="4467AACD">
              <w:t>menu interface allowing the user to explore the features of Omnium, such as buying securities, selling securities, searching for securities, viewing their portfolio, and configuring their trading algorithm.</w:t>
            </w:r>
          </w:p>
        </w:tc>
      </w:tr>
      <w:tr w:rsidR="00796C80" w14:paraId="4578996B" w14:textId="77777777" w:rsidTr="4467AACD">
        <w:tc>
          <w:tcPr>
            <w:tcW w:w="2304" w:type="dxa"/>
          </w:tcPr>
          <w:p w14:paraId="4361D16A" w14:textId="77777777" w:rsidR="00796C80" w:rsidRDefault="00796C80" w:rsidP="00221D01">
            <w:pPr>
              <w:keepLines/>
              <w:spacing w:after="120"/>
              <w:rPr>
                <w:b/>
              </w:rPr>
            </w:pPr>
            <w:r>
              <w:rPr>
                <w:b/>
              </w:rPr>
              <w:lastRenderedPageBreak/>
              <w:t>Frequency of Use</w:t>
            </w:r>
          </w:p>
        </w:tc>
        <w:tc>
          <w:tcPr>
            <w:tcW w:w="7018" w:type="dxa"/>
            <w:gridSpan w:val="2"/>
          </w:tcPr>
          <w:p w14:paraId="1AABA228" w14:textId="11D932B1" w:rsidR="00796C80" w:rsidRDefault="72B8F7DB" w:rsidP="000244A6">
            <w:pPr>
              <w:keepLines/>
              <w:spacing w:after="120"/>
              <w:jc w:val="both"/>
            </w:pPr>
            <w:r>
              <w:t xml:space="preserve">Medium </w:t>
            </w:r>
            <w:r w:rsidR="16C0D0D6">
              <w:t xml:space="preserve">- </w:t>
            </w:r>
            <w:r w:rsidR="275DFAC1">
              <w:t>20</w:t>
            </w:r>
            <w:r w:rsidR="6209E5ED">
              <w:t>%</w:t>
            </w:r>
          </w:p>
        </w:tc>
      </w:tr>
      <w:tr w:rsidR="00796C80" w14:paraId="2AEB9BF0" w14:textId="77777777" w:rsidTr="4467AACD">
        <w:tc>
          <w:tcPr>
            <w:tcW w:w="2304" w:type="dxa"/>
          </w:tcPr>
          <w:p w14:paraId="3EA28340" w14:textId="77777777" w:rsidR="00796C80" w:rsidRDefault="00796C80" w:rsidP="00221D01">
            <w:pPr>
              <w:keepLines/>
              <w:spacing w:after="120"/>
              <w:rPr>
                <w:b/>
              </w:rPr>
            </w:pPr>
            <w:r>
              <w:rPr>
                <w:b/>
              </w:rPr>
              <w:t>Priority</w:t>
            </w:r>
          </w:p>
        </w:tc>
        <w:tc>
          <w:tcPr>
            <w:tcW w:w="7018" w:type="dxa"/>
            <w:gridSpan w:val="2"/>
          </w:tcPr>
          <w:p w14:paraId="7B91FEDF" w14:textId="77777777" w:rsidR="00796C80" w:rsidRDefault="00796C80" w:rsidP="000244A6">
            <w:pPr>
              <w:keepLines/>
              <w:spacing w:after="120"/>
              <w:jc w:val="both"/>
            </w:pPr>
            <w:r>
              <w:t>High</w:t>
            </w:r>
          </w:p>
        </w:tc>
      </w:tr>
      <w:tr w:rsidR="00796C80" w14:paraId="392D19FB" w14:textId="77777777" w:rsidTr="4467AACD">
        <w:tc>
          <w:tcPr>
            <w:tcW w:w="2304" w:type="dxa"/>
          </w:tcPr>
          <w:p w14:paraId="2BCA0175" w14:textId="77777777" w:rsidR="00796C80" w:rsidRDefault="00796C80" w:rsidP="00221D01">
            <w:pPr>
              <w:keepLines/>
              <w:spacing w:after="120"/>
              <w:rPr>
                <w:b/>
              </w:rPr>
            </w:pPr>
            <w:r>
              <w:rPr>
                <w:b/>
              </w:rPr>
              <w:t>Current Version</w:t>
            </w:r>
          </w:p>
        </w:tc>
        <w:tc>
          <w:tcPr>
            <w:tcW w:w="7018" w:type="dxa"/>
            <w:gridSpan w:val="2"/>
          </w:tcPr>
          <w:p w14:paraId="7FA6B2FA" w14:textId="15365469" w:rsidR="00796C80" w:rsidRDefault="6209E5ED" w:rsidP="000244A6">
            <w:pPr>
              <w:keepLines/>
              <w:spacing w:after="120"/>
              <w:jc w:val="both"/>
            </w:pPr>
            <w:r>
              <w:t>1.</w:t>
            </w:r>
            <w:r w:rsidR="5FE3DA45">
              <w:t>0</w:t>
            </w:r>
          </w:p>
        </w:tc>
      </w:tr>
      <w:tr w:rsidR="00796C80" w14:paraId="6E0E878C" w14:textId="77777777" w:rsidTr="4467AACD">
        <w:tc>
          <w:tcPr>
            <w:tcW w:w="2304" w:type="dxa"/>
          </w:tcPr>
          <w:p w14:paraId="124A8116" w14:textId="77777777" w:rsidR="00796C80" w:rsidRDefault="00796C80" w:rsidP="00221D01">
            <w:pPr>
              <w:keepLines/>
              <w:spacing w:after="120"/>
              <w:rPr>
                <w:b/>
              </w:rPr>
            </w:pPr>
            <w:r>
              <w:rPr>
                <w:b/>
              </w:rPr>
              <w:t>Date of First Version</w:t>
            </w:r>
          </w:p>
        </w:tc>
        <w:tc>
          <w:tcPr>
            <w:tcW w:w="7018" w:type="dxa"/>
            <w:gridSpan w:val="2"/>
          </w:tcPr>
          <w:p w14:paraId="4F46E6BC" w14:textId="6732F5FE" w:rsidR="00796C80" w:rsidRDefault="61C67FA5" w:rsidP="000244A6">
            <w:pPr>
              <w:keepLines/>
              <w:spacing w:after="120"/>
              <w:jc w:val="both"/>
            </w:pPr>
            <w:r>
              <w:t>02/27/2026</w:t>
            </w:r>
          </w:p>
        </w:tc>
      </w:tr>
      <w:tr w:rsidR="00796C80" w14:paraId="72FB95F5" w14:textId="77777777" w:rsidTr="4467AACD">
        <w:tc>
          <w:tcPr>
            <w:tcW w:w="2304" w:type="dxa"/>
          </w:tcPr>
          <w:p w14:paraId="3E72EA1D" w14:textId="77777777" w:rsidR="00796C80" w:rsidRDefault="00796C80" w:rsidP="00221D01">
            <w:pPr>
              <w:keepLines/>
              <w:spacing w:after="120"/>
              <w:rPr>
                <w:b/>
              </w:rPr>
            </w:pPr>
            <w:r>
              <w:rPr>
                <w:b/>
              </w:rPr>
              <w:t>Date of Last Version</w:t>
            </w:r>
          </w:p>
        </w:tc>
        <w:tc>
          <w:tcPr>
            <w:tcW w:w="7018" w:type="dxa"/>
            <w:gridSpan w:val="2"/>
          </w:tcPr>
          <w:p w14:paraId="598C35DF" w14:textId="6F85946B" w:rsidR="00796C80" w:rsidRDefault="204C8A10" w:rsidP="4467AACD">
            <w:pPr>
              <w:keepLines/>
              <w:spacing w:after="120"/>
              <w:jc w:val="both"/>
            </w:pPr>
            <w:r>
              <w:t>02/27/2026</w:t>
            </w:r>
          </w:p>
        </w:tc>
      </w:tr>
      <w:tr w:rsidR="00796C80" w14:paraId="65716452" w14:textId="77777777" w:rsidTr="4467AACD">
        <w:tc>
          <w:tcPr>
            <w:tcW w:w="2304" w:type="dxa"/>
          </w:tcPr>
          <w:p w14:paraId="38B4D210" w14:textId="77777777" w:rsidR="00796C80" w:rsidRDefault="00796C80" w:rsidP="00221D01">
            <w:pPr>
              <w:keepLines/>
              <w:spacing w:after="120"/>
              <w:rPr>
                <w:b/>
              </w:rPr>
            </w:pPr>
            <w:r>
              <w:rPr>
                <w:b/>
              </w:rPr>
              <w:t>Created By</w:t>
            </w:r>
          </w:p>
        </w:tc>
        <w:tc>
          <w:tcPr>
            <w:tcW w:w="7018" w:type="dxa"/>
            <w:gridSpan w:val="2"/>
          </w:tcPr>
          <w:p w14:paraId="0BEB859C" w14:textId="0061FC7A" w:rsidR="00796C80" w:rsidRDefault="546515C0" w:rsidP="4467AACD">
            <w:pPr>
              <w:keepLines/>
              <w:spacing w:after="120"/>
              <w:jc w:val="both"/>
            </w:pPr>
            <w:r>
              <w:t>Andrew Tamez</w:t>
            </w:r>
          </w:p>
        </w:tc>
      </w:tr>
      <w:tr w:rsidR="00796C80" w14:paraId="6A74731C" w14:textId="77777777" w:rsidTr="4467AACD">
        <w:tc>
          <w:tcPr>
            <w:tcW w:w="2304" w:type="dxa"/>
          </w:tcPr>
          <w:p w14:paraId="4A2295E6" w14:textId="77777777" w:rsidR="00796C80" w:rsidRDefault="00796C80" w:rsidP="00221D01">
            <w:pPr>
              <w:keepLines/>
              <w:spacing w:after="120"/>
              <w:rPr>
                <w:b/>
              </w:rPr>
            </w:pPr>
            <w:r>
              <w:rPr>
                <w:b/>
              </w:rPr>
              <w:t>Last Update By</w:t>
            </w:r>
          </w:p>
        </w:tc>
        <w:tc>
          <w:tcPr>
            <w:tcW w:w="7018" w:type="dxa"/>
            <w:gridSpan w:val="2"/>
          </w:tcPr>
          <w:p w14:paraId="2BDD78EA" w14:textId="07EFBA28" w:rsidR="00796C80" w:rsidRDefault="2C382DD8" w:rsidP="4467AACD">
            <w:pPr>
              <w:keepLines/>
              <w:spacing w:after="120"/>
              <w:jc w:val="both"/>
            </w:pPr>
            <w:r>
              <w:t>Andrew Tamez</w:t>
            </w:r>
          </w:p>
        </w:tc>
      </w:tr>
      <w:tr w:rsidR="00796C80" w14:paraId="40EE8742" w14:textId="77777777" w:rsidTr="4467AACD">
        <w:tc>
          <w:tcPr>
            <w:tcW w:w="2304" w:type="dxa"/>
          </w:tcPr>
          <w:p w14:paraId="1070EBAA" w14:textId="77777777" w:rsidR="00796C80" w:rsidRDefault="00796C80" w:rsidP="00221D01">
            <w:pPr>
              <w:keepLines/>
              <w:spacing w:after="120"/>
              <w:rPr>
                <w:b/>
              </w:rPr>
            </w:pPr>
            <w:r>
              <w:rPr>
                <w:b/>
              </w:rPr>
              <w:t>Approved By</w:t>
            </w:r>
          </w:p>
        </w:tc>
        <w:tc>
          <w:tcPr>
            <w:tcW w:w="7018" w:type="dxa"/>
            <w:gridSpan w:val="2"/>
          </w:tcPr>
          <w:p w14:paraId="570DA136" w14:textId="33234A4A" w:rsidR="00796C80" w:rsidRDefault="3617B344" w:rsidP="4467AACD">
            <w:pPr>
              <w:keepLines/>
              <w:spacing w:after="120"/>
              <w:jc w:val="both"/>
            </w:pPr>
            <w:r>
              <w:t>Hector Marrero-Colominas</w:t>
            </w:r>
          </w:p>
        </w:tc>
      </w:tr>
      <w:tr w:rsidR="00796C80" w14:paraId="2484065B" w14:textId="77777777" w:rsidTr="4467AACD">
        <w:tc>
          <w:tcPr>
            <w:tcW w:w="2304" w:type="dxa"/>
          </w:tcPr>
          <w:p w14:paraId="19C7C55F" w14:textId="77777777" w:rsidR="00796C80" w:rsidRDefault="00796C80" w:rsidP="00221D01">
            <w:pPr>
              <w:keepLines/>
              <w:spacing w:after="120"/>
              <w:rPr>
                <w:b/>
              </w:rPr>
            </w:pPr>
            <w:r>
              <w:rPr>
                <w:b/>
              </w:rPr>
              <w:t>Assumptions</w:t>
            </w:r>
          </w:p>
        </w:tc>
        <w:tc>
          <w:tcPr>
            <w:tcW w:w="7018" w:type="dxa"/>
            <w:gridSpan w:val="2"/>
          </w:tcPr>
          <w:p w14:paraId="05083634" w14:textId="32A57BD3" w:rsidR="00796C80" w:rsidRDefault="6209E5ED" w:rsidP="000244A6">
            <w:pPr>
              <w:keepLines/>
              <w:spacing w:after="120"/>
              <w:jc w:val="both"/>
            </w:pPr>
            <w:r>
              <w:t>The user is logged into the system.</w:t>
            </w:r>
          </w:p>
          <w:p w14:paraId="2B3B7F01" w14:textId="4952E29C" w:rsidR="00796C80" w:rsidRDefault="71FAFE52" w:rsidP="000244A6">
            <w:pPr>
              <w:keepLines/>
              <w:spacing w:after="120"/>
              <w:jc w:val="both"/>
            </w:pPr>
            <w:r>
              <w:t>The Omnium servers are running.</w:t>
            </w:r>
          </w:p>
        </w:tc>
      </w:tr>
      <w:tr w:rsidR="00796C80" w14:paraId="4659ED8D" w14:textId="77777777" w:rsidTr="4467AACD">
        <w:tc>
          <w:tcPr>
            <w:tcW w:w="2304" w:type="dxa"/>
          </w:tcPr>
          <w:p w14:paraId="77F4A55A" w14:textId="77777777" w:rsidR="00796C80" w:rsidRDefault="00796C80" w:rsidP="00221D01">
            <w:pPr>
              <w:keepLines/>
              <w:spacing w:after="120"/>
              <w:rPr>
                <w:b/>
              </w:rPr>
            </w:pPr>
            <w:r>
              <w:rPr>
                <w:b/>
              </w:rPr>
              <w:t>Primary Actor</w:t>
            </w:r>
          </w:p>
        </w:tc>
        <w:tc>
          <w:tcPr>
            <w:tcW w:w="7018" w:type="dxa"/>
            <w:gridSpan w:val="2"/>
          </w:tcPr>
          <w:p w14:paraId="7F7854CB" w14:textId="77777777" w:rsidR="00796C80" w:rsidRDefault="00796C80" w:rsidP="000244A6">
            <w:pPr>
              <w:keepLines/>
              <w:spacing w:after="120"/>
              <w:jc w:val="both"/>
            </w:pPr>
            <w:r>
              <w:t>User</w:t>
            </w:r>
          </w:p>
        </w:tc>
      </w:tr>
      <w:tr w:rsidR="00796C80" w14:paraId="276A26C1" w14:textId="77777777" w:rsidTr="4467AACD">
        <w:tc>
          <w:tcPr>
            <w:tcW w:w="230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2FB132B" w14:textId="77777777" w:rsidR="00796C80" w:rsidRDefault="00796C80" w:rsidP="00221D01">
            <w:pPr>
              <w:keepLines/>
              <w:spacing w:after="120"/>
              <w:rPr>
                <w:b/>
              </w:rPr>
            </w:pPr>
            <w:r>
              <w:rPr>
                <w:b/>
              </w:rPr>
              <w:t>Secondary Actor/s</w:t>
            </w:r>
          </w:p>
        </w:tc>
        <w:tc>
          <w:tcPr>
            <w:tcW w:w="7018"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51AFD09" w14:textId="3DDA66EE" w:rsidR="00796C80" w:rsidRDefault="00796C80" w:rsidP="000244A6">
            <w:pPr>
              <w:keepLines/>
              <w:spacing w:after="120"/>
              <w:jc w:val="both"/>
            </w:pPr>
            <w:r>
              <w:t>N</w:t>
            </w:r>
            <w:r w:rsidR="000244A6">
              <w:t>one.</w:t>
            </w:r>
          </w:p>
        </w:tc>
      </w:tr>
      <w:tr w:rsidR="00796C80" w14:paraId="0F0F2160" w14:textId="77777777" w:rsidTr="4467AACD">
        <w:tc>
          <w:tcPr>
            <w:tcW w:w="230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E5D747C" w14:textId="77777777" w:rsidR="00796C80" w:rsidRDefault="00796C80" w:rsidP="00221D01">
            <w:pPr>
              <w:keepLines/>
              <w:spacing w:after="120"/>
              <w:rPr>
                <w:b/>
              </w:rPr>
            </w:pPr>
            <w:r>
              <w:rPr>
                <w:b/>
              </w:rPr>
              <w:t>Preconditions</w:t>
            </w:r>
          </w:p>
        </w:tc>
        <w:tc>
          <w:tcPr>
            <w:tcW w:w="7018"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FD1CF13" w14:textId="4EE4FF6D" w:rsidR="00796C80" w:rsidRDefault="14DAC027" w:rsidP="4467AACD">
            <w:pPr>
              <w:keepLines/>
              <w:spacing w:after="120"/>
              <w:jc w:val="both"/>
            </w:pPr>
            <w:r>
              <w:t>The user has logged in and is navigating the menu interface.</w:t>
            </w:r>
          </w:p>
          <w:p w14:paraId="524A7FA1" w14:textId="4B3F5316" w:rsidR="00796C80" w:rsidRDefault="14DAC027" w:rsidP="4467AACD">
            <w:pPr>
              <w:keepLines/>
              <w:spacing w:after="120"/>
              <w:jc w:val="both"/>
            </w:pPr>
            <w:r>
              <w:t>The user has a mouse and keyboard.</w:t>
            </w:r>
          </w:p>
        </w:tc>
      </w:tr>
      <w:tr w:rsidR="00796C80" w14:paraId="3EB75931" w14:textId="77777777" w:rsidTr="4467AACD">
        <w:tc>
          <w:tcPr>
            <w:tcW w:w="230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2802A34" w14:textId="77777777" w:rsidR="00796C80" w:rsidRDefault="00796C80" w:rsidP="00221D01">
            <w:pPr>
              <w:keepLines/>
              <w:spacing w:after="120"/>
              <w:rPr>
                <w:b/>
              </w:rPr>
            </w:pPr>
            <w:r>
              <w:rPr>
                <w:b/>
              </w:rPr>
              <w:t>Postconditions</w:t>
            </w:r>
          </w:p>
        </w:tc>
        <w:tc>
          <w:tcPr>
            <w:tcW w:w="7018"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9DFEDED" w14:textId="05BDE29A" w:rsidR="00796C80" w:rsidRDefault="24905069" w:rsidP="4467AACD">
            <w:pPr>
              <w:keepLines/>
              <w:spacing w:after="120"/>
              <w:jc w:val="both"/>
            </w:pPr>
            <w:r>
              <w:t xml:space="preserve">The user is navigated to the menu page of their choosing, or exit the application should they choose to do so. </w:t>
            </w:r>
          </w:p>
        </w:tc>
      </w:tr>
      <w:tr w:rsidR="00796C80" w14:paraId="0F25ADCB" w14:textId="77777777" w:rsidTr="4467AACD">
        <w:tc>
          <w:tcPr>
            <w:tcW w:w="230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AE57A34" w14:textId="77777777" w:rsidR="00796C80" w:rsidRDefault="00796C80" w:rsidP="00221D01">
            <w:pPr>
              <w:keepLines/>
              <w:spacing w:after="120"/>
              <w:rPr>
                <w:b/>
              </w:rPr>
            </w:pPr>
            <w:r>
              <w:rPr>
                <w:b/>
              </w:rPr>
              <w:t>Trigger</w:t>
            </w:r>
          </w:p>
        </w:tc>
        <w:tc>
          <w:tcPr>
            <w:tcW w:w="7018"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08DE8B7" w14:textId="256D8159" w:rsidR="00796C80" w:rsidRDefault="7FDBEDC4" w:rsidP="4467AACD">
            <w:pPr>
              <w:keepLines/>
              <w:spacing w:after="120"/>
              <w:jc w:val="both"/>
            </w:pPr>
            <w:r>
              <w:t>The user has logged in to the system.</w:t>
            </w:r>
          </w:p>
        </w:tc>
      </w:tr>
      <w:tr w:rsidR="00796C80" w14:paraId="20AE24D4" w14:textId="77777777" w:rsidTr="4467AACD">
        <w:tc>
          <w:tcPr>
            <w:tcW w:w="230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388FB38" w14:textId="77777777" w:rsidR="00796C80" w:rsidRDefault="00796C80" w:rsidP="00221D01">
            <w:pPr>
              <w:keepLines/>
              <w:spacing w:after="120"/>
              <w:rPr>
                <w:b/>
              </w:rPr>
            </w:pPr>
            <w:r>
              <w:rPr>
                <w:b/>
              </w:rPr>
              <w:t>Main Success Scenario</w:t>
            </w:r>
          </w:p>
        </w:tc>
        <w:tc>
          <w:tcPr>
            <w:tcW w:w="347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91A6F35" w14:textId="77777777" w:rsidR="00796C80" w:rsidRDefault="00796C80" w:rsidP="00221D01">
            <w:pPr>
              <w:keepLines/>
              <w:spacing w:after="120"/>
              <w:rPr>
                <w:b/>
              </w:rPr>
            </w:pPr>
            <w:r>
              <w:rPr>
                <w:b/>
              </w:rPr>
              <w:t>User Actions</w:t>
            </w:r>
          </w:p>
        </w:tc>
        <w:tc>
          <w:tcPr>
            <w:tcW w:w="354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6291240" w14:textId="77777777" w:rsidR="00796C80" w:rsidRDefault="00796C80" w:rsidP="00221D01">
            <w:pPr>
              <w:keepLines/>
              <w:spacing w:after="120"/>
              <w:rPr>
                <w:b/>
              </w:rPr>
            </w:pPr>
            <w:r>
              <w:rPr>
                <w:b/>
              </w:rPr>
              <w:t>System Actions</w:t>
            </w:r>
          </w:p>
        </w:tc>
      </w:tr>
      <w:tr w:rsidR="00796C80" w14:paraId="1986C29C" w14:textId="77777777" w:rsidTr="4467AACD">
        <w:tc>
          <w:tcPr>
            <w:tcW w:w="230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3C78AFE" w14:textId="77777777" w:rsidR="00796C80" w:rsidRDefault="00796C80" w:rsidP="00221D01">
            <w:pPr>
              <w:keepLines/>
              <w:spacing w:after="120"/>
              <w:rPr>
                <w:b/>
              </w:rPr>
            </w:pPr>
          </w:p>
        </w:tc>
        <w:tc>
          <w:tcPr>
            <w:tcW w:w="347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92C1209" w14:textId="2325BBD1" w:rsidR="00796C80" w:rsidRDefault="6209E5ED" w:rsidP="000244A6">
            <w:pPr>
              <w:spacing w:after="200"/>
              <w:jc w:val="both"/>
            </w:pPr>
            <w:r>
              <w:t xml:space="preserve">1. The user logs into their </w:t>
            </w:r>
            <w:r w:rsidR="27524E6D">
              <w:t xml:space="preserve">Omnium </w:t>
            </w:r>
            <w:r>
              <w:t>account.</w:t>
            </w:r>
          </w:p>
          <w:p w14:paraId="1BF5E8A8" w14:textId="77777777" w:rsidR="000244A6" w:rsidRDefault="000244A6" w:rsidP="000244A6">
            <w:pPr>
              <w:spacing w:after="200"/>
              <w:jc w:val="both"/>
            </w:pPr>
          </w:p>
          <w:p w14:paraId="1ABC9BFE" w14:textId="6070CD46" w:rsidR="00796C80" w:rsidRDefault="6209E5ED" w:rsidP="000244A6">
            <w:pPr>
              <w:spacing w:after="200"/>
              <w:jc w:val="both"/>
            </w:pPr>
            <w:r>
              <w:t xml:space="preserve">3. The user </w:t>
            </w:r>
            <w:r w:rsidR="075EFD8A">
              <w:t>clicks on a user-interface element to navigate to the desired page.</w:t>
            </w:r>
          </w:p>
          <w:p w14:paraId="097C892A" w14:textId="77777777" w:rsidR="000244A6" w:rsidRDefault="000244A6" w:rsidP="000244A6">
            <w:pPr>
              <w:spacing w:after="200"/>
              <w:jc w:val="both"/>
            </w:pPr>
          </w:p>
          <w:p w14:paraId="444D1D76" w14:textId="581F06AC" w:rsidR="00796C80" w:rsidRDefault="6209E5ED" w:rsidP="000244A6">
            <w:pPr>
              <w:spacing w:after="200"/>
              <w:jc w:val="both"/>
            </w:pPr>
            <w:r>
              <w:t>5. The user</w:t>
            </w:r>
            <w:r w:rsidR="7F5C5069">
              <w:t xml:space="preserve"> clicks the home button.</w:t>
            </w:r>
          </w:p>
        </w:tc>
        <w:tc>
          <w:tcPr>
            <w:tcW w:w="354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4F91E17" w14:textId="77777777" w:rsidR="000244A6" w:rsidRDefault="000244A6" w:rsidP="000244A6">
            <w:pPr>
              <w:keepLines/>
              <w:spacing w:after="120"/>
              <w:jc w:val="both"/>
            </w:pPr>
          </w:p>
          <w:p w14:paraId="5D701347" w14:textId="7EAB8423" w:rsidR="00796C80" w:rsidRDefault="00796C80" w:rsidP="000244A6">
            <w:pPr>
              <w:keepLines/>
              <w:spacing w:after="120"/>
              <w:jc w:val="both"/>
            </w:pPr>
            <w:r>
              <w:t xml:space="preserve">2. The system authenticates the user's session and verifies that the user is logged in. </w:t>
            </w:r>
          </w:p>
          <w:p w14:paraId="2EC5DD2D" w14:textId="77777777" w:rsidR="000244A6" w:rsidRDefault="000244A6" w:rsidP="000244A6">
            <w:pPr>
              <w:keepLines/>
              <w:spacing w:after="120"/>
              <w:jc w:val="both"/>
            </w:pPr>
          </w:p>
          <w:p w14:paraId="2FA07BB6" w14:textId="22947DC5" w:rsidR="00796C80" w:rsidRDefault="6209E5ED" w:rsidP="000244A6">
            <w:pPr>
              <w:keepLines/>
              <w:spacing w:after="120"/>
              <w:jc w:val="both"/>
            </w:pPr>
            <w:r>
              <w:t xml:space="preserve">4. The system </w:t>
            </w:r>
            <w:r w:rsidR="13D949CB">
              <w:t xml:space="preserve">loads the chosen page. </w:t>
            </w:r>
          </w:p>
          <w:p w14:paraId="4CCF62FE" w14:textId="77777777" w:rsidR="000244A6" w:rsidRDefault="000244A6" w:rsidP="000244A6">
            <w:pPr>
              <w:keepLines/>
              <w:spacing w:after="120"/>
              <w:jc w:val="both"/>
            </w:pPr>
          </w:p>
          <w:p w14:paraId="0BE28ACC" w14:textId="15306EB9" w:rsidR="4467AACD" w:rsidRDefault="4467AACD" w:rsidP="4467AACD">
            <w:pPr>
              <w:keepLines/>
              <w:spacing w:after="120"/>
              <w:jc w:val="both"/>
            </w:pPr>
          </w:p>
          <w:p w14:paraId="14444138" w14:textId="5CCDF967" w:rsidR="00796C80" w:rsidRDefault="6209E5ED" w:rsidP="000244A6">
            <w:pPr>
              <w:keepLines/>
              <w:spacing w:after="120"/>
              <w:jc w:val="both"/>
            </w:pPr>
            <w:r>
              <w:t>6. The system</w:t>
            </w:r>
            <w:r w:rsidR="1A7D24A4">
              <w:t xml:space="preserve"> loads the main menu interface.</w:t>
            </w:r>
          </w:p>
        </w:tc>
      </w:tr>
      <w:tr w:rsidR="00796C80" w14:paraId="20E9380A" w14:textId="77777777" w:rsidTr="4467AACD">
        <w:tc>
          <w:tcPr>
            <w:tcW w:w="230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1E4962A" w14:textId="77777777" w:rsidR="00796C80" w:rsidRDefault="00796C80" w:rsidP="00221D01">
            <w:pPr>
              <w:keepLines/>
              <w:spacing w:after="120"/>
              <w:rPr>
                <w:b/>
              </w:rPr>
            </w:pPr>
            <w:r>
              <w:rPr>
                <w:b/>
              </w:rPr>
              <w:t>Alternate Scenarios</w:t>
            </w:r>
          </w:p>
        </w:tc>
        <w:tc>
          <w:tcPr>
            <w:tcW w:w="347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961ABA4" w14:textId="77777777" w:rsidR="00796C80" w:rsidRDefault="00796C80" w:rsidP="000244A6">
            <w:pPr>
              <w:keepLines/>
              <w:spacing w:after="120"/>
              <w:jc w:val="both"/>
            </w:pPr>
            <w:r>
              <w:rPr>
                <w:b/>
              </w:rPr>
              <w:t>User Actions</w:t>
            </w:r>
          </w:p>
        </w:tc>
        <w:tc>
          <w:tcPr>
            <w:tcW w:w="354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3027903" w14:textId="77777777" w:rsidR="00796C80" w:rsidRDefault="00796C80" w:rsidP="000244A6">
            <w:pPr>
              <w:keepLines/>
              <w:spacing w:after="120"/>
              <w:jc w:val="both"/>
            </w:pPr>
            <w:r>
              <w:rPr>
                <w:b/>
              </w:rPr>
              <w:t>System Actions</w:t>
            </w:r>
          </w:p>
        </w:tc>
      </w:tr>
      <w:tr w:rsidR="00796C80" w14:paraId="5BD8A5D0" w14:textId="77777777" w:rsidTr="4467AACD">
        <w:tc>
          <w:tcPr>
            <w:tcW w:w="230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E17AA35" w14:textId="77777777" w:rsidR="00796C80" w:rsidRDefault="00796C80" w:rsidP="00221D01">
            <w:pPr>
              <w:keepLines/>
              <w:spacing w:after="120"/>
              <w:rPr>
                <w:b/>
              </w:rPr>
            </w:pPr>
          </w:p>
        </w:tc>
        <w:tc>
          <w:tcPr>
            <w:tcW w:w="347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F5DE5A8" w14:textId="1F04A92D" w:rsidR="00796C80" w:rsidRDefault="2B9CDCB9" w:rsidP="4467AACD">
            <w:pPr>
              <w:keepLines/>
              <w:spacing w:after="120"/>
              <w:jc w:val="both"/>
            </w:pPr>
            <w:r>
              <w:t>3.a. The user clicks on the “x” button of the application.</w:t>
            </w:r>
          </w:p>
        </w:tc>
        <w:tc>
          <w:tcPr>
            <w:tcW w:w="354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DFFDD45" w14:textId="70105783" w:rsidR="00796C80" w:rsidRDefault="2B9CDCB9" w:rsidP="00C5558A">
            <w:pPr>
              <w:keepLines/>
              <w:spacing w:after="120"/>
              <w:jc w:val="both"/>
            </w:pPr>
            <w:r>
              <w:t>4.a. The system closes the application and ceases execution.</w:t>
            </w:r>
          </w:p>
        </w:tc>
      </w:tr>
      <w:tr w:rsidR="00796C80" w14:paraId="55957B8A" w14:textId="77777777" w:rsidTr="4467AACD">
        <w:tc>
          <w:tcPr>
            <w:tcW w:w="230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15DFF3F" w14:textId="77777777" w:rsidR="00796C80" w:rsidRDefault="00796C80" w:rsidP="00221D01">
            <w:pPr>
              <w:keepLines/>
              <w:spacing w:after="120"/>
              <w:rPr>
                <w:b/>
              </w:rPr>
            </w:pPr>
            <w:r>
              <w:rPr>
                <w:b/>
              </w:rPr>
              <w:t xml:space="preserve">Additional Notes (Constraints, etc.) </w:t>
            </w:r>
          </w:p>
        </w:tc>
        <w:tc>
          <w:tcPr>
            <w:tcW w:w="7018"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5D2DDD9" w14:textId="2A867313" w:rsidR="00796C80" w:rsidRDefault="0CD9F5FE" w:rsidP="000244A6">
            <w:pPr>
              <w:keepLines/>
              <w:spacing w:after="120"/>
              <w:jc w:val="both"/>
            </w:pPr>
            <w:r>
              <w:t>None.</w:t>
            </w:r>
          </w:p>
        </w:tc>
      </w:tr>
    </w:tbl>
    <w:p w14:paraId="37085298" w14:textId="1D9C2C59" w:rsidR="4467AACD" w:rsidRDefault="4467AACD" w:rsidP="4467AACD">
      <w:pPr>
        <w:pStyle w:val="Heading1"/>
        <w:numPr>
          <w:ilvl w:val="0"/>
          <w:numId w:val="0"/>
        </w:numPr>
        <w:rPr>
          <w:lang w:val="en-GB"/>
        </w:rPr>
      </w:pPr>
    </w:p>
    <w:p w14:paraId="62F52D29" w14:textId="1548EEF8" w:rsidR="13084CE6" w:rsidRDefault="13084CE6" w:rsidP="4467AACD">
      <w:pPr>
        <w:pStyle w:val="Heading1"/>
        <w:ind w:left="720" w:hanging="720"/>
        <w:rPr>
          <w:lang w:val="en-GB"/>
        </w:rPr>
      </w:pPr>
      <w:bookmarkStart w:id="51" w:name="_Toc223387923"/>
      <w:r w:rsidRPr="4467AACD">
        <w:rPr>
          <w:lang w:val="en-GB"/>
        </w:rPr>
        <w:t xml:space="preserve">Appendix B – Use Case 4 – </w:t>
      </w:r>
      <w:r w:rsidR="7A432E04" w:rsidRPr="4467AACD">
        <w:rPr>
          <w:lang w:val="en-GB"/>
        </w:rPr>
        <w:t>Search Securities</w:t>
      </w:r>
      <w:bookmarkEnd w:id="51"/>
    </w:p>
    <w:tbl>
      <w:tblPr>
        <w:tblW w:w="0" w:type="auto"/>
        <w:tblInd w:w="-115"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ook w:val="0000" w:firstRow="0" w:lastRow="0" w:firstColumn="0" w:lastColumn="0" w:noHBand="0" w:noVBand="0"/>
      </w:tblPr>
      <w:tblGrid>
        <w:gridCol w:w="2304"/>
        <w:gridCol w:w="3474"/>
        <w:gridCol w:w="3544"/>
      </w:tblGrid>
      <w:tr w:rsidR="4467AACD" w14:paraId="2C1240FC" w14:textId="77777777" w:rsidTr="4467AACD">
        <w:trPr>
          <w:trHeight w:val="300"/>
        </w:trPr>
        <w:tc>
          <w:tcPr>
            <w:tcW w:w="2304" w:type="dxa"/>
          </w:tcPr>
          <w:p w14:paraId="7CABE11A" w14:textId="42F52A60" w:rsidR="4467AACD" w:rsidRDefault="4467AACD" w:rsidP="4467AACD">
            <w:pPr>
              <w:keepLines/>
              <w:spacing w:after="120"/>
              <w:rPr>
                <w:b/>
                <w:bCs/>
              </w:rPr>
            </w:pPr>
            <w:r w:rsidRPr="4467AACD">
              <w:rPr>
                <w:b/>
                <w:bCs/>
              </w:rPr>
              <w:t>Use Cas Case e ID</w:t>
            </w:r>
          </w:p>
        </w:tc>
        <w:tc>
          <w:tcPr>
            <w:tcW w:w="7018" w:type="dxa"/>
            <w:gridSpan w:val="2"/>
          </w:tcPr>
          <w:p w14:paraId="52512C3F" w14:textId="30838014" w:rsidR="4467AACD" w:rsidRDefault="4467AACD" w:rsidP="4467AACD">
            <w:pPr>
              <w:keepLines/>
              <w:spacing w:after="120"/>
              <w:jc w:val="both"/>
            </w:pPr>
            <w:r>
              <w:t>UC-</w:t>
            </w:r>
            <w:r w:rsidR="4A049112">
              <w:t>4</w:t>
            </w:r>
          </w:p>
        </w:tc>
      </w:tr>
      <w:tr w:rsidR="4467AACD" w14:paraId="4EB61294" w14:textId="77777777" w:rsidTr="4467AACD">
        <w:trPr>
          <w:trHeight w:val="300"/>
        </w:trPr>
        <w:tc>
          <w:tcPr>
            <w:tcW w:w="2304" w:type="dxa"/>
          </w:tcPr>
          <w:p w14:paraId="21566A23" w14:textId="24077041" w:rsidR="4467AACD" w:rsidRDefault="4467AACD" w:rsidP="4467AACD">
            <w:pPr>
              <w:keepLines/>
              <w:spacing w:after="120"/>
              <w:rPr>
                <w:b/>
                <w:bCs/>
              </w:rPr>
            </w:pPr>
            <w:r w:rsidRPr="4467AACD">
              <w:rPr>
                <w:b/>
                <w:bCs/>
              </w:rPr>
              <w:t>Use Name</w:t>
            </w:r>
          </w:p>
        </w:tc>
        <w:tc>
          <w:tcPr>
            <w:tcW w:w="7018" w:type="dxa"/>
            <w:gridSpan w:val="2"/>
          </w:tcPr>
          <w:p w14:paraId="2621C806" w14:textId="764DC7E2" w:rsidR="4A3E8FB5" w:rsidRDefault="4A3E8FB5" w:rsidP="4467AACD">
            <w:pPr>
              <w:keepLines/>
              <w:spacing w:after="120"/>
              <w:jc w:val="both"/>
            </w:pPr>
            <w:r>
              <w:t>Search Securities</w:t>
            </w:r>
          </w:p>
        </w:tc>
      </w:tr>
      <w:tr w:rsidR="4467AACD" w14:paraId="0F478BAA" w14:textId="77777777" w:rsidTr="4467AACD">
        <w:trPr>
          <w:trHeight w:val="300"/>
        </w:trPr>
        <w:tc>
          <w:tcPr>
            <w:tcW w:w="2304" w:type="dxa"/>
          </w:tcPr>
          <w:p w14:paraId="134709A9" w14:textId="77777777" w:rsidR="4467AACD" w:rsidRDefault="4467AACD" w:rsidP="4467AACD">
            <w:pPr>
              <w:keepLines/>
              <w:spacing w:after="120"/>
              <w:rPr>
                <w:b/>
                <w:bCs/>
              </w:rPr>
            </w:pPr>
            <w:r w:rsidRPr="4467AACD">
              <w:rPr>
                <w:b/>
                <w:bCs/>
              </w:rPr>
              <w:t>Brief Description</w:t>
            </w:r>
          </w:p>
        </w:tc>
        <w:tc>
          <w:tcPr>
            <w:tcW w:w="7018" w:type="dxa"/>
            <w:gridSpan w:val="2"/>
          </w:tcPr>
          <w:p w14:paraId="24765142" w14:textId="221647AA" w:rsidR="3FBD2863" w:rsidRDefault="3FBD2863" w:rsidP="4467AACD">
            <w:pPr>
              <w:keepLines/>
              <w:spacing w:after="120"/>
              <w:jc w:val="both"/>
            </w:pPr>
            <w:r w:rsidRPr="4467AACD">
              <w:t>This use case describes a search function that the user can type values into in order to search for securities, stocks and bonds of a company using the company’s ticker symbol.</w:t>
            </w:r>
          </w:p>
        </w:tc>
      </w:tr>
      <w:tr w:rsidR="4467AACD" w14:paraId="34EDD8C3" w14:textId="77777777" w:rsidTr="4467AACD">
        <w:trPr>
          <w:trHeight w:val="300"/>
        </w:trPr>
        <w:tc>
          <w:tcPr>
            <w:tcW w:w="2304" w:type="dxa"/>
          </w:tcPr>
          <w:p w14:paraId="46B394E2" w14:textId="77777777" w:rsidR="4467AACD" w:rsidRDefault="4467AACD" w:rsidP="4467AACD">
            <w:pPr>
              <w:keepLines/>
              <w:spacing w:after="120"/>
              <w:rPr>
                <w:b/>
                <w:bCs/>
              </w:rPr>
            </w:pPr>
            <w:r w:rsidRPr="4467AACD">
              <w:rPr>
                <w:b/>
                <w:bCs/>
              </w:rPr>
              <w:t>Frequency of Use</w:t>
            </w:r>
          </w:p>
        </w:tc>
        <w:tc>
          <w:tcPr>
            <w:tcW w:w="7018" w:type="dxa"/>
            <w:gridSpan w:val="2"/>
          </w:tcPr>
          <w:p w14:paraId="4476B28F" w14:textId="2AD053DA" w:rsidR="508D9816" w:rsidRDefault="508D9816" w:rsidP="4467AACD">
            <w:pPr>
              <w:keepLines/>
              <w:spacing w:after="120"/>
              <w:jc w:val="both"/>
            </w:pPr>
            <w:r>
              <w:t xml:space="preserve">Medium </w:t>
            </w:r>
            <w:r w:rsidR="4467AACD">
              <w:t xml:space="preserve">– </w:t>
            </w:r>
            <w:r w:rsidR="3187EB13">
              <w:t>10</w:t>
            </w:r>
            <w:r w:rsidR="4467AACD">
              <w:t>%</w:t>
            </w:r>
          </w:p>
        </w:tc>
      </w:tr>
      <w:tr w:rsidR="4467AACD" w14:paraId="1A993FE2" w14:textId="77777777" w:rsidTr="4467AACD">
        <w:trPr>
          <w:trHeight w:val="300"/>
        </w:trPr>
        <w:tc>
          <w:tcPr>
            <w:tcW w:w="2304" w:type="dxa"/>
          </w:tcPr>
          <w:p w14:paraId="09297EAE" w14:textId="77777777" w:rsidR="4467AACD" w:rsidRDefault="4467AACD" w:rsidP="4467AACD">
            <w:pPr>
              <w:keepLines/>
              <w:spacing w:after="120"/>
              <w:rPr>
                <w:b/>
                <w:bCs/>
              </w:rPr>
            </w:pPr>
            <w:r w:rsidRPr="4467AACD">
              <w:rPr>
                <w:b/>
                <w:bCs/>
              </w:rPr>
              <w:t>Priority</w:t>
            </w:r>
          </w:p>
        </w:tc>
        <w:tc>
          <w:tcPr>
            <w:tcW w:w="7018" w:type="dxa"/>
            <w:gridSpan w:val="2"/>
          </w:tcPr>
          <w:p w14:paraId="5B054447" w14:textId="77777777" w:rsidR="4467AACD" w:rsidRDefault="4467AACD" w:rsidP="4467AACD">
            <w:pPr>
              <w:keepLines/>
              <w:spacing w:after="120"/>
              <w:jc w:val="both"/>
            </w:pPr>
            <w:r>
              <w:t>High</w:t>
            </w:r>
          </w:p>
        </w:tc>
      </w:tr>
      <w:tr w:rsidR="4467AACD" w14:paraId="4F3B8FCB" w14:textId="77777777" w:rsidTr="4467AACD">
        <w:trPr>
          <w:trHeight w:val="300"/>
        </w:trPr>
        <w:tc>
          <w:tcPr>
            <w:tcW w:w="2304" w:type="dxa"/>
          </w:tcPr>
          <w:p w14:paraId="4152C439" w14:textId="77777777" w:rsidR="4467AACD" w:rsidRDefault="4467AACD" w:rsidP="4467AACD">
            <w:pPr>
              <w:keepLines/>
              <w:spacing w:after="120"/>
              <w:rPr>
                <w:b/>
                <w:bCs/>
              </w:rPr>
            </w:pPr>
            <w:r w:rsidRPr="4467AACD">
              <w:rPr>
                <w:b/>
                <w:bCs/>
              </w:rPr>
              <w:t>Current Version</w:t>
            </w:r>
          </w:p>
        </w:tc>
        <w:tc>
          <w:tcPr>
            <w:tcW w:w="7018" w:type="dxa"/>
            <w:gridSpan w:val="2"/>
          </w:tcPr>
          <w:p w14:paraId="64F7311D" w14:textId="50606858" w:rsidR="4467AACD" w:rsidRDefault="4467AACD" w:rsidP="4467AACD">
            <w:pPr>
              <w:keepLines/>
              <w:spacing w:after="120"/>
              <w:jc w:val="both"/>
            </w:pPr>
            <w:r>
              <w:t>1.</w:t>
            </w:r>
            <w:r w:rsidR="02D46D84">
              <w:t>0</w:t>
            </w:r>
          </w:p>
        </w:tc>
      </w:tr>
      <w:tr w:rsidR="4467AACD" w14:paraId="2BBC31F6" w14:textId="77777777" w:rsidTr="4467AACD">
        <w:trPr>
          <w:trHeight w:val="300"/>
        </w:trPr>
        <w:tc>
          <w:tcPr>
            <w:tcW w:w="2304" w:type="dxa"/>
          </w:tcPr>
          <w:p w14:paraId="236C335E" w14:textId="77777777" w:rsidR="4467AACD" w:rsidRDefault="4467AACD" w:rsidP="4467AACD">
            <w:pPr>
              <w:keepLines/>
              <w:spacing w:after="120"/>
              <w:rPr>
                <w:b/>
                <w:bCs/>
              </w:rPr>
            </w:pPr>
            <w:r w:rsidRPr="4467AACD">
              <w:rPr>
                <w:b/>
                <w:bCs/>
              </w:rPr>
              <w:t>Date of First Version</w:t>
            </w:r>
          </w:p>
        </w:tc>
        <w:tc>
          <w:tcPr>
            <w:tcW w:w="7018" w:type="dxa"/>
            <w:gridSpan w:val="2"/>
          </w:tcPr>
          <w:p w14:paraId="3C0F980B" w14:textId="36C79A39" w:rsidR="1DC9ADCD" w:rsidRDefault="1DC9ADCD" w:rsidP="4467AACD">
            <w:pPr>
              <w:keepLines/>
              <w:spacing w:after="120"/>
              <w:jc w:val="both"/>
            </w:pPr>
            <w:r>
              <w:t>02/27/2026</w:t>
            </w:r>
          </w:p>
        </w:tc>
      </w:tr>
      <w:tr w:rsidR="4467AACD" w14:paraId="5EB1927B" w14:textId="77777777" w:rsidTr="4467AACD">
        <w:trPr>
          <w:trHeight w:val="300"/>
        </w:trPr>
        <w:tc>
          <w:tcPr>
            <w:tcW w:w="2304" w:type="dxa"/>
          </w:tcPr>
          <w:p w14:paraId="6C1E54D5" w14:textId="77777777" w:rsidR="4467AACD" w:rsidRDefault="4467AACD" w:rsidP="4467AACD">
            <w:pPr>
              <w:keepLines/>
              <w:spacing w:after="120"/>
              <w:rPr>
                <w:b/>
                <w:bCs/>
              </w:rPr>
            </w:pPr>
            <w:r w:rsidRPr="4467AACD">
              <w:rPr>
                <w:b/>
                <w:bCs/>
              </w:rPr>
              <w:t>Date of Last Version</w:t>
            </w:r>
          </w:p>
        </w:tc>
        <w:tc>
          <w:tcPr>
            <w:tcW w:w="7018" w:type="dxa"/>
            <w:gridSpan w:val="2"/>
          </w:tcPr>
          <w:p w14:paraId="26D7737C" w14:textId="6A210FEE" w:rsidR="23640B10" w:rsidRDefault="23640B10" w:rsidP="4467AACD">
            <w:pPr>
              <w:keepLines/>
              <w:spacing w:after="120"/>
              <w:jc w:val="both"/>
            </w:pPr>
            <w:r>
              <w:t>02/27/2026</w:t>
            </w:r>
          </w:p>
        </w:tc>
      </w:tr>
      <w:tr w:rsidR="4467AACD" w14:paraId="5385ABB1" w14:textId="77777777" w:rsidTr="4467AACD">
        <w:trPr>
          <w:trHeight w:val="300"/>
        </w:trPr>
        <w:tc>
          <w:tcPr>
            <w:tcW w:w="2304" w:type="dxa"/>
          </w:tcPr>
          <w:p w14:paraId="430A1F1F" w14:textId="77777777" w:rsidR="4467AACD" w:rsidRDefault="4467AACD" w:rsidP="4467AACD">
            <w:pPr>
              <w:keepLines/>
              <w:spacing w:after="120"/>
              <w:rPr>
                <w:b/>
                <w:bCs/>
              </w:rPr>
            </w:pPr>
            <w:r w:rsidRPr="4467AACD">
              <w:rPr>
                <w:b/>
                <w:bCs/>
              </w:rPr>
              <w:t>Created By</w:t>
            </w:r>
          </w:p>
        </w:tc>
        <w:tc>
          <w:tcPr>
            <w:tcW w:w="7018" w:type="dxa"/>
            <w:gridSpan w:val="2"/>
          </w:tcPr>
          <w:p w14:paraId="7913F0E2" w14:textId="15D546B2" w:rsidR="608502B6" w:rsidRDefault="608502B6" w:rsidP="4467AACD">
            <w:pPr>
              <w:keepLines/>
              <w:spacing w:after="120"/>
              <w:jc w:val="both"/>
            </w:pPr>
            <w:r>
              <w:t>Eli Ventura</w:t>
            </w:r>
          </w:p>
        </w:tc>
      </w:tr>
      <w:tr w:rsidR="4467AACD" w14:paraId="5AB12243" w14:textId="77777777" w:rsidTr="4467AACD">
        <w:trPr>
          <w:trHeight w:val="300"/>
        </w:trPr>
        <w:tc>
          <w:tcPr>
            <w:tcW w:w="2304" w:type="dxa"/>
          </w:tcPr>
          <w:p w14:paraId="281E0BBB" w14:textId="77777777" w:rsidR="4467AACD" w:rsidRDefault="4467AACD" w:rsidP="4467AACD">
            <w:pPr>
              <w:keepLines/>
              <w:spacing w:after="120"/>
              <w:rPr>
                <w:b/>
                <w:bCs/>
              </w:rPr>
            </w:pPr>
            <w:r w:rsidRPr="4467AACD">
              <w:rPr>
                <w:b/>
                <w:bCs/>
              </w:rPr>
              <w:t>Last Update By</w:t>
            </w:r>
          </w:p>
        </w:tc>
        <w:tc>
          <w:tcPr>
            <w:tcW w:w="7018" w:type="dxa"/>
            <w:gridSpan w:val="2"/>
          </w:tcPr>
          <w:p w14:paraId="5A6BF981" w14:textId="03624456" w:rsidR="0334B158" w:rsidRDefault="0334B158" w:rsidP="4467AACD">
            <w:pPr>
              <w:keepLines/>
              <w:spacing w:after="120"/>
              <w:jc w:val="both"/>
            </w:pPr>
            <w:r>
              <w:t>Eli Ventura</w:t>
            </w:r>
          </w:p>
        </w:tc>
      </w:tr>
      <w:tr w:rsidR="4467AACD" w14:paraId="6302AD6C" w14:textId="77777777" w:rsidTr="4467AACD">
        <w:trPr>
          <w:trHeight w:val="300"/>
        </w:trPr>
        <w:tc>
          <w:tcPr>
            <w:tcW w:w="2304" w:type="dxa"/>
          </w:tcPr>
          <w:p w14:paraId="62D80953" w14:textId="77777777" w:rsidR="4467AACD" w:rsidRDefault="4467AACD" w:rsidP="4467AACD">
            <w:pPr>
              <w:keepLines/>
              <w:spacing w:after="120"/>
              <w:rPr>
                <w:b/>
                <w:bCs/>
              </w:rPr>
            </w:pPr>
            <w:r w:rsidRPr="4467AACD">
              <w:rPr>
                <w:b/>
                <w:bCs/>
              </w:rPr>
              <w:t>Approved By</w:t>
            </w:r>
          </w:p>
        </w:tc>
        <w:tc>
          <w:tcPr>
            <w:tcW w:w="7018" w:type="dxa"/>
            <w:gridSpan w:val="2"/>
          </w:tcPr>
          <w:p w14:paraId="0451A3BC" w14:textId="2A930623" w:rsidR="63056DD8" w:rsidRDefault="63056DD8" w:rsidP="4467AACD">
            <w:pPr>
              <w:keepLines/>
              <w:spacing w:after="120"/>
              <w:jc w:val="both"/>
            </w:pPr>
            <w:r>
              <w:t>Hector Marrero-Colominas</w:t>
            </w:r>
          </w:p>
        </w:tc>
      </w:tr>
      <w:tr w:rsidR="4467AACD" w14:paraId="6E6725ED" w14:textId="77777777" w:rsidTr="4467AACD">
        <w:trPr>
          <w:trHeight w:val="300"/>
        </w:trPr>
        <w:tc>
          <w:tcPr>
            <w:tcW w:w="2304" w:type="dxa"/>
          </w:tcPr>
          <w:p w14:paraId="1FB7A7BE" w14:textId="77777777" w:rsidR="4467AACD" w:rsidRDefault="4467AACD" w:rsidP="4467AACD">
            <w:pPr>
              <w:keepLines/>
              <w:spacing w:after="120"/>
              <w:rPr>
                <w:b/>
                <w:bCs/>
              </w:rPr>
            </w:pPr>
            <w:r w:rsidRPr="4467AACD">
              <w:rPr>
                <w:b/>
                <w:bCs/>
              </w:rPr>
              <w:t>Assumptions</w:t>
            </w:r>
          </w:p>
        </w:tc>
        <w:tc>
          <w:tcPr>
            <w:tcW w:w="7018" w:type="dxa"/>
            <w:gridSpan w:val="2"/>
          </w:tcPr>
          <w:p w14:paraId="3258D362" w14:textId="77777777" w:rsidR="4467AACD" w:rsidRDefault="4467AACD" w:rsidP="4467AACD">
            <w:pPr>
              <w:keepLines/>
              <w:spacing w:after="120"/>
              <w:jc w:val="both"/>
            </w:pPr>
            <w:r>
              <w:t>The user is logged into the system.</w:t>
            </w:r>
          </w:p>
          <w:p w14:paraId="7541F80E" w14:textId="2F35BFDF" w:rsidR="4467AACD" w:rsidRDefault="4467AACD" w:rsidP="4467AACD">
            <w:pPr>
              <w:keepLines/>
              <w:spacing w:after="120"/>
              <w:jc w:val="both"/>
            </w:pPr>
            <w:r>
              <w:t>The desired</w:t>
            </w:r>
            <w:r w:rsidR="37B4366F">
              <w:t xml:space="preserve"> company is available in the database.</w:t>
            </w:r>
          </w:p>
        </w:tc>
      </w:tr>
      <w:tr w:rsidR="4467AACD" w14:paraId="796FCDA4" w14:textId="77777777" w:rsidTr="4467AACD">
        <w:trPr>
          <w:trHeight w:val="300"/>
        </w:trPr>
        <w:tc>
          <w:tcPr>
            <w:tcW w:w="2304" w:type="dxa"/>
          </w:tcPr>
          <w:p w14:paraId="04E5D4AF" w14:textId="77777777" w:rsidR="4467AACD" w:rsidRDefault="4467AACD" w:rsidP="4467AACD">
            <w:pPr>
              <w:keepLines/>
              <w:spacing w:after="120"/>
              <w:rPr>
                <w:b/>
                <w:bCs/>
              </w:rPr>
            </w:pPr>
            <w:r w:rsidRPr="4467AACD">
              <w:rPr>
                <w:b/>
                <w:bCs/>
              </w:rPr>
              <w:t>Primary Actor</w:t>
            </w:r>
          </w:p>
        </w:tc>
        <w:tc>
          <w:tcPr>
            <w:tcW w:w="7018" w:type="dxa"/>
            <w:gridSpan w:val="2"/>
          </w:tcPr>
          <w:p w14:paraId="1C9F0A5B" w14:textId="77777777" w:rsidR="4467AACD" w:rsidRDefault="4467AACD" w:rsidP="4467AACD">
            <w:pPr>
              <w:keepLines/>
              <w:spacing w:after="120"/>
              <w:jc w:val="both"/>
            </w:pPr>
            <w:r>
              <w:t>User</w:t>
            </w:r>
          </w:p>
        </w:tc>
      </w:tr>
      <w:tr w:rsidR="4467AACD" w14:paraId="17397402" w14:textId="77777777" w:rsidTr="4467AACD">
        <w:trPr>
          <w:trHeight w:val="300"/>
        </w:trPr>
        <w:tc>
          <w:tcPr>
            <w:tcW w:w="230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CCC1536" w14:textId="77777777" w:rsidR="4467AACD" w:rsidRDefault="4467AACD" w:rsidP="4467AACD">
            <w:pPr>
              <w:keepLines/>
              <w:spacing w:after="120"/>
              <w:rPr>
                <w:b/>
                <w:bCs/>
              </w:rPr>
            </w:pPr>
            <w:r w:rsidRPr="4467AACD">
              <w:rPr>
                <w:b/>
                <w:bCs/>
              </w:rPr>
              <w:t>Secondary Actor/s</w:t>
            </w:r>
          </w:p>
        </w:tc>
        <w:tc>
          <w:tcPr>
            <w:tcW w:w="7018"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FC7DE8F" w14:textId="3DDA66EE" w:rsidR="4467AACD" w:rsidRDefault="4467AACD" w:rsidP="4467AACD">
            <w:pPr>
              <w:keepLines/>
              <w:spacing w:after="120"/>
              <w:jc w:val="both"/>
            </w:pPr>
            <w:r>
              <w:t>None.</w:t>
            </w:r>
          </w:p>
        </w:tc>
      </w:tr>
      <w:tr w:rsidR="4467AACD" w14:paraId="3F27DEE0" w14:textId="77777777" w:rsidTr="4467AACD">
        <w:trPr>
          <w:trHeight w:val="300"/>
        </w:trPr>
        <w:tc>
          <w:tcPr>
            <w:tcW w:w="230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E7828AD" w14:textId="77777777" w:rsidR="4467AACD" w:rsidRDefault="4467AACD" w:rsidP="4467AACD">
            <w:pPr>
              <w:keepLines/>
              <w:spacing w:after="120"/>
              <w:rPr>
                <w:b/>
                <w:bCs/>
              </w:rPr>
            </w:pPr>
            <w:r w:rsidRPr="4467AACD">
              <w:rPr>
                <w:b/>
                <w:bCs/>
              </w:rPr>
              <w:t>Preconditions</w:t>
            </w:r>
          </w:p>
        </w:tc>
        <w:tc>
          <w:tcPr>
            <w:tcW w:w="7018"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C653C67" w14:textId="1B4A8331" w:rsidR="2ABED70C" w:rsidRDefault="2ABED70C" w:rsidP="4467AACD">
            <w:pPr>
              <w:keepLines/>
              <w:spacing w:after="120"/>
              <w:jc w:val="both"/>
            </w:pPr>
            <w:r>
              <w:t xml:space="preserve">The user can type into the search bar. </w:t>
            </w:r>
          </w:p>
        </w:tc>
      </w:tr>
      <w:tr w:rsidR="4467AACD" w14:paraId="59EA835C" w14:textId="77777777" w:rsidTr="4467AACD">
        <w:trPr>
          <w:trHeight w:val="300"/>
        </w:trPr>
        <w:tc>
          <w:tcPr>
            <w:tcW w:w="230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333B847" w14:textId="77777777" w:rsidR="4467AACD" w:rsidRDefault="4467AACD" w:rsidP="4467AACD">
            <w:pPr>
              <w:keepLines/>
              <w:spacing w:after="120"/>
              <w:rPr>
                <w:b/>
                <w:bCs/>
              </w:rPr>
            </w:pPr>
            <w:r w:rsidRPr="4467AACD">
              <w:rPr>
                <w:b/>
                <w:bCs/>
              </w:rPr>
              <w:t>Postconditions</w:t>
            </w:r>
          </w:p>
        </w:tc>
        <w:tc>
          <w:tcPr>
            <w:tcW w:w="7018"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783CF13" w14:textId="7A83A6B1" w:rsidR="7239A0DA" w:rsidRDefault="7239A0DA" w:rsidP="4467AACD">
            <w:pPr>
              <w:keepLines/>
              <w:spacing w:after="120"/>
              <w:jc w:val="both"/>
            </w:pPr>
            <w:r>
              <w:t>The system displays the search results.</w:t>
            </w:r>
          </w:p>
        </w:tc>
      </w:tr>
      <w:tr w:rsidR="4467AACD" w14:paraId="48CC728E" w14:textId="77777777" w:rsidTr="4467AACD">
        <w:trPr>
          <w:trHeight w:val="300"/>
        </w:trPr>
        <w:tc>
          <w:tcPr>
            <w:tcW w:w="230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C59AC04" w14:textId="77777777" w:rsidR="4467AACD" w:rsidRDefault="4467AACD" w:rsidP="4467AACD">
            <w:pPr>
              <w:keepLines/>
              <w:spacing w:after="120"/>
              <w:rPr>
                <w:b/>
                <w:bCs/>
              </w:rPr>
            </w:pPr>
            <w:r w:rsidRPr="4467AACD">
              <w:rPr>
                <w:b/>
                <w:bCs/>
              </w:rPr>
              <w:t>Trigger</w:t>
            </w:r>
          </w:p>
        </w:tc>
        <w:tc>
          <w:tcPr>
            <w:tcW w:w="7018"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DC23EF7" w14:textId="054F5E57" w:rsidR="6D85819D" w:rsidRDefault="6D85819D" w:rsidP="4467AACD">
            <w:pPr>
              <w:keepLines/>
              <w:spacing w:after="120"/>
              <w:jc w:val="both"/>
            </w:pPr>
            <w:r>
              <w:t xml:space="preserve">The user clicks on the search bar and enters a search query. </w:t>
            </w:r>
          </w:p>
        </w:tc>
      </w:tr>
      <w:tr w:rsidR="4467AACD" w14:paraId="7B14F07B" w14:textId="77777777" w:rsidTr="4467AACD">
        <w:trPr>
          <w:trHeight w:val="300"/>
        </w:trPr>
        <w:tc>
          <w:tcPr>
            <w:tcW w:w="230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2CF34BA" w14:textId="77777777" w:rsidR="4467AACD" w:rsidRDefault="4467AACD" w:rsidP="4467AACD">
            <w:pPr>
              <w:keepLines/>
              <w:spacing w:after="120"/>
              <w:rPr>
                <w:b/>
                <w:bCs/>
              </w:rPr>
            </w:pPr>
            <w:r w:rsidRPr="4467AACD">
              <w:rPr>
                <w:b/>
                <w:bCs/>
              </w:rPr>
              <w:t>Main Success Scenario</w:t>
            </w:r>
          </w:p>
        </w:tc>
        <w:tc>
          <w:tcPr>
            <w:tcW w:w="347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E34B237" w14:textId="77777777" w:rsidR="4467AACD" w:rsidRDefault="4467AACD" w:rsidP="4467AACD">
            <w:pPr>
              <w:keepLines/>
              <w:spacing w:after="120"/>
              <w:rPr>
                <w:b/>
                <w:bCs/>
              </w:rPr>
            </w:pPr>
            <w:r w:rsidRPr="4467AACD">
              <w:rPr>
                <w:b/>
                <w:bCs/>
              </w:rPr>
              <w:t>User Actions</w:t>
            </w:r>
          </w:p>
        </w:tc>
        <w:tc>
          <w:tcPr>
            <w:tcW w:w="354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CBA46A0" w14:textId="77777777" w:rsidR="4467AACD" w:rsidRDefault="4467AACD" w:rsidP="4467AACD">
            <w:pPr>
              <w:keepLines/>
              <w:spacing w:after="120"/>
              <w:rPr>
                <w:b/>
                <w:bCs/>
              </w:rPr>
            </w:pPr>
            <w:r w:rsidRPr="4467AACD">
              <w:rPr>
                <w:b/>
                <w:bCs/>
              </w:rPr>
              <w:t>System Actions</w:t>
            </w:r>
          </w:p>
        </w:tc>
      </w:tr>
      <w:tr w:rsidR="4467AACD" w14:paraId="4422896B" w14:textId="77777777" w:rsidTr="4467AACD">
        <w:trPr>
          <w:trHeight w:val="300"/>
        </w:trPr>
        <w:tc>
          <w:tcPr>
            <w:tcW w:w="230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459E417" w14:textId="77777777" w:rsidR="4467AACD" w:rsidRDefault="4467AACD" w:rsidP="4467AACD">
            <w:pPr>
              <w:keepLines/>
              <w:spacing w:after="120"/>
              <w:rPr>
                <w:b/>
                <w:bCs/>
              </w:rPr>
            </w:pPr>
          </w:p>
        </w:tc>
        <w:tc>
          <w:tcPr>
            <w:tcW w:w="347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572385B" w14:textId="6528D484" w:rsidR="4467AACD" w:rsidRDefault="4467AACD" w:rsidP="4467AACD">
            <w:pPr>
              <w:spacing w:after="200"/>
              <w:jc w:val="both"/>
            </w:pPr>
            <w:r>
              <w:t xml:space="preserve">1. The user logs into their </w:t>
            </w:r>
            <w:r w:rsidR="15E210E4">
              <w:t xml:space="preserve">Omnium </w:t>
            </w:r>
            <w:r>
              <w:t>account.</w:t>
            </w:r>
          </w:p>
          <w:p w14:paraId="4EC14AC2" w14:textId="77777777" w:rsidR="4467AACD" w:rsidRDefault="4467AACD" w:rsidP="4467AACD">
            <w:pPr>
              <w:spacing w:after="200"/>
              <w:jc w:val="both"/>
            </w:pPr>
          </w:p>
          <w:p w14:paraId="457B20F4" w14:textId="15E9C0F4" w:rsidR="4467AACD" w:rsidRDefault="4467AACD" w:rsidP="4467AACD">
            <w:pPr>
              <w:spacing w:after="200"/>
              <w:jc w:val="both"/>
            </w:pPr>
            <w:r>
              <w:t>3. The user searches for the d</w:t>
            </w:r>
            <w:r w:rsidR="2FF3C476">
              <w:t>esired company by entering a company’s ticket symbol.</w:t>
            </w:r>
          </w:p>
          <w:p w14:paraId="609A5134" w14:textId="77777777" w:rsidR="4467AACD" w:rsidRDefault="4467AACD" w:rsidP="4467AACD">
            <w:pPr>
              <w:spacing w:after="200"/>
              <w:jc w:val="both"/>
            </w:pPr>
          </w:p>
          <w:p w14:paraId="33BDB084" w14:textId="31EBEF65" w:rsidR="4467AACD" w:rsidRDefault="4467AACD" w:rsidP="4467AACD">
            <w:pPr>
              <w:spacing w:after="200"/>
              <w:jc w:val="both"/>
            </w:pPr>
            <w:r>
              <w:t xml:space="preserve">5. The user reviews the </w:t>
            </w:r>
            <w:r w:rsidR="74D404D4">
              <w:t>information for analysis</w:t>
            </w:r>
            <w:r w:rsidR="58A6A397">
              <w:t>.</w:t>
            </w:r>
          </w:p>
          <w:p w14:paraId="22E3E32A" w14:textId="6A3DC2B3" w:rsidR="58A6A397" w:rsidRDefault="58A6A397" w:rsidP="4467AACD">
            <w:pPr>
              <w:spacing w:after="200"/>
              <w:jc w:val="both"/>
            </w:pPr>
            <w:r>
              <w:t xml:space="preserve">6. The user clicks the home button. </w:t>
            </w:r>
          </w:p>
        </w:tc>
        <w:tc>
          <w:tcPr>
            <w:tcW w:w="354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56AE3BC" w14:textId="77777777" w:rsidR="4467AACD" w:rsidRDefault="4467AACD" w:rsidP="4467AACD">
            <w:pPr>
              <w:keepLines/>
              <w:spacing w:after="120"/>
              <w:jc w:val="both"/>
            </w:pPr>
          </w:p>
          <w:p w14:paraId="40CBFB17" w14:textId="7EAB8423" w:rsidR="4467AACD" w:rsidRDefault="4467AACD" w:rsidP="4467AACD">
            <w:pPr>
              <w:keepLines/>
              <w:spacing w:after="120"/>
              <w:jc w:val="both"/>
            </w:pPr>
            <w:r>
              <w:t xml:space="preserve">2. The system authenticates the user's session and verifies that the user is logged in. </w:t>
            </w:r>
          </w:p>
          <w:p w14:paraId="57D20CA8" w14:textId="77777777" w:rsidR="4467AACD" w:rsidRDefault="4467AACD" w:rsidP="4467AACD">
            <w:pPr>
              <w:keepLines/>
              <w:spacing w:after="120"/>
              <w:jc w:val="both"/>
            </w:pPr>
          </w:p>
          <w:p w14:paraId="2C5E68EB" w14:textId="0A506114" w:rsidR="4467AACD" w:rsidRDefault="4467AACD" w:rsidP="4467AACD">
            <w:pPr>
              <w:keepLines/>
              <w:spacing w:after="120"/>
              <w:jc w:val="both"/>
            </w:pPr>
            <w:r>
              <w:t xml:space="preserve">4. The system retrieves </w:t>
            </w:r>
            <w:r w:rsidR="7F51A938">
              <w:t>information about the input value, including the s</w:t>
            </w:r>
            <w:r w:rsidR="6BC85967">
              <w:t>ecurity</w:t>
            </w:r>
            <w:r w:rsidR="7F51A938">
              <w:t xml:space="preserve">, </w:t>
            </w:r>
            <w:r w:rsidR="1E6C5489">
              <w:t xml:space="preserve">market trends, and prices. </w:t>
            </w:r>
          </w:p>
          <w:p w14:paraId="3B537298" w14:textId="77777777" w:rsidR="4467AACD" w:rsidRDefault="4467AACD" w:rsidP="4467AACD">
            <w:pPr>
              <w:keepLines/>
              <w:spacing w:after="120"/>
              <w:jc w:val="both"/>
            </w:pPr>
          </w:p>
          <w:p w14:paraId="7546C8E0" w14:textId="6472DD11" w:rsidR="4467AACD" w:rsidRDefault="4467AACD" w:rsidP="4467AACD">
            <w:pPr>
              <w:keepLines/>
              <w:spacing w:after="120"/>
              <w:jc w:val="both"/>
            </w:pPr>
          </w:p>
          <w:p w14:paraId="70A5A0F1" w14:textId="5930B06B" w:rsidR="4467AACD" w:rsidRDefault="4467AACD" w:rsidP="4467AACD">
            <w:pPr>
              <w:keepLines/>
              <w:spacing w:after="120"/>
              <w:jc w:val="both"/>
            </w:pPr>
          </w:p>
          <w:p w14:paraId="362FACF3" w14:textId="2134F201" w:rsidR="0EC5C771" w:rsidRDefault="0EC5C771" w:rsidP="4467AACD">
            <w:pPr>
              <w:keepLines/>
              <w:spacing w:after="120"/>
              <w:jc w:val="both"/>
            </w:pPr>
            <w:r>
              <w:t>7</w:t>
            </w:r>
            <w:r w:rsidR="4467AACD">
              <w:t xml:space="preserve">. The system </w:t>
            </w:r>
            <w:r w:rsidR="5BE41919">
              <w:t>loads the main menu page.</w:t>
            </w:r>
          </w:p>
        </w:tc>
      </w:tr>
      <w:tr w:rsidR="4467AACD" w14:paraId="00D68A41" w14:textId="77777777" w:rsidTr="4467AACD">
        <w:trPr>
          <w:trHeight w:val="300"/>
        </w:trPr>
        <w:tc>
          <w:tcPr>
            <w:tcW w:w="230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0EF4A57" w14:textId="77777777" w:rsidR="4467AACD" w:rsidRDefault="4467AACD" w:rsidP="4467AACD">
            <w:pPr>
              <w:keepLines/>
              <w:spacing w:after="120"/>
              <w:rPr>
                <w:b/>
                <w:bCs/>
              </w:rPr>
            </w:pPr>
            <w:r w:rsidRPr="4467AACD">
              <w:rPr>
                <w:b/>
                <w:bCs/>
              </w:rPr>
              <w:t>Alternate Scenarios</w:t>
            </w:r>
          </w:p>
        </w:tc>
        <w:tc>
          <w:tcPr>
            <w:tcW w:w="347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231C558" w14:textId="77777777" w:rsidR="4467AACD" w:rsidRDefault="4467AACD" w:rsidP="4467AACD">
            <w:pPr>
              <w:keepLines/>
              <w:spacing w:after="120"/>
              <w:jc w:val="both"/>
            </w:pPr>
            <w:r w:rsidRPr="4467AACD">
              <w:rPr>
                <w:b/>
                <w:bCs/>
              </w:rPr>
              <w:t>User Actions</w:t>
            </w:r>
          </w:p>
        </w:tc>
        <w:tc>
          <w:tcPr>
            <w:tcW w:w="354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F999E8A" w14:textId="77777777" w:rsidR="4467AACD" w:rsidRDefault="4467AACD" w:rsidP="4467AACD">
            <w:pPr>
              <w:keepLines/>
              <w:spacing w:after="120"/>
              <w:jc w:val="both"/>
            </w:pPr>
            <w:r w:rsidRPr="4467AACD">
              <w:rPr>
                <w:b/>
                <w:bCs/>
              </w:rPr>
              <w:t>System Actions</w:t>
            </w:r>
          </w:p>
        </w:tc>
      </w:tr>
      <w:tr w:rsidR="4467AACD" w14:paraId="16F3C4D6" w14:textId="77777777" w:rsidTr="4467AACD">
        <w:trPr>
          <w:trHeight w:val="300"/>
        </w:trPr>
        <w:tc>
          <w:tcPr>
            <w:tcW w:w="230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93B0BE2" w14:textId="77777777" w:rsidR="4467AACD" w:rsidRDefault="4467AACD" w:rsidP="4467AACD">
            <w:pPr>
              <w:keepLines/>
              <w:spacing w:after="120"/>
              <w:rPr>
                <w:b/>
                <w:bCs/>
              </w:rPr>
            </w:pPr>
          </w:p>
        </w:tc>
        <w:tc>
          <w:tcPr>
            <w:tcW w:w="347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18E7E6B" w14:textId="4D1ECFDC" w:rsidR="2BF5CC38" w:rsidRDefault="2BF5CC38" w:rsidP="4467AACD">
            <w:pPr>
              <w:keepLines/>
              <w:spacing w:after="120"/>
              <w:jc w:val="both"/>
            </w:pPr>
            <w:r>
              <w:t>3.</w:t>
            </w:r>
            <w:r w:rsidR="4467AACD">
              <w:t xml:space="preserve">a. The user </w:t>
            </w:r>
            <w:r w:rsidR="1BB58BD9">
              <w:t xml:space="preserve">enters a non-existent search query. </w:t>
            </w:r>
          </w:p>
          <w:p w14:paraId="7F14C35B" w14:textId="34AE9B56" w:rsidR="4467AACD" w:rsidRDefault="4467AACD" w:rsidP="4467AACD">
            <w:pPr>
              <w:keepLines/>
              <w:spacing w:after="120"/>
              <w:jc w:val="both"/>
            </w:pPr>
          </w:p>
        </w:tc>
        <w:tc>
          <w:tcPr>
            <w:tcW w:w="354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47B79D0" w14:textId="77777777" w:rsidR="4467AACD" w:rsidRDefault="4467AACD" w:rsidP="4467AACD">
            <w:pPr>
              <w:keepLines/>
              <w:spacing w:after="120"/>
              <w:jc w:val="both"/>
            </w:pPr>
          </w:p>
          <w:p w14:paraId="6EBB1A1E" w14:textId="3A711AAD" w:rsidR="3BC8C3B9" w:rsidRDefault="3BC8C3B9" w:rsidP="4467AACD">
            <w:pPr>
              <w:keepLines/>
              <w:spacing w:after="120"/>
              <w:jc w:val="both"/>
            </w:pPr>
            <w:r>
              <w:t xml:space="preserve">4.a. The system displays “0 results found.” </w:t>
            </w:r>
          </w:p>
        </w:tc>
      </w:tr>
      <w:tr w:rsidR="4467AACD" w14:paraId="668E28BB" w14:textId="77777777" w:rsidTr="4467AACD">
        <w:trPr>
          <w:trHeight w:val="300"/>
        </w:trPr>
        <w:tc>
          <w:tcPr>
            <w:tcW w:w="230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E417BAE" w14:textId="77777777" w:rsidR="4467AACD" w:rsidRDefault="4467AACD" w:rsidP="4467AACD">
            <w:pPr>
              <w:keepLines/>
              <w:spacing w:after="120"/>
              <w:rPr>
                <w:b/>
                <w:bCs/>
              </w:rPr>
            </w:pPr>
            <w:r w:rsidRPr="4467AACD">
              <w:rPr>
                <w:b/>
                <w:bCs/>
              </w:rPr>
              <w:t xml:space="preserve">Additional Notes (Constraints, etc.) </w:t>
            </w:r>
          </w:p>
        </w:tc>
        <w:tc>
          <w:tcPr>
            <w:tcW w:w="7018"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0D913B1" w14:textId="1AF75484" w:rsidR="33478D51" w:rsidRDefault="33478D51" w:rsidP="4467AACD">
            <w:pPr>
              <w:keepLines/>
              <w:spacing w:after="120"/>
              <w:jc w:val="both"/>
            </w:pPr>
            <w:r>
              <w:t xml:space="preserve">For future versions, the user may be able to bookmark their search queries for easier access. </w:t>
            </w:r>
          </w:p>
        </w:tc>
      </w:tr>
    </w:tbl>
    <w:p w14:paraId="0EA67C01" w14:textId="77777777" w:rsidR="4467AACD" w:rsidRDefault="4467AACD" w:rsidP="4467AACD">
      <w:pPr>
        <w:rPr>
          <w:lang w:val="en-GB"/>
        </w:rPr>
      </w:pPr>
    </w:p>
    <w:p w14:paraId="61BB4BA1" w14:textId="4E2A679F" w:rsidR="2FC2B320" w:rsidRDefault="2FC2B320" w:rsidP="4467AACD">
      <w:pPr>
        <w:pStyle w:val="Heading1"/>
        <w:ind w:left="720" w:hanging="720"/>
        <w:rPr>
          <w:lang w:val="en-GB"/>
        </w:rPr>
      </w:pPr>
      <w:bookmarkStart w:id="52" w:name="_Toc223387924"/>
      <w:r w:rsidRPr="4467AACD">
        <w:rPr>
          <w:lang w:val="en-GB"/>
        </w:rPr>
        <w:t xml:space="preserve">Appendix B – Use Case 5 – </w:t>
      </w:r>
      <w:r w:rsidR="659EBCDD" w:rsidRPr="4467AACD">
        <w:rPr>
          <w:lang w:val="en-GB"/>
        </w:rPr>
        <w:t>Buy S</w:t>
      </w:r>
      <w:r w:rsidR="5ECAEA2F" w:rsidRPr="4467AACD">
        <w:rPr>
          <w:lang w:val="en-GB"/>
        </w:rPr>
        <w:t>ecuritie</w:t>
      </w:r>
      <w:r w:rsidR="659EBCDD" w:rsidRPr="4467AACD">
        <w:rPr>
          <w:lang w:val="en-GB"/>
        </w:rPr>
        <w:t>s</w:t>
      </w:r>
      <w:bookmarkEnd w:id="52"/>
    </w:p>
    <w:tbl>
      <w:tblPr>
        <w:tblW w:w="0" w:type="auto"/>
        <w:tblInd w:w="-115"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ook w:val="0000" w:firstRow="0" w:lastRow="0" w:firstColumn="0" w:lastColumn="0" w:noHBand="0" w:noVBand="0"/>
      </w:tblPr>
      <w:tblGrid>
        <w:gridCol w:w="2304"/>
        <w:gridCol w:w="3474"/>
        <w:gridCol w:w="3544"/>
      </w:tblGrid>
      <w:tr w:rsidR="4467AACD" w14:paraId="5FE3BD8C" w14:textId="77777777" w:rsidTr="4467AACD">
        <w:trPr>
          <w:trHeight w:val="300"/>
        </w:trPr>
        <w:tc>
          <w:tcPr>
            <w:tcW w:w="2304" w:type="dxa"/>
          </w:tcPr>
          <w:p w14:paraId="2D14043E" w14:textId="42F52A60" w:rsidR="4467AACD" w:rsidRDefault="4467AACD" w:rsidP="4467AACD">
            <w:pPr>
              <w:keepLines/>
              <w:spacing w:after="120"/>
              <w:rPr>
                <w:b/>
                <w:bCs/>
              </w:rPr>
            </w:pPr>
            <w:r w:rsidRPr="4467AACD">
              <w:rPr>
                <w:b/>
                <w:bCs/>
              </w:rPr>
              <w:t>Use Cas Case e ID</w:t>
            </w:r>
          </w:p>
        </w:tc>
        <w:tc>
          <w:tcPr>
            <w:tcW w:w="7018" w:type="dxa"/>
            <w:gridSpan w:val="2"/>
          </w:tcPr>
          <w:p w14:paraId="010A004F" w14:textId="15854188" w:rsidR="4467AACD" w:rsidRDefault="4467AACD" w:rsidP="4467AACD">
            <w:pPr>
              <w:keepLines/>
              <w:spacing w:after="120"/>
              <w:jc w:val="both"/>
            </w:pPr>
            <w:r>
              <w:t>UC-</w:t>
            </w:r>
            <w:r w:rsidR="39BFB580">
              <w:t>5</w:t>
            </w:r>
          </w:p>
        </w:tc>
      </w:tr>
      <w:tr w:rsidR="4467AACD" w14:paraId="0C3E4485" w14:textId="77777777" w:rsidTr="4467AACD">
        <w:trPr>
          <w:trHeight w:val="300"/>
        </w:trPr>
        <w:tc>
          <w:tcPr>
            <w:tcW w:w="2304" w:type="dxa"/>
          </w:tcPr>
          <w:p w14:paraId="17BD5FFB" w14:textId="24077041" w:rsidR="4467AACD" w:rsidRDefault="4467AACD" w:rsidP="4467AACD">
            <w:pPr>
              <w:keepLines/>
              <w:spacing w:after="120"/>
              <w:rPr>
                <w:b/>
                <w:bCs/>
              </w:rPr>
            </w:pPr>
            <w:r w:rsidRPr="4467AACD">
              <w:rPr>
                <w:b/>
                <w:bCs/>
              </w:rPr>
              <w:t>Use Name</w:t>
            </w:r>
          </w:p>
        </w:tc>
        <w:tc>
          <w:tcPr>
            <w:tcW w:w="7018" w:type="dxa"/>
            <w:gridSpan w:val="2"/>
          </w:tcPr>
          <w:p w14:paraId="574B3CC4" w14:textId="72946031" w:rsidR="38E971CE" w:rsidRDefault="38E971CE" w:rsidP="4467AACD">
            <w:pPr>
              <w:keepLines/>
              <w:spacing w:after="120"/>
              <w:jc w:val="both"/>
            </w:pPr>
            <w:r>
              <w:t>Buy Securities</w:t>
            </w:r>
          </w:p>
        </w:tc>
      </w:tr>
      <w:tr w:rsidR="4467AACD" w14:paraId="57FF79F2" w14:textId="77777777" w:rsidTr="4467AACD">
        <w:trPr>
          <w:trHeight w:val="300"/>
        </w:trPr>
        <w:tc>
          <w:tcPr>
            <w:tcW w:w="2304" w:type="dxa"/>
          </w:tcPr>
          <w:p w14:paraId="5BE51EA0" w14:textId="77777777" w:rsidR="4467AACD" w:rsidRDefault="4467AACD" w:rsidP="4467AACD">
            <w:pPr>
              <w:keepLines/>
              <w:spacing w:after="120"/>
              <w:rPr>
                <w:b/>
                <w:bCs/>
              </w:rPr>
            </w:pPr>
            <w:r w:rsidRPr="4467AACD">
              <w:rPr>
                <w:b/>
                <w:bCs/>
              </w:rPr>
              <w:t>Brief Description</w:t>
            </w:r>
          </w:p>
        </w:tc>
        <w:tc>
          <w:tcPr>
            <w:tcW w:w="7018" w:type="dxa"/>
            <w:gridSpan w:val="2"/>
          </w:tcPr>
          <w:p w14:paraId="6867B1E1" w14:textId="29F52A55" w:rsidR="4467AACD" w:rsidRDefault="4467AACD" w:rsidP="4467AACD">
            <w:pPr>
              <w:keepLines/>
              <w:spacing w:after="120"/>
              <w:jc w:val="both"/>
            </w:pPr>
            <w:r w:rsidRPr="4467AACD">
              <w:t xml:space="preserve">This use case describes </w:t>
            </w:r>
            <w:r w:rsidR="0007689E" w:rsidRPr="4467AACD">
              <w:t>placing an order for purchasing a security and closing out a trade.</w:t>
            </w:r>
          </w:p>
        </w:tc>
      </w:tr>
      <w:tr w:rsidR="4467AACD" w14:paraId="5F648F24" w14:textId="77777777" w:rsidTr="4467AACD">
        <w:trPr>
          <w:trHeight w:val="300"/>
        </w:trPr>
        <w:tc>
          <w:tcPr>
            <w:tcW w:w="2304" w:type="dxa"/>
          </w:tcPr>
          <w:p w14:paraId="569FB9DC" w14:textId="77777777" w:rsidR="4467AACD" w:rsidRDefault="4467AACD" w:rsidP="4467AACD">
            <w:pPr>
              <w:keepLines/>
              <w:spacing w:after="120"/>
              <w:rPr>
                <w:b/>
                <w:bCs/>
              </w:rPr>
            </w:pPr>
            <w:r w:rsidRPr="4467AACD">
              <w:rPr>
                <w:b/>
                <w:bCs/>
              </w:rPr>
              <w:t>Frequency of Use</w:t>
            </w:r>
          </w:p>
        </w:tc>
        <w:tc>
          <w:tcPr>
            <w:tcW w:w="7018" w:type="dxa"/>
            <w:gridSpan w:val="2"/>
          </w:tcPr>
          <w:p w14:paraId="64822CC8" w14:textId="6618CB5F" w:rsidR="38839EE6" w:rsidRDefault="38839EE6" w:rsidP="4467AACD">
            <w:pPr>
              <w:keepLines/>
              <w:spacing w:after="120"/>
              <w:jc w:val="both"/>
            </w:pPr>
            <w:r>
              <w:t>Medium</w:t>
            </w:r>
            <w:r w:rsidR="4467AACD">
              <w:t xml:space="preserve"> – </w:t>
            </w:r>
            <w:r w:rsidR="6559EDF3">
              <w:t>1</w:t>
            </w:r>
            <w:r w:rsidR="19009EE5">
              <w:t>5</w:t>
            </w:r>
            <w:r w:rsidR="6049F438">
              <w:t>%</w:t>
            </w:r>
          </w:p>
        </w:tc>
      </w:tr>
      <w:tr w:rsidR="4467AACD" w14:paraId="449C0CBE" w14:textId="77777777" w:rsidTr="4467AACD">
        <w:trPr>
          <w:trHeight w:val="300"/>
        </w:trPr>
        <w:tc>
          <w:tcPr>
            <w:tcW w:w="2304" w:type="dxa"/>
          </w:tcPr>
          <w:p w14:paraId="74B12323" w14:textId="77777777" w:rsidR="4467AACD" w:rsidRDefault="4467AACD" w:rsidP="4467AACD">
            <w:pPr>
              <w:keepLines/>
              <w:spacing w:after="120"/>
              <w:rPr>
                <w:b/>
                <w:bCs/>
              </w:rPr>
            </w:pPr>
            <w:r w:rsidRPr="4467AACD">
              <w:rPr>
                <w:b/>
                <w:bCs/>
              </w:rPr>
              <w:t>Priority</w:t>
            </w:r>
          </w:p>
        </w:tc>
        <w:tc>
          <w:tcPr>
            <w:tcW w:w="7018" w:type="dxa"/>
            <w:gridSpan w:val="2"/>
          </w:tcPr>
          <w:p w14:paraId="57345313" w14:textId="77777777" w:rsidR="4467AACD" w:rsidRDefault="4467AACD" w:rsidP="4467AACD">
            <w:pPr>
              <w:keepLines/>
              <w:spacing w:after="120"/>
              <w:jc w:val="both"/>
            </w:pPr>
            <w:r>
              <w:t>High</w:t>
            </w:r>
          </w:p>
        </w:tc>
      </w:tr>
      <w:tr w:rsidR="4467AACD" w14:paraId="7FF7DF1B" w14:textId="77777777" w:rsidTr="4467AACD">
        <w:trPr>
          <w:trHeight w:val="300"/>
        </w:trPr>
        <w:tc>
          <w:tcPr>
            <w:tcW w:w="2304" w:type="dxa"/>
          </w:tcPr>
          <w:p w14:paraId="379A1CA4" w14:textId="77777777" w:rsidR="4467AACD" w:rsidRDefault="4467AACD" w:rsidP="4467AACD">
            <w:pPr>
              <w:keepLines/>
              <w:spacing w:after="120"/>
              <w:rPr>
                <w:b/>
                <w:bCs/>
              </w:rPr>
            </w:pPr>
            <w:r w:rsidRPr="4467AACD">
              <w:rPr>
                <w:b/>
                <w:bCs/>
              </w:rPr>
              <w:t>Current Version</w:t>
            </w:r>
          </w:p>
        </w:tc>
        <w:tc>
          <w:tcPr>
            <w:tcW w:w="7018" w:type="dxa"/>
            <w:gridSpan w:val="2"/>
          </w:tcPr>
          <w:p w14:paraId="53E0105B" w14:textId="61D54201" w:rsidR="4467AACD" w:rsidRDefault="4467AACD" w:rsidP="4467AACD">
            <w:pPr>
              <w:keepLines/>
              <w:spacing w:after="120"/>
              <w:jc w:val="both"/>
            </w:pPr>
            <w:r>
              <w:t>1.</w:t>
            </w:r>
            <w:r w:rsidR="270802F1">
              <w:t>0</w:t>
            </w:r>
          </w:p>
        </w:tc>
      </w:tr>
      <w:tr w:rsidR="4467AACD" w14:paraId="223962FF" w14:textId="77777777" w:rsidTr="4467AACD">
        <w:trPr>
          <w:trHeight w:val="300"/>
        </w:trPr>
        <w:tc>
          <w:tcPr>
            <w:tcW w:w="2304" w:type="dxa"/>
          </w:tcPr>
          <w:p w14:paraId="2FB45C35" w14:textId="77777777" w:rsidR="4467AACD" w:rsidRDefault="4467AACD" w:rsidP="4467AACD">
            <w:pPr>
              <w:keepLines/>
              <w:spacing w:after="120"/>
              <w:rPr>
                <w:b/>
                <w:bCs/>
              </w:rPr>
            </w:pPr>
            <w:r w:rsidRPr="4467AACD">
              <w:rPr>
                <w:b/>
                <w:bCs/>
              </w:rPr>
              <w:t>Date of First Version</w:t>
            </w:r>
          </w:p>
        </w:tc>
        <w:tc>
          <w:tcPr>
            <w:tcW w:w="7018" w:type="dxa"/>
            <w:gridSpan w:val="2"/>
          </w:tcPr>
          <w:p w14:paraId="6C40D65E" w14:textId="5F24FACA" w:rsidR="7AFC3091" w:rsidRDefault="7AFC3091" w:rsidP="4467AACD">
            <w:pPr>
              <w:keepLines/>
              <w:spacing w:after="120"/>
              <w:jc w:val="both"/>
            </w:pPr>
            <w:r>
              <w:t>02/27/2026</w:t>
            </w:r>
          </w:p>
        </w:tc>
      </w:tr>
      <w:tr w:rsidR="4467AACD" w14:paraId="4CCF66E8" w14:textId="77777777" w:rsidTr="4467AACD">
        <w:trPr>
          <w:trHeight w:val="300"/>
        </w:trPr>
        <w:tc>
          <w:tcPr>
            <w:tcW w:w="2304" w:type="dxa"/>
          </w:tcPr>
          <w:p w14:paraId="0BCF070C" w14:textId="77777777" w:rsidR="4467AACD" w:rsidRDefault="4467AACD" w:rsidP="4467AACD">
            <w:pPr>
              <w:keepLines/>
              <w:spacing w:after="120"/>
              <w:rPr>
                <w:b/>
                <w:bCs/>
              </w:rPr>
            </w:pPr>
            <w:r w:rsidRPr="4467AACD">
              <w:rPr>
                <w:b/>
                <w:bCs/>
              </w:rPr>
              <w:t>Date of Last Version</w:t>
            </w:r>
          </w:p>
        </w:tc>
        <w:tc>
          <w:tcPr>
            <w:tcW w:w="7018" w:type="dxa"/>
            <w:gridSpan w:val="2"/>
          </w:tcPr>
          <w:p w14:paraId="251A6485" w14:textId="72968BD2" w:rsidR="7C1A0429" w:rsidRDefault="7C1A0429" w:rsidP="4467AACD">
            <w:pPr>
              <w:keepLines/>
              <w:spacing w:after="120"/>
              <w:jc w:val="both"/>
            </w:pPr>
            <w:r>
              <w:t>02/27/2026</w:t>
            </w:r>
          </w:p>
        </w:tc>
      </w:tr>
      <w:tr w:rsidR="4467AACD" w14:paraId="6CDF63CE" w14:textId="77777777" w:rsidTr="4467AACD">
        <w:trPr>
          <w:trHeight w:val="300"/>
        </w:trPr>
        <w:tc>
          <w:tcPr>
            <w:tcW w:w="2304" w:type="dxa"/>
          </w:tcPr>
          <w:p w14:paraId="3CF8B879" w14:textId="77777777" w:rsidR="4467AACD" w:rsidRDefault="4467AACD" w:rsidP="4467AACD">
            <w:pPr>
              <w:keepLines/>
              <w:spacing w:after="120"/>
              <w:rPr>
                <w:b/>
                <w:bCs/>
              </w:rPr>
            </w:pPr>
            <w:r w:rsidRPr="4467AACD">
              <w:rPr>
                <w:b/>
                <w:bCs/>
              </w:rPr>
              <w:t>Created By</w:t>
            </w:r>
          </w:p>
        </w:tc>
        <w:tc>
          <w:tcPr>
            <w:tcW w:w="7018" w:type="dxa"/>
            <w:gridSpan w:val="2"/>
          </w:tcPr>
          <w:p w14:paraId="4F8F5A41" w14:textId="2CD73666" w:rsidR="04407A98" w:rsidRDefault="04407A98" w:rsidP="4467AACD">
            <w:pPr>
              <w:keepLines/>
              <w:spacing w:after="120"/>
              <w:jc w:val="both"/>
            </w:pPr>
            <w:r>
              <w:t>Hector Marrero-Colominas</w:t>
            </w:r>
          </w:p>
        </w:tc>
      </w:tr>
      <w:tr w:rsidR="4467AACD" w14:paraId="387F2082" w14:textId="77777777" w:rsidTr="4467AACD">
        <w:trPr>
          <w:trHeight w:val="300"/>
        </w:trPr>
        <w:tc>
          <w:tcPr>
            <w:tcW w:w="2304" w:type="dxa"/>
          </w:tcPr>
          <w:p w14:paraId="74830F55" w14:textId="77777777" w:rsidR="4467AACD" w:rsidRDefault="4467AACD" w:rsidP="4467AACD">
            <w:pPr>
              <w:keepLines/>
              <w:spacing w:after="120"/>
              <w:rPr>
                <w:b/>
                <w:bCs/>
              </w:rPr>
            </w:pPr>
            <w:r w:rsidRPr="4467AACD">
              <w:rPr>
                <w:b/>
                <w:bCs/>
              </w:rPr>
              <w:t>Last Update By</w:t>
            </w:r>
          </w:p>
        </w:tc>
        <w:tc>
          <w:tcPr>
            <w:tcW w:w="7018" w:type="dxa"/>
            <w:gridSpan w:val="2"/>
          </w:tcPr>
          <w:p w14:paraId="29F7BD11" w14:textId="04A718F9" w:rsidR="148DF1A1" w:rsidRDefault="148DF1A1" w:rsidP="4467AACD">
            <w:pPr>
              <w:keepLines/>
              <w:spacing w:after="120"/>
              <w:jc w:val="both"/>
            </w:pPr>
            <w:r>
              <w:t>Hector Marrero-Colominas</w:t>
            </w:r>
          </w:p>
        </w:tc>
      </w:tr>
      <w:tr w:rsidR="4467AACD" w14:paraId="51455AA7" w14:textId="77777777" w:rsidTr="4467AACD">
        <w:trPr>
          <w:trHeight w:val="300"/>
        </w:trPr>
        <w:tc>
          <w:tcPr>
            <w:tcW w:w="2304" w:type="dxa"/>
          </w:tcPr>
          <w:p w14:paraId="331F1B61" w14:textId="77777777" w:rsidR="4467AACD" w:rsidRDefault="4467AACD" w:rsidP="4467AACD">
            <w:pPr>
              <w:keepLines/>
              <w:spacing w:after="120"/>
              <w:rPr>
                <w:b/>
                <w:bCs/>
              </w:rPr>
            </w:pPr>
            <w:r w:rsidRPr="4467AACD">
              <w:rPr>
                <w:b/>
                <w:bCs/>
              </w:rPr>
              <w:t>Approved By</w:t>
            </w:r>
          </w:p>
        </w:tc>
        <w:tc>
          <w:tcPr>
            <w:tcW w:w="7018" w:type="dxa"/>
            <w:gridSpan w:val="2"/>
          </w:tcPr>
          <w:p w14:paraId="78E84D98" w14:textId="27012C2F" w:rsidR="5544DB15" w:rsidRDefault="5544DB15" w:rsidP="4467AACD">
            <w:pPr>
              <w:keepLines/>
              <w:spacing w:after="120"/>
              <w:jc w:val="both"/>
            </w:pPr>
            <w:r>
              <w:t>Ayesha Khan</w:t>
            </w:r>
          </w:p>
        </w:tc>
      </w:tr>
      <w:tr w:rsidR="4467AACD" w14:paraId="6CB11436" w14:textId="77777777" w:rsidTr="4467AACD">
        <w:trPr>
          <w:trHeight w:val="300"/>
        </w:trPr>
        <w:tc>
          <w:tcPr>
            <w:tcW w:w="2304" w:type="dxa"/>
          </w:tcPr>
          <w:p w14:paraId="6D0CFCBF" w14:textId="77777777" w:rsidR="4467AACD" w:rsidRDefault="4467AACD" w:rsidP="4467AACD">
            <w:pPr>
              <w:keepLines/>
              <w:spacing w:after="120"/>
              <w:rPr>
                <w:b/>
                <w:bCs/>
              </w:rPr>
            </w:pPr>
            <w:r w:rsidRPr="4467AACD">
              <w:rPr>
                <w:b/>
                <w:bCs/>
              </w:rPr>
              <w:t>Assumptions</w:t>
            </w:r>
          </w:p>
        </w:tc>
        <w:tc>
          <w:tcPr>
            <w:tcW w:w="7018" w:type="dxa"/>
            <w:gridSpan w:val="2"/>
          </w:tcPr>
          <w:p w14:paraId="299BF12F" w14:textId="77777777" w:rsidR="4467AACD" w:rsidRDefault="4467AACD" w:rsidP="4467AACD">
            <w:pPr>
              <w:keepLines/>
              <w:spacing w:after="120"/>
              <w:jc w:val="both"/>
            </w:pPr>
            <w:r>
              <w:t>The user is logged into the system.</w:t>
            </w:r>
          </w:p>
          <w:p w14:paraId="70E1D3A8" w14:textId="3ADF85DB" w:rsidR="4467AACD" w:rsidRDefault="4467AACD" w:rsidP="4467AACD">
            <w:pPr>
              <w:keepLines/>
              <w:spacing w:after="120"/>
              <w:jc w:val="both"/>
            </w:pPr>
            <w:r>
              <w:t xml:space="preserve">The desired </w:t>
            </w:r>
            <w:r w:rsidR="423E1FC1">
              <w:t>security is available for purchase.</w:t>
            </w:r>
          </w:p>
          <w:p w14:paraId="2C72C31E" w14:textId="1EBB3ECB" w:rsidR="18C0854C" w:rsidRDefault="18C0854C" w:rsidP="4467AACD">
            <w:pPr>
              <w:keepLines/>
              <w:spacing w:after="120"/>
              <w:jc w:val="both"/>
            </w:pPr>
            <w:r>
              <w:t>The user has registered their payment information with the system.</w:t>
            </w:r>
          </w:p>
        </w:tc>
      </w:tr>
      <w:tr w:rsidR="4467AACD" w14:paraId="1870FCA5" w14:textId="77777777" w:rsidTr="4467AACD">
        <w:trPr>
          <w:trHeight w:val="300"/>
        </w:trPr>
        <w:tc>
          <w:tcPr>
            <w:tcW w:w="2304" w:type="dxa"/>
          </w:tcPr>
          <w:p w14:paraId="4CCD189E" w14:textId="77777777" w:rsidR="4467AACD" w:rsidRDefault="4467AACD" w:rsidP="4467AACD">
            <w:pPr>
              <w:keepLines/>
              <w:spacing w:after="120"/>
              <w:rPr>
                <w:b/>
                <w:bCs/>
              </w:rPr>
            </w:pPr>
            <w:r w:rsidRPr="4467AACD">
              <w:rPr>
                <w:b/>
                <w:bCs/>
              </w:rPr>
              <w:t>Primary Actor</w:t>
            </w:r>
          </w:p>
        </w:tc>
        <w:tc>
          <w:tcPr>
            <w:tcW w:w="7018" w:type="dxa"/>
            <w:gridSpan w:val="2"/>
          </w:tcPr>
          <w:p w14:paraId="34B76029" w14:textId="77777777" w:rsidR="4467AACD" w:rsidRDefault="4467AACD" w:rsidP="4467AACD">
            <w:pPr>
              <w:keepLines/>
              <w:spacing w:after="120"/>
              <w:jc w:val="both"/>
            </w:pPr>
            <w:r>
              <w:t>User</w:t>
            </w:r>
          </w:p>
        </w:tc>
      </w:tr>
      <w:tr w:rsidR="4467AACD" w14:paraId="7C01E6CD" w14:textId="77777777" w:rsidTr="4467AACD">
        <w:trPr>
          <w:trHeight w:val="300"/>
        </w:trPr>
        <w:tc>
          <w:tcPr>
            <w:tcW w:w="230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C63950A" w14:textId="77777777" w:rsidR="4467AACD" w:rsidRDefault="4467AACD" w:rsidP="4467AACD">
            <w:pPr>
              <w:keepLines/>
              <w:spacing w:after="120"/>
              <w:rPr>
                <w:b/>
                <w:bCs/>
              </w:rPr>
            </w:pPr>
            <w:r w:rsidRPr="4467AACD">
              <w:rPr>
                <w:b/>
                <w:bCs/>
              </w:rPr>
              <w:t>Secondary Actor/s</w:t>
            </w:r>
          </w:p>
        </w:tc>
        <w:tc>
          <w:tcPr>
            <w:tcW w:w="7018"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BF933B2" w14:textId="3DDA66EE" w:rsidR="4467AACD" w:rsidRDefault="4467AACD" w:rsidP="4467AACD">
            <w:pPr>
              <w:keepLines/>
              <w:spacing w:after="120"/>
              <w:jc w:val="both"/>
            </w:pPr>
            <w:r>
              <w:t>None.</w:t>
            </w:r>
          </w:p>
        </w:tc>
      </w:tr>
      <w:tr w:rsidR="4467AACD" w14:paraId="4D130B75" w14:textId="77777777" w:rsidTr="4467AACD">
        <w:trPr>
          <w:trHeight w:val="300"/>
        </w:trPr>
        <w:tc>
          <w:tcPr>
            <w:tcW w:w="230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6DBF8D4" w14:textId="77777777" w:rsidR="4467AACD" w:rsidRDefault="4467AACD" w:rsidP="4467AACD">
            <w:pPr>
              <w:keepLines/>
              <w:spacing w:after="120"/>
              <w:rPr>
                <w:b/>
                <w:bCs/>
              </w:rPr>
            </w:pPr>
            <w:r w:rsidRPr="4467AACD">
              <w:rPr>
                <w:b/>
                <w:bCs/>
              </w:rPr>
              <w:t>Preconditions</w:t>
            </w:r>
          </w:p>
        </w:tc>
        <w:tc>
          <w:tcPr>
            <w:tcW w:w="7018"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8471FA0" w14:textId="607D8BA0" w:rsidR="4467AACD" w:rsidRDefault="4467AACD" w:rsidP="4467AACD">
            <w:pPr>
              <w:keepLines/>
              <w:spacing w:after="120"/>
              <w:jc w:val="both"/>
            </w:pPr>
            <w:r>
              <w:t>The user has searched for and selected a</w:t>
            </w:r>
            <w:r w:rsidR="4C462E9C">
              <w:t>n order to place</w:t>
            </w:r>
            <w:r>
              <w:t>.</w:t>
            </w:r>
          </w:p>
        </w:tc>
      </w:tr>
      <w:tr w:rsidR="4467AACD" w14:paraId="1A649848" w14:textId="77777777" w:rsidTr="4467AACD">
        <w:trPr>
          <w:trHeight w:val="300"/>
        </w:trPr>
        <w:tc>
          <w:tcPr>
            <w:tcW w:w="230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E95E733" w14:textId="77777777" w:rsidR="4467AACD" w:rsidRDefault="4467AACD" w:rsidP="4467AACD">
            <w:pPr>
              <w:keepLines/>
              <w:spacing w:after="120"/>
              <w:rPr>
                <w:b/>
                <w:bCs/>
              </w:rPr>
            </w:pPr>
            <w:r w:rsidRPr="4467AACD">
              <w:rPr>
                <w:b/>
                <w:bCs/>
              </w:rPr>
              <w:t>Postconditions</w:t>
            </w:r>
          </w:p>
        </w:tc>
        <w:tc>
          <w:tcPr>
            <w:tcW w:w="7018"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0EF2DEF" w14:textId="113F169F" w:rsidR="31D7343F" w:rsidRDefault="31D7343F" w:rsidP="4467AACD">
            <w:pPr>
              <w:keepLines/>
              <w:spacing w:after="120"/>
              <w:jc w:val="both"/>
            </w:pPr>
            <w:r>
              <w:t>The item is placed into the user’s order form.</w:t>
            </w:r>
          </w:p>
        </w:tc>
      </w:tr>
      <w:tr w:rsidR="4467AACD" w14:paraId="3CFFD225" w14:textId="77777777" w:rsidTr="4467AACD">
        <w:trPr>
          <w:trHeight w:val="300"/>
        </w:trPr>
        <w:tc>
          <w:tcPr>
            <w:tcW w:w="230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C6D867F" w14:textId="77777777" w:rsidR="4467AACD" w:rsidRDefault="4467AACD" w:rsidP="4467AACD">
            <w:pPr>
              <w:keepLines/>
              <w:spacing w:after="120"/>
              <w:rPr>
                <w:b/>
                <w:bCs/>
              </w:rPr>
            </w:pPr>
            <w:r w:rsidRPr="4467AACD">
              <w:rPr>
                <w:b/>
                <w:bCs/>
              </w:rPr>
              <w:t>Trigger</w:t>
            </w:r>
          </w:p>
        </w:tc>
        <w:tc>
          <w:tcPr>
            <w:tcW w:w="7018"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8160ACA" w14:textId="3CDC3E70" w:rsidR="4D23B57C" w:rsidRDefault="4D23B57C" w:rsidP="4467AACD">
            <w:pPr>
              <w:keepLines/>
              <w:spacing w:after="120"/>
              <w:jc w:val="both"/>
            </w:pPr>
            <w:r>
              <w:t>The user decides to purchase a security from a company.</w:t>
            </w:r>
          </w:p>
        </w:tc>
      </w:tr>
      <w:tr w:rsidR="4467AACD" w14:paraId="45EB9161" w14:textId="77777777" w:rsidTr="4467AACD">
        <w:trPr>
          <w:trHeight w:val="300"/>
        </w:trPr>
        <w:tc>
          <w:tcPr>
            <w:tcW w:w="230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FD64FC7" w14:textId="77777777" w:rsidR="4467AACD" w:rsidRDefault="4467AACD" w:rsidP="4467AACD">
            <w:pPr>
              <w:keepLines/>
              <w:spacing w:after="120"/>
              <w:rPr>
                <w:b/>
                <w:bCs/>
              </w:rPr>
            </w:pPr>
            <w:r w:rsidRPr="4467AACD">
              <w:rPr>
                <w:b/>
                <w:bCs/>
              </w:rPr>
              <w:t>Main Success Scenario</w:t>
            </w:r>
          </w:p>
        </w:tc>
        <w:tc>
          <w:tcPr>
            <w:tcW w:w="347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CAF0BE6" w14:textId="77777777" w:rsidR="4467AACD" w:rsidRDefault="4467AACD" w:rsidP="4467AACD">
            <w:pPr>
              <w:keepLines/>
              <w:spacing w:after="120"/>
              <w:rPr>
                <w:b/>
                <w:bCs/>
              </w:rPr>
            </w:pPr>
            <w:r w:rsidRPr="4467AACD">
              <w:rPr>
                <w:b/>
                <w:bCs/>
              </w:rPr>
              <w:t>User Actions</w:t>
            </w:r>
          </w:p>
        </w:tc>
        <w:tc>
          <w:tcPr>
            <w:tcW w:w="354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6BD685A" w14:textId="77777777" w:rsidR="4467AACD" w:rsidRDefault="4467AACD" w:rsidP="4467AACD">
            <w:pPr>
              <w:keepLines/>
              <w:spacing w:after="120"/>
              <w:rPr>
                <w:b/>
                <w:bCs/>
              </w:rPr>
            </w:pPr>
            <w:r w:rsidRPr="4467AACD">
              <w:rPr>
                <w:b/>
                <w:bCs/>
              </w:rPr>
              <w:t>System Actions</w:t>
            </w:r>
          </w:p>
        </w:tc>
      </w:tr>
      <w:tr w:rsidR="4467AACD" w14:paraId="1750512F" w14:textId="77777777" w:rsidTr="4467AACD">
        <w:trPr>
          <w:trHeight w:val="300"/>
        </w:trPr>
        <w:tc>
          <w:tcPr>
            <w:tcW w:w="230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E6BB577" w14:textId="77777777" w:rsidR="4467AACD" w:rsidRDefault="4467AACD" w:rsidP="4467AACD">
            <w:pPr>
              <w:keepLines/>
              <w:spacing w:after="120"/>
              <w:rPr>
                <w:b/>
                <w:bCs/>
              </w:rPr>
            </w:pPr>
          </w:p>
        </w:tc>
        <w:tc>
          <w:tcPr>
            <w:tcW w:w="347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A0E0E9C" w14:textId="651DCC9F" w:rsidR="4467AACD" w:rsidRDefault="4467AACD" w:rsidP="4467AACD">
            <w:pPr>
              <w:spacing w:after="200"/>
              <w:jc w:val="both"/>
            </w:pPr>
            <w:r>
              <w:t xml:space="preserve">1. The user logs into their </w:t>
            </w:r>
            <w:r w:rsidR="48F19CAC">
              <w:t>Omnium</w:t>
            </w:r>
            <w:r>
              <w:t xml:space="preserve"> account.</w:t>
            </w:r>
          </w:p>
          <w:p w14:paraId="568EA9FD" w14:textId="77777777" w:rsidR="4467AACD" w:rsidRDefault="4467AACD" w:rsidP="4467AACD">
            <w:pPr>
              <w:spacing w:after="200"/>
              <w:jc w:val="both"/>
            </w:pPr>
          </w:p>
          <w:p w14:paraId="346AB06A" w14:textId="37599DA1" w:rsidR="4467AACD" w:rsidRDefault="4467AACD" w:rsidP="4467AACD">
            <w:pPr>
              <w:spacing w:after="200"/>
              <w:jc w:val="both"/>
            </w:pPr>
          </w:p>
          <w:p w14:paraId="53680F98" w14:textId="0B1CC14E" w:rsidR="4467AACD" w:rsidRDefault="4467AACD" w:rsidP="4467AACD">
            <w:pPr>
              <w:spacing w:after="200"/>
              <w:jc w:val="both"/>
            </w:pPr>
          </w:p>
          <w:p w14:paraId="2889939B" w14:textId="076C341D" w:rsidR="4467AACD" w:rsidRDefault="4467AACD" w:rsidP="4467AACD">
            <w:pPr>
              <w:spacing w:after="200"/>
              <w:jc w:val="both"/>
            </w:pPr>
            <w:r>
              <w:t xml:space="preserve">3. The user searches for the desired </w:t>
            </w:r>
            <w:r w:rsidR="65500382">
              <w:lastRenderedPageBreak/>
              <w:t>company's stock, trade or bond.</w:t>
            </w:r>
          </w:p>
          <w:p w14:paraId="6751F4D7" w14:textId="77777777" w:rsidR="4467AACD" w:rsidRDefault="4467AACD" w:rsidP="4467AACD">
            <w:pPr>
              <w:spacing w:after="200"/>
              <w:jc w:val="both"/>
            </w:pPr>
          </w:p>
          <w:p w14:paraId="6100C234" w14:textId="75B01A42" w:rsidR="4467AACD" w:rsidRDefault="4467AACD" w:rsidP="4467AACD">
            <w:pPr>
              <w:spacing w:after="200"/>
              <w:jc w:val="both"/>
            </w:pPr>
            <w:r>
              <w:t>5. The user reviews the product information a</w:t>
            </w:r>
            <w:r w:rsidR="3496D1A8">
              <w:t xml:space="preserve">nd proceeds to close out the trade. </w:t>
            </w:r>
          </w:p>
          <w:p w14:paraId="19DC2F65" w14:textId="4004F1EA" w:rsidR="4467AACD" w:rsidRDefault="4467AACD" w:rsidP="4467AACD">
            <w:pPr>
              <w:spacing w:after="200"/>
              <w:jc w:val="both"/>
            </w:pPr>
            <w:r>
              <w:t xml:space="preserve">7. The user clicks on </w:t>
            </w:r>
            <w:r w:rsidR="7D39FEC9">
              <w:t xml:space="preserve">the “Purchase” prompt. </w:t>
            </w:r>
          </w:p>
        </w:tc>
        <w:tc>
          <w:tcPr>
            <w:tcW w:w="354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7E77D9F" w14:textId="77777777" w:rsidR="4467AACD" w:rsidRDefault="4467AACD" w:rsidP="4467AACD">
            <w:pPr>
              <w:keepLines/>
              <w:spacing w:after="120"/>
              <w:jc w:val="both"/>
            </w:pPr>
          </w:p>
          <w:p w14:paraId="5293FEA5" w14:textId="7EAB8423" w:rsidR="4467AACD" w:rsidRDefault="4467AACD" w:rsidP="4467AACD">
            <w:pPr>
              <w:keepLines/>
              <w:spacing w:after="120"/>
              <w:jc w:val="both"/>
            </w:pPr>
            <w:r>
              <w:t xml:space="preserve">2. The system authenticates the user's session and verifies that the user is logged in. </w:t>
            </w:r>
          </w:p>
          <w:p w14:paraId="19965541" w14:textId="77777777" w:rsidR="4467AACD" w:rsidRDefault="4467AACD" w:rsidP="4467AACD">
            <w:pPr>
              <w:keepLines/>
              <w:spacing w:after="120"/>
              <w:jc w:val="both"/>
            </w:pPr>
          </w:p>
          <w:p w14:paraId="6165C1E7" w14:textId="3DCDF6DE" w:rsidR="4467AACD" w:rsidRDefault="4467AACD" w:rsidP="4467AACD">
            <w:pPr>
              <w:keepLines/>
              <w:spacing w:after="120"/>
              <w:jc w:val="both"/>
            </w:pPr>
            <w:r>
              <w:t>4. The system retrieves the selected item's details, including availability, pricing, and</w:t>
            </w:r>
            <w:r w:rsidR="6D9DD11D">
              <w:t xml:space="preserve"> growth or value. </w:t>
            </w:r>
          </w:p>
          <w:p w14:paraId="0DC5886B" w14:textId="7991C1BF" w:rsidR="4467AACD" w:rsidRDefault="4467AACD" w:rsidP="4467AACD">
            <w:pPr>
              <w:keepLines/>
              <w:spacing w:after="120"/>
              <w:jc w:val="both"/>
            </w:pPr>
          </w:p>
          <w:p w14:paraId="1A6FC6CD" w14:textId="77777777" w:rsidR="4467AACD" w:rsidRDefault="4467AACD" w:rsidP="4467AACD">
            <w:pPr>
              <w:keepLines/>
              <w:spacing w:after="120"/>
              <w:jc w:val="both"/>
            </w:pPr>
          </w:p>
          <w:p w14:paraId="36284ECB" w14:textId="3817B68A" w:rsidR="4467AACD" w:rsidRDefault="4467AACD" w:rsidP="4467AACD">
            <w:pPr>
              <w:keepLines/>
              <w:spacing w:after="120"/>
              <w:jc w:val="both"/>
            </w:pPr>
          </w:p>
          <w:p w14:paraId="1C351C03" w14:textId="229AF2D7" w:rsidR="4467AACD" w:rsidRDefault="4467AACD" w:rsidP="4467AACD">
            <w:pPr>
              <w:keepLines/>
              <w:spacing w:after="120"/>
              <w:jc w:val="both"/>
            </w:pPr>
          </w:p>
          <w:p w14:paraId="153C94F4" w14:textId="7DE7E2E4" w:rsidR="4467AACD" w:rsidRDefault="4467AACD" w:rsidP="4467AACD">
            <w:pPr>
              <w:keepLines/>
              <w:spacing w:after="120"/>
              <w:jc w:val="both"/>
            </w:pPr>
            <w:commentRangeStart w:id="53"/>
            <w:r>
              <w:t xml:space="preserve">8. The system </w:t>
            </w:r>
            <w:r w:rsidR="37172933">
              <w:t>displays a confirmation</w:t>
            </w:r>
            <w:r w:rsidR="23FDC8A0">
              <w:t xml:space="preserve"> message</w:t>
            </w:r>
            <w:r w:rsidR="37172933">
              <w:t xml:space="preserve"> of the user's purchase and sends related information regarding their security. </w:t>
            </w:r>
            <w:commentRangeEnd w:id="53"/>
            <w:r w:rsidR="009542B6">
              <w:rPr>
                <w:rStyle w:val="CommentReference"/>
              </w:rPr>
              <w:commentReference w:id="53"/>
            </w:r>
          </w:p>
        </w:tc>
      </w:tr>
      <w:tr w:rsidR="4467AACD" w14:paraId="0E0D03E8" w14:textId="77777777" w:rsidTr="4467AACD">
        <w:trPr>
          <w:trHeight w:val="300"/>
        </w:trPr>
        <w:tc>
          <w:tcPr>
            <w:tcW w:w="230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2FF2B8B" w14:textId="77777777" w:rsidR="4467AACD" w:rsidRDefault="4467AACD" w:rsidP="4467AACD">
            <w:pPr>
              <w:keepLines/>
              <w:spacing w:after="120"/>
              <w:rPr>
                <w:b/>
                <w:bCs/>
              </w:rPr>
            </w:pPr>
            <w:r w:rsidRPr="4467AACD">
              <w:rPr>
                <w:b/>
                <w:bCs/>
              </w:rPr>
              <w:lastRenderedPageBreak/>
              <w:t>Alternate Scenarios</w:t>
            </w:r>
          </w:p>
        </w:tc>
        <w:tc>
          <w:tcPr>
            <w:tcW w:w="347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AEF4A8A" w14:textId="77777777" w:rsidR="4467AACD" w:rsidRDefault="4467AACD" w:rsidP="4467AACD">
            <w:pPr>
              <w:keepLines/>
              <w:spacing w:after="120"/>
              <w:jc w:val="both"/>
            </w:pPr>
            <w:r w:rsidRPr="4467AACD">
              <w:rPr>
                <w:b/>
                <w:bCs/>
              </w:rPr>
              <w:t>User Actions</w:t>
            </w:r>
          </w:p>
        </w:tc>
        <w:tc>
          <w:tcPr>
            <w:tcW w:w="354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D6B69F1" w14:textId="77777777" w:rsidR="4467AACD" w:rsidRDefault="4467AACD" w:rsidP="4467AACD">
            <w:pPr>
              <w:keepLines/>
              <w:spacing w:after="120"/>
              <w:jc w:val="both"/>
            </w:pPr>
            <w:r w:rsidRPr="4467AACD">
              <w:rPr>
                <w:b/>
                <w:bCs/>
              </w:rPr>
              <w:t>System Actions</w:t>
            </w:r>
          </w:p>
        </w:tc>
      </w:tr>
      <w:tr w:rsidR="4467AACD" w14:paraId="7CAE4A3E" w14:textId="77777777" w:rsidTr="4467AACD">
        <w:trPr>
          <w:trHeight w:val="300"/>
        </w:trPr>
        <w:tc>
          <w:tcPr>
            <w:tcW w:w="230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15CB6CF" w14:textId="77777777" w:rsidR="4467AACD" w:rsidRDefault="4467AACD" w:rsidP="4467AACD">
            <w:pPr>
              <w:keepLines/>
              <w:spacing w:after="120"/>
              <w:rPr>
                <w:b/>
                <w:bCs/>
              </w:rPr>
            </w:pPr>
          </w:p>
        </w:tc>
        <w:tc>
          <w:tcPr>
            <w:tcW w:w="347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5F9AE7F" w14:textId="694306A2" w:rsidR="4467AACD" w:rsidRDefault="4467AACD" w:rsidP="4467AACD">
            <w:pPr>
              <w:keepLines/>
              <w:spacing w:after="120"/>
              <w:jc w:val="both"/>
            </w:pPr>
            <w:r>
              <w:t>5.a. The user attempts to add a</w:t>
            </w:r>
            <w:r w:rsidR="2C6CEAC1">
              <w:t xml:space="preserve"> security </w:t>
            </w:r>
            <w:r>
              <w:t>that is no longer available.</w:t>
            </w:r>
          </w:p>
        </w:tc>
        <w:tc>
          <w:tcPr>
            <w:tcW w:w="354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7B5A21C" w14:textId="77777777" w:rsidR="4467AACD" w:rsidRDefault="4467AACD" w:rsidP="4467AACD">
            <w:pPr>
              <w:keepLines/>
              <w:spacing w:after="120"/>
              <w:jc w:val="both"/>
            </w:pPr>
          </w:p>
          <w:p w14:paraId="5482C909" w14:textId="029EBA40" w:rsidR="4467AACD" w:rsidRDefault="4467AACD" w:rsidP="4467AACD">
            <w:pPr>
              <w:keepLines/>
              <w:spacing w:after="120"/>
              <w:jc w:val="both"/>
            </w:pPr>
            <w:r>
              <w:t xml:space="preserve">6.a. The system </w:t>
            </w:r>
            <w:r w:rsidR="782C3697">
              <w:t xml:space="preserve">detects that the stock is no longer available due to someone else securing the trade. The system displays a message confirming that the security is no longer available. </w:t>
            </w:r>
          </w:p>
        </w:tc>
      </w:tr>
      <w:tr w:rsidR="4467AACD" w14:paraId="61274D44" w14:textId="77777777" w:rsidTr="4467AACD">
        <w:trPr>
          <w:trHeight w:val="300"/>
        </w:trPr>
        <w:tc>
          <w:tcPr>
            <w:tcW w:w="230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07E22B3" w14:textId="77777777" w:rsidR="4467AACD" w:rsidRDefault="4467AACD" w:rsidP="4467AACD">
            <w:pPr>
              <w:keepLines/>
              <w:spacing w:after="120"/>
              <w:rPr>
                <w:b/>
                <w:bCs/>
              </w:rPr>
            </w:pPr>
            <w:r w:rsidRPr="4467AACD">
              <w:rPr>
                <w:b/>
                <w:bCs/>
              </w:rPr>
              <w:t xml:space="preserve">Additional Notes (Constraints, etc.) </w:t>
            </w:r>
          </w:p>
        </w:tc>
        <w:tc>
          <w:tcPr>
            <w:tcW w:w="7018"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1A51A79" w14:textId="32D9CE77" w:rsidR="62763754" w:rsidRDefault="62763754" w:rsidP="4467AACD">
            <w:pPr>
              <w:keepLines/>
              <w:spacing w:after="120"/>
              <w:jc w:val="both"/>
            </w:pPr>
            <w:r>
              <w:t>None</w:t>
            </w:r>
          </w:p>
          <w:p w14:paraId="6946E3A3" w14:textId="51CB20F2" w:rsidR="4467AACD" w:rsidRDefault="4467AACD" w:rsidP="4467AACD">
            <w:pPr>
              <w:keepLines/>
              <w:spacing w:after="120"/>
              <w:jc w:val="both"/>
            </w:pPr>
          </w:p>
        </w:tc>
      </w:tr>
    </w:tbl>
    <w:p w14:paraId="701E5EFD" w14:textId="2EB33A36" w:rsidR="5F5DBE96" w:rsidRDefault="5F5DBE96" w:rsidP="4467AACD">
      <w:pPr>
        <w:pStyle w:val="Heading1"/>
        <w:ind w:left="720" w:hanging="720"/>
        <w:rPr>
          <w:lang w:val="en-GB"/>
        </w:rPr>
      </w:pPr>
      <w:bookmarkStart w:id="54" w:name="_Toc223387925"/>
      <w:r w:rsidRPr="4467AACD">
        <w:rPr>
          <w:lang w:val="en-GB"/>
        </w:rPr>
        <w:t xml:space="preserve">Appendix B – Use Case 6 – </w:t>
      </w:r>
      <w:r w:rsidR="1337CCDC" w:rsidRPr="4467AACD">
        <w:rPr>
          <w:lang w:val="en-GB"/>
        </w:rPr>
        <w:t>Sell S</w:t>
      </w:r>
      <w:r w:rsidR="7B02CE47" w:rsidRPr="4467AACD">
        <w:rPr>
          <w:lang w:val="en-GB"/>
        </w:rPr>
        <w:t>ecuritie</w:t>
      </w:r>
      <w:r w:rsidR="1337CCDC" w:rsidRPr="4467AACD">
        <w:rPr>
          <w:lang w:val="en-GB"/>
        </w:rPr>
        <w:t>s</w:t>
      </w:r>
      <w:bookmarkEnd w:id="54"/>
    </w:p>
    <w:tbl>
      <w:tblPr>
        <w:tblW w:w="0" w:type="auto"/>
        <w:tblInd w:w="-115"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ook w:val="0000" w:firstRow="0" w:lastRow="0" w:firstColumn="0" w:lastColumn="0" w:noHBand="0" w:noVBand="0"/>
      </w:tblPr>
      <w:tblGrid>
        <w:gridCol w:w="2304"/>
        <w:gridCol w:w="3474"/>
        <w:gridCol w:w="3544"/>
      </w:tblGrid>
      <w:tr w:rsidR="4467AACD" w14:paraId="7DB94C65" w14:textId="77777777" w:rsidTr="4467AACD">
        <w:trPr>
          <w:trHeight w:val="300"/>
        </w:trPr>
        <w:tc>
          <w:tcPr>
            <w:tcW w:w="2304" w:type="dxa"/>
          </w:tcPr>
          <w:p w14:paraId="4F47BCCE" w14:textId="42F52A60" w:rsidR="4467AACD" w:rsidRDefault="4467AACD" w:rsidP="4467AACD">
            <w:pPr>
              <w:keepLines/>
              <w:spacing w:after="120"/>
              <w:rPr>
                <w:b/>
                <w:bCs/>
              </w:rPr>
            </w:pPr>
            <w:r w:rsidRPr="4467AACD">
              <w:rPr>
                <w:b/>
                <w:bCs/>
              </w:rPr>
              <w:t>Use Cas Case e ID</w:t>
            </w:r>
          </w:p>
        </w:tc>
        <w:tc>
          <w:tcPr>
            <w:tcW w:w="7018" w:type="dxa"/>
            <w:gridSpan w:val="2"/>
          </w:tcPr>
          <w:p w14:paraId="7E7B4097" w14:textId="5C51FC9B" w:rsidR="4467AACD" w:rsidRDefault="4467AACD" w:rsidP="4467AACD">
            <w:pPr>
              <w:keepLines/>
              <w:spacing w:after="120"/>
              <w:jc w:val="both"/>
            </w:pPr>
            <w:r>
              <w:t>UC-</w:t>
            </w:r>
            <w:r w:rsidR="742EE142">
              <w:t>6</w:t>
            </w:r>
          </w:p>
        </w:tc>
      </w:tr>
      <w:tr w:rsidR="4467AACD" w14:paraId="4BEEAE05" w14:textId="77777777" w:rsidTr="4467AACD">
        <w:trPr>
          <w:trHeight w:val="300"/>
        </w:trPr>
        <w:tc>
          <w:tcPr>
            <w:tcW w:w="2304" w:type="dxa"/>
          </w:tcPr>
          <w:p w14:paraId="7298FD20" w14:textId="24077041" w:rsidR="4467AACD" w:rsidRDefault="4467AACD" w:rsidP="4467AACD">
            <w:pPr>
              <w:keepLines/>
              <w:spacing w:after="120"/>
              <w:rPr>
                <w:b/>
                <w:bCs/>
              </w:rPr>
            </w:pPr>
            <w:r w:rsidRPr="4467AACD">
              <w:rPr>
                <w:b/>
                <w:bCs/>
              </w:rPr>
              <w:t>Use Name</w:t>
            </w:r>
          </w:p>
        </w:tc>
        <w:tc>
          <w:tcPr>
            <w:tcW w:w="7018" w:type="dxa"/>
            <w:gridSpan w:val="2"/>
          </w:tcPr>
          <w:p w14:paraId="52DE63A3" w14:textId="60366644" w:rsidR="41587DB2" w:rsidRDefault="41587DB2" w:rsidP="4467AACD">
            <w:pPr>
              <w:keepLines/>
              <w:spacing w:after="120"/>
              <w:jc w:val="both"/>
            </w:pPr>
            <w:r>
              <w:t>Sell Securities</w:t>
            </w:r>
          </w:p>
        </w:tc>
      </w:tr>
      <w:tr w:rsidR="4467AACD" w14:paraId="7AF51726" w14:textId="77777777" w:rsidTr="4467AACD">
        <w:trPr>
          <w:trHeight w:val="300"/>
        </w:trPr>
        <w:tc>
          <w:tcPr>
            <w:tcW w:w="2304" w:type="dxa"/>
          </w:tcPr>
          <w:p w14:paraId="2DA71482" w14:textId="77777777" w:rsidR="4467AACD" w:rsidRDefault="4467AACD" w:rsidP="4467AACD">
            <w:pPr>
              <w:keepLines/>
              <w:spacing w:after="120"/>
              <w:rPr>
                <w:b/>
                <w:bCs/>
              </w:rPr>
            </w:pPr>
            <w:r w:rsidRPr="4467AACD">
              <w:rPr>
                <w:b/>
                <w:bCs/>
              </w:rPr>
              <w:t>Brief Description</w:t>
            </w:r>
          </w:p>
        </w:tc>
        <w:tc>
          <w:tcPr>
            <w:tcW w:w="7018" w:type="dxa"/>
            <w:gridSpan w:val="2"/>
          </w:tcPr>
          <w:p w14:paraId="13F00C05" w14:textId="45F44023" w:rsidR="4467AACD" w:rsidRDefault="4467AACD" w:rsidP="4467AACD">
            <w:pPr>
              <w:keepLines/>
              <w:spacing w:after="120"/>
              <w:jc w:val="both"/>
            </w:pPr>
            <w:r w:rsidRPr="4467AACD">
              <w:t xml:space="preserve">This use case describes </w:t>
            </w:r>
            <w:r w:rsidR="0BAD151C" w:rsidRPr="4467AACD">
              <w:t>selling a security and closing out the trade.</w:t>
            </w:r>
          </w:p>
        </w:tc>
      </w:tr>
      <w:tr w:rsidR="4467AACD" w14:paraId="6B2EEC38" w14:textId="77777777" w:rsidTr="4467AACD">
        <w:trPr>
          <w:trHeight w:val="300"/>
        </w:trPr>
        <w:tc>
          <w:tcPr>
            <w:tcW w:w="2304" w:type="dxa"/>
          </w:tcPr>
          <w:p w14:paraId="5DFC3970" w14:textId="77777777" w:rsidR="4467AACD" w:rsidRDefault="4467AACD" w:rsidP="4467AACD">
            <w:pPr>
              <w:keepLines/>
              <w:spacing w:after="120"/>
              <w:rPr>
                <w:b/>
                <w:bCs/>
              </w:rPr>
            </w:pPr>
            <w:r w:rsidRPr="4467AACD">
              <w:rPr>
                <w:b/>
                <w:bCs/>
              </w:rPr>
              <w:t>Frequency of Use</w:t>
            </w:r>
          </w:p>
        </w:tc>
        <w:tc>
          <w:tcPr>
            <w:tcW w:w="7018" w:type="dxa"/>
            <w:gridSpan w:val="2"/>
          </w:tcPr>
          <w:p w14:paraId="4BC9FFE9" w14:textId="71833E56" w:rsidR="7FADBB3F" w:rsidRDefault="7FADBB3F" w:rsidP="4467AACD">
            <w:pPr>
              <w:keepLines/>
              <w:spacing w:after="120"/>
              <w:jc w:val="both"/>
            </w:pPr>
            <w:r>
              <w:t>Medium</w:t>
            </w:r>
            <w:r w:rsidR="4467AACD">
              <w:t xml:space="preserve"> – </w:t>
            </w:r>
            <w:r w:rsidR="6B7219DE">
              <w:t>1</w:t>
            </w:r>
            <w:r w:rsidR="4D8E0A22">
              <w:t>5</w:t>
            </w:r>
            <w:r w:rsidR="56EB4ABE">
              <w:t>%</w:t>
            </w:r>
          </w:p>
        </w:tc>
      </w:tr>
      <w:tr w:rsidR="4467AACD" w14:paraId="598610A3" w14:textId="77777777" w:rsidTr="4467AACD">
        <w:trPr>
          <w:trHeight w:val="300"/>
        </w:trPr>
        <w:tc>
          <w:tcPr>
            <w:tcW w:w="2304" w:type="dxa"/>
          </w:tcPr>
          <w:p w14:paraId="1C8A46EF" w14:textId="77777777" w:rsidR="4467AACD" w:rsidRDefault="4467AACD" w:rsidP="4467AACD">
            <w:pPr>
              <w:keepLines/>
              <w:spacing w:after="120"/>
              <w:rPr>
                <w:b/>
                <w:bCs/>
              </w:rPr>
            </w:pPr>
            <w:r w:rsidRPr="4467AACD">
              <w:rPr>
                <w:b/>
                <w:bCs/>
              </w:rPr>
              <w:t>Priority</w:t>
            </w:r>
          </w:p>
        </w:tc>
        <w:tc>
          <w:tcPr>
            <w:tcW w:w="7018" w:type="dxa"/>
            <w:gridSpan w:val="2"/>
          </w:tcPr>
          <w:p w14:paraId="3C830566" w14:textId="77777777" w:rsidR="4467AACD" w:rsidRDefault="4467AACD" w:rsidP="4467AACD">
            <w:pPr>
              <w:keepLines/>
              <w:spacing w:after="120"/>
              <w:jc w:val="both"/>
            </w:pPr>
            <w:r>
              <w:t>High</w:t>
            </w:r>
          </w:p>
        </w:tc>
      </w:tr>
      <w:tr w:rsidR="4467AACD" w14:paraId="749B5FCE" w14:textId="77777777" w:rsidTr="4467AACD">
        <w:trPr>
          <w:trHeight w:val="300"/>
        </w:trPr>
        <w:tc>
          <w:tcPr>
            <w:tcW w:w="2304" w:type="dxa"/>
          </w:tcPr>
          <w:p w14:paraId="52B85B02" w14:textId="77777777" w:rsidR="4467AACD" w:rsidRDefault="4467AACD" w:rsidP="4467AACD">
            <w:pPr>
              <w:keepLines/>
              <w:spacing w:after="120"/>
              <w:rPr>
                <w:b/>
                <w:bCs/>
              </w:rPr>
            </w:pPr>
            <w:r w:rsidRPr="4467AACD">
              <w:rPr>
                <w:b/>
                <w:bCs/>
              </w:rPr>
              <w:t>Current Version</w:t>
            </w:r>
          </w:p>
        </w:tc>
        <w:tc>
          <w:tcPr>
            <w:tcW w:w="7018" w:type="dxa"/>
            <w:gridSpan w:val="2"/>
          </w:tcPr>
          <w:p w14:paraId="6742B7A2" w14:textId="50EC2C54" w:rsidR="4467AACD" w:rsidRDefault="4467AACD" w:rsidP="4467AACD">
            <w:pPr>
              <w:keepLines/>
              <w:spacing w:after="120"/>
              <w:jc w:val="both"/>
            </w:pPr>
            <w:r>
              <w:t>1.</w:t>
            </w:r>
            <w:r w:rsidR="3ECCFEDD">
              <w:t>0</w:t>
            </w:r>
          </w:p>
        </w:tc>
      </w:tr>
      <w:tr w:rsidR="4467AACD" w14:paraId="1A6C9817" w14:textId="77777777" w:rsidTr="4467AACD">
        <w:trPr>
          <w:trHeight w:val="300"/>
        </w:trPr>
        <w:tc>
          <w:tcPr>
            <w:tcW w:w="2304" w:type="dxa"/>
          </w:tcPr>
          <w:p w14:paraId="0404844E" w14:textId="77777777" w:rsidR="4467AACD" w:rsidRDefault="4467AACD" w:rsidP="4467AACD">
            <w:pPr>
              <w:keepLines/>
              <w:spacing w:after="120"/>
              <w:rPr>
                <w:b/>
                <w:bCs/>
              </w:rPr>
            </w:pPr>
            <w:r w:rsidRPr="4467AACD">
              <w:rPr>
                <w:b/>
                <w:bCs/>
              </w:rPr>
              <w:t>Date of First Version</w:t>
            </w:r>
          </w:p>
        </w:tc>
        <w:tc>
          <w:tcPr>
            <w:tcW w:w="7018" w:type="dxa"/>
            <w:gridSpan w:val="2"/>
          </w:tcPr>
          <w:p w14:paraId="50CC2257" w14:textId="3F297A10" w:rsidR="4467AACD" w:rsidRDefault="4467AACD" w:rsidP="4467AACD">
            <w:pPr>
              <w:keepLines/>
              <w:spacing w:after="120"/>
              <w:jc w:val="both"/>
            </w:pPr>
            <w:r>
              <w:t>0</w:t>
            </w:r>
            <w:r w:rsidR="1FB06EFB">
              <w:t>2/27/2026</w:t>
            </w:r>
          </w:p>
        </w:tc>
      </w:tr>
      <w:tr w:rsidR="4467AACD" w14:paraId="25152B02" w14:textId="77777777" w:rsidTr="4467AACD">
        <w:trPr>
          <w:trHeight w:val="300"/>
        </w:trPr>
        <w:tc>
          <w:tcPr>
            <w:tcW w:w="2304" w:type="dxa"/>
          </w:tcPr>
          <w:p w14:paraId="18EB41F3" w14:textId="77777777" w:rsidR="4467AACD" w:rsidRDefault="4467AACD" w:rsidP="4467AACD">
            <w:pPr>
              <w:keepLines/>
              <w:spacing w:after="120"/>
              <w:rPr>
                <w:b/>
                <w:bCs/>
              </w:rPr>
            </w:pPr>
            <w:r w:rsidRPr="4467AACD">
              <w:rPr>
                <w:b/>
                <w:bCs/>
              </w:rPr>
              <w:t>Date of Last Version</w:t>
            </w:r>
          </w:p>
        </w:tc>
        <w:tc>
          <w:tcPr>
            <w:tcW w:w="7018" w:type="dxa"/>
            <w:gridSpan w:val="2"/>
          </w:tcPr>
          <w:p w14:paraId="5A75B49C" w14:textId="4B18FDCF" w:rsidR="25FDBB17" w:rsidRDefault="25FDBB17" w:rsidP="4467AACD">
            <w:pPr>
              <w:keepLines/>
              <w:spacing w:after="120"/>
              <w:jc w:val="both"/>
            </w:pPr>
            <w:r>
              <w:t>02/27/2026</w:t>
            </w:r>
          </w:p>
        </w:tc>
      </w:tr>
      <w:tr w:rsidR="4467AACD" w14:paraId="3611A81E" w14:textId="77777777" w:rsidTr="4467AACD">
        <w:trPr>
          <w:trHeight w:val="300"/>
        </w:trPr>
        <w:tc>
          <w:tcPr>
            <w:tcW w:w="2304" w:type="dxa"/>
          </w:tcPr>
          <w:p w14:paraId="4064A61C" w14:textId="77777777" w:rsidR="4467AACD" w:rsidRDefault="4467AACD" w:rsidP="4467AACD">
            <w:pPr>
              <w:keepLines/>
              <w:spacing w:after="120"/>
              <w:rPr>
                <w:b/>
                <w:bCs/>
              </w:rPr>
            </w:pPr>
            <w:r w:rsidRPr="4467AACD">
              <w:rPr>
                <w:b/>
                <w:bCs/>
              </w:rPr>
              <w:t>Created By</w:t>
            </w:r>
          </w:p>
        </w:tc>
        <w:tc>
          <w:tcPr>
            <w:tcW w:w="7018" w:type="dxa"/>
            <w:gridSpan w:val="2"/>
          </w:tcPr>
          <w:p w14:paraId="4E1CC3A4" w14:textId="7FF4A090" w:rsidR="5DF26A24" w:rsidRDefault="5DF26A24" w:rsidP="4467AACD">
            <w:pPr>
              <w:keepLines/>
              <w:spacing w:after="120"/>
              <w:jc w:val="both"/>
            </w:pPr>
            <w:r>
              <w:t>Hector Marrero-Colominas</w:t>
            </w:r>
          </w:p>
        </w:tc>
      </w:tr>
      <w:tr w:rsidR="4467AACD" w14:paraId="6E5D6420" w14:textId="77777777" w:rsidTr="4467AACD">
        <w:trPr>
          <w:trHeight w:val="300"/>
        </w:trPr>
        <w:tc>
          <w:tcPr>
            <w:tcW w:w="2304" w:type="dxa"/>
          </w:tcPr>
          <w:p w14:paraId="4B957ED0" w14:textId="77777777" w:rsidR="4467AACD" w:rsidRDefault="4467AACD" w:rsidP="4467AACD">
            <w:pPr>
              <w:keepLines/>
              <w:spacing w:after="120"/>
              <w:rPr>
                <w:b/>
                <w:bCs/>
              </w:rPr>
            </w:pPr>
            <w:r w:rsidRPr="4467AACD">
              <w:rPr>
                <w:b/>
                <w:bCs/>
              </w:rPr>
              <w:t>Last Update By</w:t>
            </w:r>
          </w:p>
        </w:tc>
        <w:tc>
          <w:tcPr>
            <w:tcW w:w="7018" w:type="dxa"/>
            <w:gridSpan w:val="2"/>
          </w:tcPr>
          <w:p w14:paraId="4728CDD1" w14:textId="72CB9D65" w:rsidR="020322FE" w:rsidRDefault="020322FE" w:rsidP="4467AACD">
            <w:pPr>
              <w:keepLines/>
              <w:spacing w:after="120"/>
              <w:jc w:val="both"/>
            </w:pPr>
            <w:r>
              <w:t>Hector Marrero-Colominas</w:t>
            </w:r>
          </w:p>
        </w:tc>
      </w:tr>
      <w:tr w:rsidR="4467AACD" w14:paraId="531AE428" w14:textId="77777777" w:rsidTr="4467AACD">
        <w:trPr>
          <w:trHeight w:val="300"/>
        </w:trPr>
        <w:tc>
          <w:tcPr>
            <w:tcW w:w="2304" w:type="dxa"/>
          </w:tcPr>
          <w:p w14:paraId="1B441B54" w14:textId="77777777" w:rsidR="4467AACD" w:rsidRDefault="4467AACD" w:rsidP="4467AACD">
            <w:pPr>
              <w:keepLines/>
              <w:spacing w:after="120"/>
              <w:rPr>
                <w:b/>
                <w:bCs/>
              </w:rPr>
            </w:pPr>
            <w:r w:rsidRPr="4467AACD">
              <w:rPr>
                <w:b/>
                <w:bCs/>
              </w:rPr>
              <w:t>Approved By</w:t>
            </w:r>
          </w:p>
        </w:tc>
        <w:tc>
          <w:tcPr>
            <w:tcW w:w="7018" w:type="dxa"/>
            <w:gridSpan w:val="2"/>
          </w:tcPr>
          <w:p w14:paraId="715E06D8" w14:textId="7E194DF6" w:rsidR="3E2C64B4" w:rsidRDefault="3E2C64B4" w:rsidP="4467AACD">
            <w:pPr>
              <w:keepLines/>
              <w:spacing w:after="120"/>
              <w:jc w:val="both"/>
            </w:pPr>
            <w:r>
              <w:t xml:space="preserve">Ayesha Khan </w:t>
            </w:r>
          </w:p>
        </w:tc>
      </w:tr>
      <w:tr w:rsidR="4467AACD" w14:paraId="3FFF04A5" w14:textId="77777777" w:rsidTr="4467AACD">
        <w:trPr>
          <w:trHeight w:val="300"/>
        </w:trPr>
        <w:tc>
          <w:tcPr>
            <w:tcW w:w="2304" w:type="dxa"/>
          </w:tcPr>
          <w:p w14:paraId="19378E87" w14:textId="77777777" w:rsidR="4467AACD" w:rsidRDefault="4467AACD" w:rsidP="4467AACD">
            <w:pPr>
              <w:keepLines/>
              <w:spacing w:after="120"/>
              <w:rPr>
                <w:b/>
                <w:bCs/>
              </w:rPr>
            </w:pPr>
            <w:r w:rsidRPr="4467AACD">
              <w:rPr>
                <w:b/>
                <w:bCs/>
              </w:rPr>
              <w:t>Assumptions</w:t>
            </w:r>
          </w:p>
        </w:tc>
        <w:tc>
          <w:tcPr>
            <w:tcW w:w="7018" w:type="dxa"/>
            <w:gridSpan w:val="2"/>
          </w:tcPr>
          <w:p w14:paraId="2BD7C8BC" w14:textId="77777777" w:rsidR="4467AACD" w:rsidRDefault="4467AACD" w:rsidP="4467AACD">
            <w:pPr>
              <w:keepLines/>
              <w:spacing w:after="120"/>
              <w:jc w:val="both"/>
            </w:pPr>
            <w:r>
              <w:t>The user is logged into the system.</w:t>
            </w:r>
          </w:p>
          <w:p w14:paraId="477D916D" w14:textId="242F9E44" w:rsidR="4467AACD" w:rsidRDefault="4467AACD" w:rsidP="4467AACD">
            <w:pPr>
              <w:keepLines/>
              <w:spacing w:after="120"/>
              <w:jc w:val="both"/>
            </w:pPr>
            <w:r>
              <w:t>The desired</w:t>
            </w:r>
            <w:r w:rsidR="3DFC2550">
              <w:t xml:space="preserve"> security is available to sell.</w:t>
            </w:r>
          </w:p>
          <w:p w14:paraId="65EA8446" w14:textId="2F8AFC75" w:rsidR="43872086" w:rsidRDefault="43872086" w:rsidP="4467AACD">
            <w:pPr>
              <w:keepLines/>
              <w:spacing w:after="120"/>
              <w:jc w:val="both"/>
            </w:pPr>
            <w:r>
              <w:t>The user has registered their payment information with the system.</w:t>
            </w:r>
          </w:p>
        </w:tc>
      </w:tr>
      <w:tr w:rsidR="4467AACD" w14:paraId="5E7A4DB4" w14:textId="77777777" w:rsidTr="4467AACD">
        <w:trPr>
          <w:trHeight w:val="300"/>
        </w:trPr>
        <w:tc>
          <w:tcPr>
            <w:tcW w:w="2304" w:type="dxa"/>
          </w:tcPr>
          <w:p w14:paraId="4EDC05B8" w14:textId="77777777" w:rsidR="4467AACD" w:rsidRDefault="4467AACD" w:rsidP="4467AACD">
            <w:pPr>
              <w:keepLines/>
              <w:spacing w:after="120"/>
              <w:rPr>
                <w:b/>
                <w:bCs/>
              </w:rPr>
            </w:pPr>
            <w:r w:rsidRPr="4467AACD">
              <w:rPr>
                <w:b/>
                <w:bCs/>
              </w:rPr>
              <w:t>Primary Actor</w:t>
            </w:r>
          </w:p>
        </w:tc>
        <w:tc>
          <w:tcPr>
            <w:tcW w:w="7018" w:type="dxa"/>
            <w:gridSpan w:val="2"/>
          </w:tcPr>
          <w:p w14:paraId="525B7C13" w14:textId="77777777" w:rsidR="4467AACD" w:rsidRDefault="4467AACD" w:rsidP="4467AACD">
            <w:pPr>
              <w:keepLines/>
              <w:spacing w:after="120"/>
              <w:jc w:val="both"/>
            </w:pPr>
            <w:r>
              <w:t>User</w:t>
            </w:r>
          </w:p>
        </w:tc>
      </w:tr>
      <w:tr w:rsidR="4467AACD" w14:paraId="73155EE7" w14:textId="77777777" w:rsidTr="4467AACD">
        <w:trPr>
          <w:trHeight w:val="300"/>
        </w:trPr>
        <w:tc>
          <w:tcPr>
            <w:tcW w:w="230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97D9109" w14:textId="77777777" w:rsidR="4467AACD" w:rsidRDefault="4467AACD" w:rsidP="4467AACD">
            <w:pPr>
              <w:keepLines/>
              <w:spacing w:after="120"/>
              <w:rPr>
                <w:b/>
                <w:bCs/>
              </w:rPr>
            </w:pPr>
            <w:r w:rsidRPr="4467AACD">
              <w:rPr>
                <w:b/>
                <w:bCs/>
              </w:rPr>
              <w:t>Secondary Actor/s</w:t>
            </w:r>
          </w:p>
        </w:tc>
        <w:tc>
          <w:tcPr>
            <w:tcW w:w="7018"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D4D2C4B" w14:textId="3DDA66EE" w:rsidR="4467AACD" w:rsidRDefault="4467AACD" w:rsidP="4467AACD">
            <w:pPr>
              <w:keepLines/>
              <w:spacing w:after="120"/>
              <w:jc w:val="both"/>
            </w:pPr>
            <w:r>
              <w:t>None.</w:t>
            </w:r>
          </w:p>
        </w:tc>
      </w:tr>
      <w:tr w:rsidR="4467AACD" w14:paraId="668F310D" w14:textId="77777777" w:rsidTr="4467AACD">
        <w:trPr>
          <w:trHeight w:val="300"/>
        </w:trPr>
        <w:tc>
          <w:tcPr>
            <w:tcW w:w="230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2D4EAA7" w14:textId="77777777" w:rsidR="4467AACD" w:rsidRDefault="4467AACD" w:rsidP="4467AACD">
            <w:pPr>
              <w:keepLines/>
              <w:spacing w:after="120"/>
              <w:rPr>
                <w:b/>
                <w:bCs/>
              </w:rPr>
            </w:pPr>
            <w:r w:rsidRPr="4467AACD">
              <w:rPr>
                <w:b/>
                <w:bCs/>
              </w:rPr>
              <w:t>Preconditions</w:t>
            </w:r>
          </w:p>
        </w:tc>
        <w:tc>
          <w:tcPr>
            <w:tcW w:w="7018"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D4D86E4" w14:textId="63A204FD" w:rsidR="02A12297" w:rsidRDefault="02A12297" w:rsidP="4467AACD">
            <w:pPr>
              <w:keepLines/>
              <w:spacing w:after="120"/>
              <w:jc w:val="both"/>
            </w:pPr>
            <w:r>
              <w:t xml:space="preserve">The user owns a stock in a company. </w:t>
            </w:r>
          </w:p>
        </w:tc>
      </w:tr>
      <w:tr w:rsidR="4467AACD" w14:paraId="3389D258" w14:textId="77777777" w:rsidTr="4467AACD">
        <w:trPr>
          <w:trHeight w:val="300"/>
        </w:trPr>
        <w:tc>
          <w:tcPr>
            <w:tcW w:w="230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730000C" w14:textId="77777777" w:rsidR="4467AACD" w:rsidRDefault="4467AACD" w:rsidP="4467AACD">
            <w:pPr>
              <w:keepLines/>
              <w:spacing w:after="120"/>
              <w:rPr>
                <w:b/>
                <w:bCs/>
              </w:rPr>
            </w:pPr>
            <w:r w:rsidRPr="4467AACD">
              <w:rPr>
                <w:b/>
                <w:bCs/>
              </w:rPr>
              <w:t>Postconditions</w:t>
            </w:r>
          </w:p>
        </w:tc>
        <w:tc>
          <w:tcPr>
            <w:tcW w:w="7018"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1C639C6" w14:textId="0FC2C5FF" w:rsidR="4467AACD" w:rsidRDefault="4467AACD" w:rsidP="4467AACD">
            <w:pPr>
              <w:keepLines/>
              <w:spacing w:after="120"/>
              <w:jc w:val="both"/>
            </w:pPr>
            <w:r>
              <w:t xml:space="preserve">The </w:t>
            </w:r>
            <w:r w:rsidR="64DCF16D">
              <w:t xml:space="preserve">user has sold their stock. </w:t>
            </w:r>
          </w:p>
        </w:tc>
      </w:tr>
      <w:tr w:rsidR="4467AACD" w14:paraId="3FBA9EA4" w14:textId="77777777" w:rsidTr="4467AACD">
        <w:trPr>
          <w:trHeight w:val="300"/>
        </w:trPr>
        <w:tc>
          <w:tcPr>
            <w:tcW w:w="230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CDDC0B2" w14:textId="77777777" w:rsidR="4467AACD" w:rsidRDefault="4467AACD" w:rsidP="4467AACD">
            <w:pPr>
              <w:keepLines/>
              <w:spacing w:after="120"/>
              <w:rPr>
                <w:b/>
                <w:bCs/>
              </w:rPr>
            </w:pPr>
            <w:r w:rsidRPr="4467AACD">
              <w:rPr>
                <w:b/>
                <w:bCs/>
              </w:rPr>
              <w:lastRenderedPageBreak/>
              <w:t>Trigger</w:t>
            </w:r>
          </w:p>
        </w:tc>
        <w:tc>
          <w:tcPr>
            <w:tcW w:w="7018"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BC846A6" w14:textId="7C6AED6B" w:rsidR="6F08AF13" w:rsidRDefault="6F08AF13" w:rsidP="4467AACD">
            <w:pPr>
              <w:keepLines/>
              <w:spacing w:after="120"/>
              <w:jc w:val="both"/>
            </w:pPr>
            <w:r>
              <w:t>The user decides to sell a security that they own.</w:t>
            </w:r>
          </w:p>
        </w:tc>
      </w:tr>
      <w:tr w:rsidR="4467AACD" w14:paraId="5D33C9E6" w14:textId="77777777" w:rsidTr="4467AACD">
        <w:trPr>
          <w:trHeight w:val="300"/>
        </w:trPr>
        <w:tc>
          <w:tcPr>
            <w:tcW w:w="230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B336104" w14:textId="77777777" w:rsidR="4467AACD" w:rsidRDefault="4467AACD" w:rsidP="4467AACD">
            <w:pPr>
              <w:keepLines/>
              <w:spacing w:after="120"/>
              <w:rPr>
                <w:b/>
                <w:bCs/>
              </w:rPr>
            </w:pPr>
            <w:r w:rsidRPr="4467AACD">
              <w:rPr>
                <w:b/>
                <w:bCs/>
              </w:rPr>
              <w:t>Main Success Scenario</w:t>
            </w:r>
          </w:p>
        </w:tc>
        <w:tc>
          <w:tcPr>
            <w:tcW w:w="347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5E51D2E" w14:textId="77777777" w:rsidR="4467AACD" w:rsidRDefault="4467AACD" w:rsidP="4467AACD">
            <w:pPr>
              <w:keepLines/>
              <w:spacing w:after="120"/>
              <w:rPr>
                <w:b/>
                <w:bCs/>
              </w:rPr>
            </w:pPr>
            <w:r w:rsidRPr="4467AACD">
              <w:rPr>
                <w:b/>
                <w:bCs/>
              </w:rPr>
              <w:t>User Actions</w:t>
            </w:r>
          </w:p>
        </w:tc>
        <w:tc>
          <w:tcPr>
            <w:tcW w:w="354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19A54B7" w14:textId="77777777" w:rsidR="4467AACD" w:rsidRDefault="4467AACD" w:rsidP="4467AACD">
            <w:pPr>
              <w:keepLines/>
              <w:spacing w:after="120"/>
              <w:rPr>
                <w:b/>
                <w:bCs/>
              </w:rPr>
            </w:pPr>
            <w:r w:rsidRPr="4467AACD">
              <w:rPr>
                <w:b/>
                <w:bCs/>
              </w:rPr>
              <w:t>System Actions</w:t>
            </w:r>
          </w:p>
        </w:tc>
      </w:tr>
      <w:tr w:rsidR="4467AACD" w14:paraId="74F112EB" w14:textId="77777777" w:rsidTr="4467AACD">
        <w:trPr>
          <w:trHeight w:val="300"/>
        </w:trPr>
        <w:tc>
          <w:tcPr>
            <w:tcW w:w="230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02210B5" w14:textId="77777777" w:rsidR="4467AACD" w:rsidRDefault="4467AACD" w:rsidP="4467AACD">
            <w:pPr>
              <w:keepLines/>
              <w:spacing w:after="120"/>
              <w:rPr>
                <w:b/>
                <w:bCs/>
              </w:rPr>
            </w:pPr>
          </w:p>
        </w:tc>
        <w:tc>
          <w:tcPr>
            <w:tcW w:w="347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3742690" w14:textId="5BF1583E" w:rsidR="4467AACD" w:rsidRDefault="4467AACD" w:rsidP="4467AACD">
            <w:pPr>
              <w:spacing w:after="200"/>
              <w:jc w:val="both"/>
            </w:pPr>
            <w:r>
              <w:t xml:space="preserve">1. The user logs into their </w:t>
            </w:r>
            <w:r w:rsidR="043C9A80">
              <w:t>Omnium</w:t>
            </w:r>
            <w:r>
              <w:t xml:space="preserve"> account.</w:t>
            </w:r>
          </w:p>
          <w:p w14:paraId="5EC0142D" w14:textId="77777777" w:rsidR="4467AACD" w:rsidRDefault="4467AACD" w:rsidP="4467AACD">
            <w:pPr>
              <w:spacing w:after="200"/>
              <w:jc w:val="both"/>
            </w:pPr>
          </w:p>
          <w:p w14:paraId="4B3AF874" w14:textId="09BE33BF" w:rsidR="4467AACD" w:rsidRDefault="4467AACD" w:rsidP="4467AACD">
            <w:pPr>
              <w:spacing w:after="200"/>
              <w:jc w:val="both"/>
            </w:pPr>
            <w:r>
              <w:t xml:space="preserve">3. The user </w:t>
            </w:r>
            <w:r w:rsidR="41B98633">
              <w:t xml:space="preserve">clicks on "Sell </w:t>
            </w:r>
            <w:r w:rsidR="54334687">
              <w:t>Se</w:t>
            </w:r>
            <w:r w:rsidR="41B98633">
              <w:t xml:space="preserve">curity”. </w:t>
            </w:r>
          </w:p>
          <w:p w14:paraId="7E13A0C9" w14:textId="77777777" w:rsidR="4467AACD" w:rsidRDefault="4467AACD" w:rsidP="4467AACD">
            <w:pPr>
              <w:spacing w:after="200"/>
              <w:jc w:val="both"/>
            </w:pPr>
          </w:p>
          <w:p w14:paraId="1FC7EB04" w14:textId="4B9EB878" w:rsidR="4467AACD" w:rsidRDefault="4467AACD" w:rsidP="4467AACD">
            <w:pPr>
              <w:spacing w:after="200"/>
              <w:jc w:val="both"/>
            </w:pPr>
          </w:p>
          <w:p w14:paraId="6D04B687" w14:textId="387A1EC9" w:rsidR="4467AACD" w:rsidRDefault="4467AACD" w:rsidP="4467AACD">
            <w:pPr>
              <w:spacing w:after="200"/>
              <w:jc w:val="both"/>
            </w:pPr>
          </w:p>
          <w:p w14:paraId="033F4F2A" w14:textId="05D663AB" w:rsidR="4467AACD" w:rsidRDefault="4467AACD" w:rsidP="4467AACD">
            <w:pPr>
              <w:spacing w:after="200"/>
              <w:jc w:val="both"/>
            </w:pPr>
          </w:p>
          <w:p w14:paraId="79180722" w14:textId="6375E4CA" w:rsidR="49F5EDAF" w:rsidRDefault="49F5EDAF" w:rsidP="4467AACD">
            <w:pPr>
              <w:spacing w:after="200"/>
              <w:jc w:val="both"/>
            </w:pPr>
            <w:r>
              <w:t xml:space="preserve">6. The user clicks “Confirm” to confirm their sale. </w:t>
            </w:r>
          </w:p>
          <w:p w14:paraId="448EA90B" w14:textId="0705C190" w:rsidR="4467AACD" w:rsidRDefault="4467AACD" w:rsidP="4467AACD">
            <w:pPr>
              <w:spacing w:after="200"/>
              <w:jc w:val="both"/>
            </w:pPr>
          </w:p>
        </w:tc>
        <w:tc>
          <w:tcPr>
            <w:tcW w:w="354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9C304CA" w14:textId="77777777" w:rsidR="4467AACD" w:rsidRDefault="4467AACD" w:rsidP="4467AACD">
            <w:pPr>
              <w:keepLines/>
              <w:spacing w:after="120"/>
              <w:jc w:val="both"/>
            </w:pPr>
          </w:p>
          <w:p w14:paraId="0C590FB3" w14:textId="7EAB8423" w:rsidR="4467AACD" w:rsidRDefault="4467AACD" w:rsidP="4467AACD">
            <w:pPr>
              <w:keepLines/>
              <w:spacing w:after="120"/>
              <w:jc w:val="both"/>
            </w:pPr>
            <w:r>
              <w:t xml:space="preserve">2. The system authenticates the user's session and verifies that the user is logged in. </w:t>
            </w:r>
          </w:p>
          <w:p w14:paraId="7187CA6D" w14:textId="77777777" w:rsidR="4467AACD" w:rsidRDefault="4467AACD" w:rsidP="4467AACD">
            <w:pPr>
              <w:keepLines/>
              <w:spacing w:after="120"/>
              <w:jc w:val="both"/>
            </w:pPr>
          </w:p>
          <w:p w14:paraId="662FF41D" w14:textId="6FB2181C" w:rsidR="4467AACD" w:rsidRDefault="4467AACD" w:rsidP="4467AACD">
            <w:pPr>
              <w:keepLines/>
              <w:spacing w:after="120"/>
              <w:jc w:val="both"/>
            </w:pPr>
            <w:r>
              <w:t xml:space="preserve">4. The system retrieves the selected item's details, including </w:t>
            </w:r>
            <w:r w:rsidR="79B7942E">
              <w:t xml:space="preserve">its pricing and growth value. </w:t>
            </w:r>
          </w:p>
          <w:p w14:paraId="32F208B9" w14:textId="2AE873C0" w:rsidR="77377C03" w:rsidRDefault="77377C03" w:rsidP="4467AACD">
            <w:pPr>
              <w:keepLines/>
              <w:spacing w:after="120"/>
              <w:jc w:val="both"/>
            </w:pPr>
            <w:r>
              <w:t xml:space="preserve">5. The system displays a message confirmation that the user wants to sell the security on the market. </w:t>
            </w:r>
          </w:p>
          <w:p w14:paraId="4CD6BD82" w14:textId="07337DA1" w:rsidR="4467AACD" w:rsidRDefault="4467AACD" w:rsidP="4467AACD">
            <w:pPr>
              <w:keepLines/>
              <w:spacing w:after="120"/>
              <w:jc w:val="both"/>
            </w:pPr>
          </w:p>
          <w:p w14:paraId="5DBC4246" w14:textId="50159AD7" w:rsidR="460ECB27" w:rsidRDefault="460ECB27" w:rsidP="4467AACD">
            <w:pPr>
              <w:keepLines/>
              <w:spacing w:after="120"/>
              <w:jc w:val="both"/>
            </w:pPr>
            <w:r>
              <w:t>7.</w:t>
            </w:r>
            <w:r w:rsidR="77117CDF">
              <w:t xml:space="preserve"> The system updates the user’s account balance. </w:t>
            </w:r>
          </w:p>
          <w:p w14:paraId="13313E3C" w14:textId="2026A4CC" w:rsidR="24CD3B67" w:rsidRDefault="24CD3B67" w:rsidP="4467AACD">
            <w:pPr>
              <w:keepLines/>
              <w:spacing w:after="120"/>
              <w:jc w:val="both"/>
            </w:pPr>
            <w:r>
              <w:t>8</w:t>
            </w:r>
            <w:r w:rsidR="77117CDF">
              <w:t>. The system sends a confirmation message of the sale.</w:t>
            </w:r>
          </w:p>
        </w:tc>
      </w:tr>
      <w:tr w:rsidR="4467AACD" w14:paraId="10EF03A7" w14:textId="77777777" w:rsidTr="4467AACD">
        <w:trPr>
          <w:trHeight w:val="300"/>
        </w:trPr>
        <w:tc>
          <w:tcPr>
            <w:tcW w:w="230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7DAB15C" w14:textId="77777777" w:rsidR="4467AACD" w:rsidRDefault="4467AACD" w:rsidP="4467AACD">
            <w:pPr>
              <w:keepLines/>
              <w:spacing w:after="120"/>
              <w:rPr>
                <w:b/>
                <w:bCs/>
              </w:rPr>
            </w:pPr>
            <w:r w:rsidRPr="4467AACD">
              <w:rPr>
                <w:b/>
                <w:bCs/>
              </w:rPr>
              <w:t>Alternate Scenarios</w:t>
            </w:r>
          </w:p>
        </w:tc>
        <w:tc>
          <w:tcPr>
            <w:tcW w:w="347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AEB7265" w14:textId="77777777" w:rsidR="4467AACD" w:rsidRDefault="4467AACD" w:rsidP="4467AACD">
            <w:pPr>
              <w:keepLines/>
              <w:spacing w:after="120"/>
              <w:jc w:val="both"/>
            </w:pPr>
            <w:r w:rsidRPr="4467AACD">
              <w:rPr>
                <w:b/>
                <w:bCs/>
              </w:rPr>
              <w:t>User Actions</w:t>
            </w:r>
          </w:p>
        </w:tc>
        <w:tc>
          <w:tcPr>
            <w:tcW w:w="354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EE46FB8" w14:textId="77777777" w:rsidR="4467AACD" w:rsidRDefault="4467AACD" w:rsidP="4467AACD">
            <w:pPr>
              <w:keepLines/>
              <w:spacing w:after="120"/>
              <w:jc w:val="both"/>
            </w:pPr>
            <w:r w:rsidRPr="4467AACD">
              <w:rPr>
                <w:b/>
                <w:bCs/>
              </w:rPr>
              <w:t>System Actions</w:t>
            </w:r>
          </w:p>
        </w:tc>
      </w:tr>
      <w:tr w:rsidR="4467AACD" w14:paraId="4F71481A" w14:textId="77777777" w:rsidTr="4467AACD">
        <w:trPr>
          <w:trHeight w:val="300"/>
        </w:trPr>
        <w:tc>
          <w:tcPr>
            <w:tcW w:w="230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4E5F073" w14:textId="77777777" w:rsidR="4467AACD" w:rsidRDefault="4467AACD" w:rsidP="4467AACD">
            <w:pPr>
              <w:keepLines/>
              <w:spacing w:after="120"/>
              <w:rPr>
                <w:b/>
                <w:bCs/>
              </w:rPr>
            </w:pPr>
          </w:p>
        </w:tc>
        <w:tc>
          <w:tcPr>
            <w:tcW w:w="347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96EA54A" w14:textId="1DA7D89C" w:rsidR="7D1A8D30" w:rsidRDefault="7D1A8D30" w:rsidP="4467AACD">
            <w:pPr>
              <w:keepLines/>
              <w:spacing w:after="120"/>
              <w:jc w:val="both"/>
            </w:pPr>
            <w:r>
              <w:t xml:space="preserve">6.a. The user cancels the confirmation of the sale. </w:t>
            </w:r>
          </w:p>
        </w:tc>
        <w:tc>
          <w:tcPr>
            <w:tcW w:w="354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7B21171" w14:textId="76FE8F10" w:rsidR="0E2E93E9" w:rsidRDefault="0E2E93E9" w:rsidP="4467AACD">
            <w:pPr>
              <w:keepLines/>
              <w:spacing w:after="120"/>
              <w:jc w:val="both"/>
            </w:pPr>
            <w:r>
              <w:t xml:space="preserve">7.a. The system closes the prompt for selling the security. </w:t>
            </w:r>
          </w:p>
        </w:tc>
      </w:tr>
      <w:tr w:rsidR="4467AACD" w14:paraId="248942C1" w14:textId="77777777" w:rsidTr="4467AACD">
        <w:trPr>
          <w:trHeight w:val="300"/>
        </w:trPr>
        <w:tc>
          <w:tcPr>
            <w:tcW w:w="230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CF8D345" w14:textId="77777777" w:rsidR="4467AACD" w:rsidRDefault="4467AACD" w:rsidP="4467AACD">
            <w:pPr>
              <w:keepLines/>
              <w:spacing w:after="120"/>
              <w:rPr>
                <w:b/>
                <w:bCs/>
              </w:rPr>
            </w:pPr>
            <w:r w:rsidRPr="4467AACD">
              <w:rPr>
                <w:b/>
                <w:bCs/>
              </w:rPr>
              <w:t xml:space="preserve">Additional Notes (Constraints, etc.) </w:t>
            </w:r>
          </w:p>
        </w:tc>
        <w:tc>
          <w:tcPr>
            <w:tcW w:w="7018"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2C1C58D" w14:textId="3583CA36" w:rsidR="2754267D" w:rsidRDefault="2754267D" w:rsidP="4467AACD">
            <w:pPr>
              <w:keepLines/>
              <w:spacing w:after="120"/>
              <w:jc w:val="both"/>
            </w:pPr>
            <w:r>
              <w:t>None</w:t>
            </w:r>
          </w:p>
          <w:p w14:paraId="735895E4" w14:textId="7DF91750" w:rsidR="4467AACD" w:rsidRDefault="4467AACD" w:rsidP="4467AACD">
            <w:pPr>
              <w:keepLines/>
              <w:spacing w:after="120"/>
              <w:jc w:val="both"/>
            </w:pPr>
          </w:p>
        </w:tc>
      </w:tr>
    </w:tbl>
    <w:p w14:paraId="68AAB643" w14:textId="77777777" w:rsidR="4467AACD" w:rsidRDefault="4467AACD" w:rsidP="4467AACD">
      <w:pPr>
        <w:rPr>
          <w:lang w:val="en-GB"/>
        </w:rPr>
      </w:pPr>
    </w:p>
    <w:p w14:paraId="25C0E84C" w14:textId="30421D7E" w:rsidR="7579148D" w:rsidRDefault="7579148D" w:rsidP="4467AACD">
      <w:pPr>
        <w:pStyle w:val="Heading1"/>
        <w:ind w:left="720" w:hanging="720"/>
        <w:rPr>
          <w:lang w:val="en-GB"/>
        </w:rPr>
      </w:pPr>
      <w:bookmarkStart w:id="55" w:name="_Toc223387926"/>
      <w:r w:rsidRPr="4467AACD">
        <w:rPr>
          <w:lang w:val="en-GB"/>
        </w:rPr>
        <w:t>Appendix B – Use Case 7 – View Company Stocks</w:t>
      </w:r>
      <w:bookmarkEnd w:id="55"/>
    </w:p>
    <w:tbl>
      <w:tblPr>
        <w:tblW w:w="0" w:type="auto"/>
        <w:tblInd w:w="-115"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ook w:val="0000" w:firstRow="0" w:lastRow="0" w:firstColumn="0" w:lastColumn="0" w:noHBand="0" w:noVBand="0"/>
      </w:tblPr>
      <w:tblGrid>
        <w:gridCol w:w="2304"/>
        <w:gridCol w:w="3474"/>
        <w:gridCol w:w="3544"/>
      </w:tblGrid>
      <w:tr w:rsidR="4467AACD" w14:paraId="3A1A0776" w14:textId="77777777" w:rsidTr="4467AACD">
        <w:trPr>
          <w:trHeight w:val="300"/>
        </w:trPr>
        <w:tc>
          <w:tcPr>
            <w:tcW w:w="2304" w:type="dxa"/>
          </w:tcPr>
          <w:p w14:paraId="042E2AA2" w14:textId="42F52A60" w:rsidR="4467AACD" w:rsidRDefault="4467AACD" w:rsidP="4467AACD">
            <w:pPr>
              <w:keepLines/>
              <w:spacing w:after="120"/>
              <w:rPr>
                <w:b/>
                <w:bCs/>
              </w:rPr>
            </w:pPr>
            <w:r w:rsidRPr="4467AACD">
              <w:rPr>
                <w:b/>
                <w:bCs/>
              </w:rPr>
              <w:t>Use Cas Case e ID</w:t>
            </w:r>
          </w:p>
        </w:tc>
        <w:tc>
          <w:tcPr>
            <w:tcW w:w="7018" w:type="dxa"/>
            <w:gridSpan w:val="2"/>
          </w:tcPr>
          <w:p w14:paraId="72447565" w14:textId="271398F5" w:rsidR="4467AACD" w:rsidRDefault="4467AACD" w:rsidP="4467AACD">
            <w:pPr>
              <w:keepLines/>
              <w:spacing w:after="120"/>
              <w:jc w:val="both"/>
            </w:pPr>
            <w:r>
              <w:t>UC-</w:t>
            </w:r>
            <w:r w:rsidR="2D59B463">
              <w:t>7</w:t>
            </w:r>
          </w:p>
        </w:tc>
      </w:tr>
      <w:tr w:rsidR="4467AACD" w14:paraId="36B7483F" w14:textId="77777777" w:rsidTr="4467AACD">
        <w:trPr>
          <w:trHeight w:val="300"/>
        </w:trPr>
        <w:tc>
          <w:tcPr>
            <w:tcW w:w="2304" w:type="dxa"/>
          </w:tcPr>
          <w:p w14:paraId="32F94413" w14:textId="24077041" w:rsidR="4467AACD" w:rsidRDefault="4467AACD" w:rsidP="4467AACD">
            <w:pPr>
              <w:keepLines/>
              <w:spacing w:after="120"/>
              <w:rPr>
                <w:b/>
                <w:bCs/>
              </w:rPr>
            </w:pPr>
            <w:r w:rsidRPr="4467AACD">
              <w:rPr>
                <w:b/>
                <w:bCs/>
              </w:rPr>
              <w:t>Use Name</w:t>
            </w:r>
          </w:p>
        </w:tc>
        <w:tc>
          <w:tcPr>
            <w:tcW w:w="7018" w:type="dxa"/>
            <w:gridSpan w:val="2"/>
          </w:tcPr>
          <w:p w14:paraId="25199D60" w14:textId="3947D576" w:rsidR="2D59B463" w:rsidRDefault="2D59B463" w:rsidP="4467AACD">
            <w:pPr>
              <w:keepLines/>
              <w:spacing w:after="120"/>
              <w:jc w:val="both"/>
            </w:pPr>
            <w:r>
              <w:t>View Company Stocks</w:t>
            </w:r>
          </w:p>
        </w:tc>
      </w:tr>
      <w:tr w:rsidR="4467AACD" w14:paraId="02DE4BAA" w14:textId="77777777" w:rsidTr="4467AACD">
        <w:trPr>
          <w:trHeight w:val="300"/>
        </w:trPr>
        <w:tc>
          <w:tcPr>
            <w:tcW w:w="2304" w:type="dxa"/>
          </w:tcPr>
          <w:p w14:paraId="5049CE44" w14:textId="77777777" w:rsidR="4467AACD" w:rsidRDefault="4467AACD" w:rsidP="4467AACD">
            <w:pPr>
              <w:keepLines/>
              <w:spacing w:after="120"/>
              <w:rPr>
                <w:b/>
                <w:bCs/>
              </w:rPr>
            </w:pPr>
            <w:r w:rsidRPr="4467AACD">
              <w:rPr>
                <w:b/>
                <w:bCs/>
              </w:rPr>
              <w:t>Brief Description</w:t>
            </w:r>
          </w:p>
        </w:tc>
        <w:tc>
          <w:tcPr>
            <w:tcW w:w="7018" w:type="dxa"/>
            <w:gridSpan w:val="2"/>
          </w:tcPr>
          <w:p w14:paraId="62C4D3DD" w14:textId="31F12BA9" w:rsidR="16BA631A" w:rsidRDefault="16BA631A" w:rsidP="4467AACD">
            <w:pPr>
              <w:keepLines/>
              <w:spacing w:after="120"/>
              <w:jc w:val="both"/>
            </w:pPr>
            <w:r w:rsidRPr="4467AACD">
              <w:t>This use case describes the user viewing a chart of a selected company’s stocks over a given time period.</w:t>
            </w:r>
          </w:p>
        </w:tc>
      </w:tr>
      <w:tr w:rsidR="4467AACD" w14:paraId="1C9DF777" w14:textId="77777777" w:rsidTr="4467AACD">
        <w:trPr>
          <w:trHeight w:val="300"/>
        </w:trPr>
        <w:tc>
          <w:tcPr>
            <w:tcW w:w="2304" w:type="dxa"/>
          </w:tcPr>
          <w:p w14:paraId="3B33BA59" w14:textId="77777777" w:rsidR="4467AACD" w:rsidRDefault="4467AACD" w:rsidP="4467AACD">
            <w:pPr>
              <w:keepLines/>
              <w:spacing w:after="120"/>
              <w:rPr>
                <w:b/>
                <w:bCs/>
              </w:rPr>
            </w:pPr>
            <w:r w:rsidRPr="4467AACD">
              <w:rPr>
                <w:b/>
                <w:bCs/>
              </w:rPr>
              <w:t>Frequency of Use</w:t>
            </w:r>
          </w:p>
        </w:tc>
        <w:tc>
          <w:tcPr>
            <w:tcW w:w="7018" w:type="dxa"/>
            <w:gridSpan w:val="2"/>
          </w:tcPr>
          <w:p w14:paraId="680B076C" w14:textId="3728A6E8" w:rsidR="11984479" w:rsidRDefault="11984479" w:rsidP="4467AACD">
            <w:pPr>
              <w:keepLines/>
              <w:spacing w:after="120"/>
              <w:jc w:val="both"/>
            </w:pPr>
            <w:r>
              <w:t xml:space="preserve">Medium - </w:t>
            </w:r>
            <w:r w:rsidR="07D0DA93">
              <w:t>1</w:t>
            </w:r>
            <w:r w:rsidR="2D5503DA">
              <w:t>0</w:t>
            </w:r>
            <w:r w:rsidR="4467AACD">
              <w:t>%</w:t>
            </w:r>
          </w:p>
        </w:tc>
      </w:tr>
      <w:tr w:rsidR="4467AACD" w14:paraId="0DC46BF4" w14:textId="77777777" w:rsidTr="4467AACD">
        <w:trPr>
          <w:trHeight w:val="300"/>
        </w:trPr>
        <w:tc>
          <w:tcPr>
            <w:tcW w:w="2304" w:type="dxa"/>
          </w:tcPr>
          <w:p w14:paraId="43C6EBAB" w14:textId="77777777" w:rsidR="4467AACD" w:rsidRDefault="4467AACD" w:rsidP="4467AACD">
            <w:pPr>
              <w:keepLines/>
              <w:spacing w:after="120"/>
              <w:rPr>
                <w:b/>
                <w:bCs/>
              </w:rPr>
            </w:pPr>
            <w:r w:rsidRPr="4467AACD">
              <w:rPr>
                <w:b/>
                <w:bCs/>
              </w:rPr>
              <w:t>Priority</w:t>
            </w:r>
          </w:p>
        </w:tc>
        <w:tc>
          <w:tcPr>
            <w:tcW w:w="7018" w:type="dxa"/>
            <w:gridSpan w:val="2"/>
          </w:tcPr>
          <w:p w14:paraId="419DFCE2" w14:textId="198CDFA9" w:rsidR="23800FD1" w:rsidRDefault="23800FD1" w:rsidP="4467AACD">
            <w:pPr>
              <w:keepLines/>
              <w:spacing w:after="120"/>
              <w:jc w:val="both"/>
            </w:pPr>
            <w:r>
              <w:t>High</w:t>
            </w:r>
          </w:p>
        </w:tc>
      </w:tr>
      <w:tr w:rsidR="4467AACD" w14:paraId="50C4BF1E" w14:textId="77777777" w:rsidTr="4467AACD">
        <w:trPr>
          <w:trHeight w:val="300"/>
        </w:trPr>
        <w:tc>
          <w:tcPr>
            <w:tcW w:w="2304" w:type="dxa"/>
          </w:tcPr>
          <w:p w14:paraId="1C6D24D7" w14:textId="77777777" w:rsidR="4467AACD" w:rsidRDefault="4467AACD" w:rsidP="4467AACD">
            <w:pPr>
              <w:keepLines/>
              <w:spacing w:after="120"/>
              <w:rPr>
                <w:b/>
                <w:bCs/>
              </w:rPr>
            </w:pPr>
            <w:r w:rsidRPr="4467AACD">
              <w:rPr>
                <w:b/>
                <w:bCs/>
              </w:rPr>
              <w:t>Current Version</w:t>
            </w:r>
          </w:p>
        </w:tc>
        <w:tc>
          <w:tcPr>
            <w:tcW w:w="7018" w:type="dxa"/>
            <w:gridSpan w:val="2"/>
          </w:tcPr>
          <w:p w14:paraId="3101D27A" w14:textId="4768C75D" w:rsidR="4467AACD" w:rsidRDefault="4467AACD" w:rsidP="4467AACD">
            <w:pPr>
              <w:keepLines/>
              <w:spacing w:after="120"/>
              <w:jc w:val="both"/>
            </w:pPr>
            <w:r>
              <w:t>1.</w:t>
            </w:r>
            <w:r w:rsidR="0EC5B4C9">
              <w:t>0</w:t>
            </w:r>
          </w:p>
        </w:tc>
      </w:tr>
      <w:tr w:rsidR="4467AACD" w14:paraId="1A0A11FF" w14:textId="77777777" w:rsidTr="4467AACD">
        <w:trPr>
          <w:trHeight w:val="300"/>
        </w:trPr>
        <w:tc>
          <w:tcPr>
            <w:tcW w:w="2304" w:type="dxa"/>
          </w:tcPr>
          <w:p w14:paraId="5D6FC130" w14:textId="77777777" w:rsidR="4467AACD" w:rsidRDefault="4467AACD" w:rsidP="4467AACD">
            <w:pPr>
              <w:keepLines/>
              <w:spacing w:after="120"/>
              <w:rPr>
                <w:b/>
                <w:bCs/>
              </w:rPr>
            </w:pPr>
            <w:r w:rsidRPr="4467AACD">
              <w:rPr>
                <w:b/>
                <w:bCs/>
              </w:rPr>
              <w:t>Date of First Version</w:t>
            </w:r>
          </w:p>
        </w:tc>
        <w:tc>
          <w:tcPr>
            <w:tcW w:w="7018" w:type="dxa"/>
            <w:gridSpan w:val="2"/>
          </w:tcPr>
          <w:p w14:paraId="682AECF6" w14:textId="28A1DC33" w:rsidR="0EC5B4C9" w:rsidRDefault="0EC5B4C9" w:rsidP="4467AACD">
            <w:pPr>
              <w:keepLines/>
              <w:spacing w:after="120"/>
              <w:jc w:val="both"/>
            </w:pPr>
            <w:r>
              <w:t>02/27/2026</w:t>
            </w:r>
          </w:p>
        </w:tc>
      </w:tr>
      <w:tr w:rsidR="4467AACD" w14:paraId="0F29F706" w14:textId="77777777" w:rsidTr="4467AACD">
        <w:trPr>
          <w:trHeight w:val="300"/>
        </w:trPr>
        <w:tc>
          <w:tcPr>
            <w:tcW w:w="2304" w:type="dxa"/>
          </w:tcPr>
          <w:p w14:paraId="34280C41" w14:textId="77777777" w:rsidR="4467AACD" w:rsidRDefault="4467AACD" w:rsidP="4467AACD">
            <w:pPr>
              <w:keepLines/>
              <w:spacing w:after="120"/>
              <w:rPr>
                <w:b/>
                <w:bCs/>
              </w:rPr>
            </w:pPr>
            <w:r w:rsidRPr="4467AACD">
              <w:rPr>
                <w:b/>
                <w:bCs/>
              </w:rPr>
              <w:t>Date of Last Version</w:t>
            </w:r>
          </w:p>
        </w:tc>
        <w:tc>
          <w:tcPr>
            <w:tcW w:w="7018" w:type="dxa"/>
            <w:gridSpan w:val="2"/>
          </w:tcPr>
          <w:p w14:paraId="73CCB4D9" w14:textId="446B2180" w:rsidR="0EF85CFC" w:rsidRDefault="0EF85CFC" w:rsidP="4467AACD">
            <w:pPr>
              <w:keepLines/>
              <w:spacing w:after="120"/>
              <w:jc w:val="both"/>
            </w:pPr>
            <w:r>
              <w:t>02/27/2026</w:t>
            </w:r>
          </w:p>
        </w:tc>
      </w:tr>
      <w:tr w:rsidR="4467AACD" w14:paraId="0DD055A3" w14:textId="77777777" w:rsidTr="4467AACD">
        <w:trPr>
          <w:trHeight w:val="300"/>
        </w:trPr>
        <w:tc>
          <w:tcPr>
            <w:tcW w:w="2304" w:type="dxa"/>
          </w:tcPr>
          <w:p w14:paraId="0DE6AC9C" w14:textId="77777777" w:rsidR="4467AACD" w:rsidRDefault="4467AACD" w:rsidP="4467AACD">
            <w:pPr>
              <w:keepLines/>
              <w:spacing w:after="120"/>
              <w:rPr>
                <w:b/>
                <w:bCs/>
              </w:rPr>
            </w:pPr>
            <w:r w:rsidRPr="4467AACD">
              <w:rPr>
                <w:b/>
                <w:bCs/>
              </w:rPr>
              <w:t>Created By</w:t>
            </w:r>
          </w:p>
        </w:tc>
        <w:tc>
          <w:tcPr>
            <w:tcW w:w="7018" w:type="dxa"/>
            <w:gridSpan w:val="2"/>
          </w:tcPr>
          <w:p w14:paraId="7DB97788" w14:textId="2FB51EA9" w:rsidR="3A1D214E" w:rsidRDefault="3A1D214E" w:rsidP="4467AACD">
            <w:pPr>
              <w:keepLines/>
              <w:spacing w:after="120"/>
              <w:jc w:val="both"/>
            </w:pPr>
            <w:r>
              <w:t>Ayesha Khan</w:t>
            </w:r>
          </w:p>
        </w:tc>
      </w:tr>
      <w:tr w:rsidR="4467AACD" w14:paraId="79321382" w14:textId="77777777" w:rsidTr="4467AACD">
        <w:trPr>
          <w:trHeight w:val="300"/>
        </w:trPr>
        <w:tc>
          <w:tcPr>
            <w:tcW w:w="2304" w:type="dxa"/>
          </w:tcPr>
          <w:p w14:paraId="49554B8D" w14:textId="77777777" w:rsidR="4467AACD" w:rsidRDefault="4467AACD" w:rsidP="4467AACD">
            <w:pPr>
              <w:keepLines/>
              <w:spacing w:after="120"/>
              <w:rPr>
                <w:b/>
                <w:bCs/>
              </w:rPr>
            </w:pPr>
            <w:r w:rsidRPr="4467AACD">
              <w:rPr>
                <w:b/>
                <w:bCs/>
              </w:rPr>
              <w:t>Last Update By</w:t>
            </w:r>
          </w:p>
        </w:tc>
        <w:tc>
          <w:tcPr>
            <w:tcW w:w="7018" w:type="dxa"/>
            <w:gridSpan w:val="2"/>
          </w:tcPr>
          <w:p w14:paraId="3385C0E6" w14:textId="20F4275C" w:rsidR="4E7A6309" w:rsidRDefault="4E7A6309" w:rsidP="4467AACD">
            <w:pPr>
              <w:keepLines/>
              <w:spacing w:after="120"/>
              <w:jc w:val="both"/>
            </w:pPr>
            <w:r>
              <w:t>Ayesha Khan</w:t>
            </w:r>
          </w:p>
        </w:tc>
      </w:tr>
      <w:tr w:rsidR="4467AACD" w14:paraId="7152D3E8" w14:textId="77777777" w:rsidTr="4467AACD">
        <w:trPr>
          <w:trHeight w:val="300"/>
        </w:trPr>
        <w:tc>
          <w:tcPr>
            <w:tcW w:w="2304" w:type="dxa"/>
          </w:tcPr>
          <w:p w14:paraId="678C3A4F" w14:textId="77777777" w:rsidR="4467AACD" w:rsidRDefault="4467AACD" w:rsidP="4467AACD">
            <w:pPr>
              <w:keepLines/>
              <w:spacing w:after="120"/>
              <w:rPr>
                <w:b/>
                <w:bCs/>
              </w:rPr>
            </w:pPr>
            <w:r w:rsidRPr="4467AACD">
              <w:rPr>
                <w:b/>
                <w:bCs/>
              </w:rPr>
              <w:t>Approved By</w:t>
            </w:r>
          </w:p>
        </w:tc>
        <w:tc>
          <w:tcPr>
            <w:tcW w:w="7018" w:type="dxa"/>
            <w:gridSpan w:val="2"/>
          </w:tcPr>
          <w:p w14:paraId="55FF796F" w14:textId="138A0E18" w:rsidR="1B17C4F9" w:rsidRDefault="1B17C4F9" w:rsidP="4467AACD">
            <w:pPr>
              <w:keepLines/>
              <w:spacing w:after="120"/>
              <w:jc w:val="both"/>
            </w:pPr>
            <w:r>
              <w:t>Hector Marrero-Colominas</w:t>
            </w:r>
          </w:p>
        </w:tc>
      </w:tr>
      <w:tr w:rsidR="4467AACD" w14:paraId="65226CEC" w14:textId="77777777" w:rsidTr="4467AACD">
        <w:trPr>
          <w:trHeight w:val="300"/>
        </w:trPr>
        <w:tc>
          <w:tcPr>
            <w:tcW w:w="2304" w:type="dxa"/>
          </w:tcPr>
          <w:p w14:paraId="0DDE5704" w14:textId="77777777" w:rsidR="4467AACD" w:rsidRDefault="4467AACD" w:rsidP="4467AACD">
            <w:pPr>
              <w:keepLines/>
              <w:spacing w:after="120"/>
              <w:rPr>
                <w:b/>
                <w:bCs/>
              </w:rPr>
            </w:pPr>
            <w:r w:rsidRPr="4467AACD">
              <w:rPr>
                <w:b/>
                <w:bCs/>
              </w:rPr>
              <w:lastRenderedPageBreak/>
              <w:t>Assumptions</w:t>
            </w:r>
          </w:p>
        </w:tc>
        <w:tc>
          <w:tcPr>
            <w:tcW w:w="7018" w:type="dxa"/>
            <w:gridSpan w:val="2"/>
          </w:tcPr>
          <w:p w14:paraId="55C711D1" w14:textId="77777777" w:rsidR="4467AACD" w:rsidRDefault="4467AACD" w:rsidP="4467AACD">
            <w:pPr>
              <w:keepLines/>
              <w:spacing w:after="120"/>
              <w:jc w:val="both"/>
            </w:pPr>
            <w:r>
              <w:t>The user is logged into the system.</w:t>
            </w:r>
          </w:p>
          <w:p w14:paraId="6FB71429" w14:textId="55A2552B" w:rsidR="4467AACD" w:rsidRDefault="4467AACD" w:rsidP="4467AACD">
            <w:pPr>
              <w:keepLines/>
              <w:spacing w:after="120"/>
              <w:jc w:val="both"/>
            </w:pPr>
            <w:r>
              <w:t xml:space="preserve">The </w:t>
            </w:r>
            <w:r w:rsidR="2DB34857">
              <w:t>company exists in the Omnium database.</w:t>
            </w:r>
          </w:p>
        </w:tc>
      </w:tr>
      <w:tr w:rsidR="4467AACD" w14:paraId="399D8044" w14:textId="77777777" w:rsidTr="4467AACD">
        <w:trPr>
          <w:trHeight w:val="300"/>
        </w:trPr>
        <w:tc>
          <w:tcPr>
            <w:tcW w:w="2304" w:type="dxa"/>
          </w:tcPr>
          <w:p w14:paraId="25316FC2" w14:textId="77777777" w:rsidR="4467AACD" w:rsidRDefault="4467AACD" w:rsidP="4467AACD">
            <w:pPr>
              <w:keepLines/>
              <w:spacing w:after="120"/>
              <w:rPr>
                <w:b/>
                <w:bCs/>
              </w:rPr>
            </w:pPr>
            <w:r w:rsidRPr="4467AACD">
              <w:rPr>
                <w:b/>
                <w:bCs/>
              </w:rPr>
              <w:t>Primary Actor</w:t>
            </w:r>
          </w:p>
        </w:tc>
        <w:tc>
          <w:tcPr>
            <w:tcW w:w="7018" w:type="dxa"/>
            <w:gridSpan w:val="2"/>
          </w:tcPr>
          <w:p w14:paraId="392D2E31" w14:textId="77777777" w:rsidR="4467AACD" w:rsidRDefault="4467AACD" w:rsidP="4467AACD">
            <w:pPr>
              <w:keepLines/>
              <w:spacing w:after="120"/>
              <w:jc w:val="both"/>
            </w:pPr>
            <w:r>
              <w:t>User</w:t>
            </w:r>
          </w:p>
        </w:tc>
      </w:tr>
      <w:tr w:rsidR="4467AACD" w14:paraId="08BD934D" w14:textId="77777777" w:rsidTr="4467AACD">
        <w:trPr>
          <w:trHeight w:val="300"/>
        </w:trPr>
        <w:tc>
          <w:tcPr>
            <w:tcW w:w="230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E58A599" w14:textId="77777777" w:rsidR="4467AACD" w:rsidRDefault="4467AACD" w:rsidP="4467AACD">
            <w:pPr>
              <w:keepLines/>
              <w:spacing w:after="120"/>
              <w:rPr>
                <w:b/>
                <w:bCs/>
              </w:rPr>
            </w:pPr>
            <w:r w:rsidRPr="4467AACD">
              <w:rPr>
                <w:b/>
                <w:bCs/>
              </w:rPr>
              <w:t>Secondary Actor/s</w:t>
            </w:r>
          </w:p>
        </w:tc>
        <w:tc>
          <w:tcPr>
            <w:tcW w:w="7018"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653E1CD" w14:textId="3DDA66EE" w:rsidR="4467AACD" w:rsidRDefault="4467AACD" w:rsidP="4467AACD">
            <w:pPr>
              <w:keepLines/>
              <w:spacing w:after="120"/>
              <w:jc w:val="both"/>
            </w:pPr>
            <w:r>
              <w:t>None.</w:t>
            </w:r>
          </w:p>
        </w:tc>
      </w:tr>
      <w:tr w:rsidR="4467AACD" w14:paraId="665D3DFE" w14:textId="77777777" w:rsidTr="4467AACD">
        <w:trPr>
          <w:trHeight w:val="300"/>
        </w:trPr>
        <w:tc>
          <w:tcPr>
            <w:tcW w:w="230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A255A06" w14:textId="77777777" w:rsidR="4467AACD" w:rsidRDefault="4467AACD" w:rsidP="4467AACD">
            <w:pPr>
              <w:keepLines/>
              <w:spacing w:after="120"/>
              <w:rPr>
                <w:b/>
                <w:bCs/>
              </w:rPr>
            </w:pPr>
            <w:r w:rsidRPr="4467AACD">
              <w:rPr>
                <w:b/>
                <w:bCs/>
              </w:rPr>
              <w:t>Preconditions</w:t>
            </w:r>
          </w:p>
        </w:tc>
        <w:tc>
          <w:tcPr>
            <w:tcW w:w="7018"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0C06E38" w14:textId="1EF958E1" w:rsidR="0F9ACCFB" w:rsidRDefault="0F9ACCFB" w:rsidP="4467AACD">
            <w:pPr>
              <w:keepLines/>
              <w:spacing w:after="120"/>
              <w:jc w:val="both"/>
            </w:pPr>
            <w:r>
              <w:t xml:space="preserve">The user has clicked on a company in the market to view their market value. </w:t>
            </w:r>
          </w:p>
        </w:tc>
      </w:tr>
      <w:tr w:rsidR="4467AACD" w14:paraId="04107C79" w14:textId="77777777" w:rsidTr="4467AACD">
        <w:trPr>
          <w:trHeight w:val="300"/>
        </w:trPr>
        <w:tc>
          <w:tcPr>
            <w:tcW w:w="230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6F9FC93" w14:textId="77777777" w:rsidR="4467AACD" w:rsidRDefault="4467AACD" w:rsidP="4467AACD">
            <w:pPr>
              <w:keepLines/>
              <w:spacing w:after="120"/>
              <w:rPr>
                <w:b/>
                <w:bCs/>
              </w:rPr>
            </w:pPr>
            <w:r w:rsidRPr="4467AACD">
              <w:rPr>
                <w:b/>
                <w:bCs/>
              </w:rPr>
              <w:t>Postconditions</w:t>
            </w:r>
          </w:p>
        </w:tc>
        <w:tc>
          <w:tcPr>
            <w:tcW w:w="7018"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2762AC9" w14:textId="17701D38" w:rsidR="05D80DDC" w:rsidRDefault="05D80DDC" w:rsidP="4467AACD">
            <w:pPr>
              <w:keepLines/>
              <w:spacing w:after="120"/>
              <w:jc w:val="both"/>
            </w:pPr>
            <w:r>
              <w:t>The system displays a time series graph presenting the company’s market value.</w:t>
            </w:r>
          </w:p>
        </w:tc>
      </w:tr>
      <w:tr w:rsidR="4467AACD" w14:paraId="41331D90" w14:textId="77777777" w:rsidTr="4467AACD">
        <w:trPr>
          <w:trHeight w:val="300"/>
        </w:trPr>
        <w:tc>
          <w:tcPr>
            <w:tcW w:w="230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36A799C" w14:textId="77777777" w:rsidR="4467AACD" w:rsidRDefault="4467AACD" w:rsidP="4467AACD">
            <w:pPr>
              <w:keepLines/>
              <w:spacing w:after="120"/>
              <w:rPr>
                <w:b/>
                <w:bCs/>
              </w:rPr>
            </w:pPr>
            <w:r w:rsidRPr="4467AACD">
              <w:rPr>
                <w:b/>
                <w:bCs/>
              </w:rPr>
              <w:t>Trigger</w:t>
            </w:r>
          </w:p>
        </w:tc>
        <w:tc>
          <w:tcPr>
            <w:tcW w:w="7018"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39CD164" w14:textId="7A84232C" w:rsidR="3AC5EB52" w:rsidRDefault="3AC5EB52" w:rsidP="4467AACD">
            <w:pPr>
              <w:keepLines/>
              <w:spacing w:after="120"/>
              <w:jc w:val="both"/>
            </w:pPr>
            <w:r>
              <w:t xml:space="preserve">The user decides to click on a company’s stock information and graphs. </w:t>
            </w:r>
          </w:p>
        </w:tc>
      </w:tr>
      <w:tr w:rsidR="4467AACD" w14:paraId="26E74267" w14:textId="77777777" w:rsidTr="4467AACD">
        <w:trPr>
          <w:trHeight w:val="300"/>
        </w:trPr>
        <w:tc>
          <w:tcPr>
            <w:tcW w:w="230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6448644" w14:textId="77777777" w:rsidR="4467AACD" w:rsidRDefault="4467AACD" w:rsidP="4467AACD">
            <w:pPr>
              <w:keepLines/>
              <w:spacing w:after="120"/>
              <w:rPr>
                <w:b/>
                <w:bCs/>
              </w:rPr>
            </w:pPr>
            <w:r w:rsidRPr="4467AACD">
              <w:rPr>
                <w:b/>
                <w:bCs/>
              </w:rPr>
              <w:t>Main Success Scenario</w:t>
            </w:r>
          </w:p>
        </w:tc>
        <w:tc>
          <w:tcPr>
            <w:tcW w:w="347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0127CBD" w14:textId="77777777" w:rsidR="4467AACD" w:rsidRDefault="4467AACD" w:rsidP="4467AACD">
            <w:pPr>
              <w:keepLines/>
              <w:spacing w:after="120"/>
              <w:rPr>
                <w:b/>
                <w:bCs/>
              </w:rPr>
            </w:pPr>
            <w:r w:rsidRPr="4467AACD">
              <w:rPr>
                <w:b/>
                <w:bCs/>
              </w:rPr>
              <w:t>User Actions</w:t>
            </w:r>
          </w:p>
        </w:tc>
        <w:tc>
          <w:tcPr>
            <w:tcW w:w="354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0E2A37B" w14:textId="77777777" w:rsidR="4467AACD" w:rsidRDefault="4467AACD" w:rsidP="4467AACD">
            <w:pPr>
              <w:keepLines/>
              <w:spacing w:after="120"/>
              <w:rPr>
                <w:b/>
                <w:bCs/>
              </w:rPr>
            </w:pPr>
            <w:r w:rsidRPr="4467AACD">
              <w:rPr>
                <w:b/>
                <w:bCs/>
              </w:rPr>
              <w:t>System Actions</w:t>
            </w:r>
          </w:p>
        </w:tc>
      </w:tr>
      <w:tr w:rsidR="4467AACD" w14:paraId="5B1DCD0B" w14:textId="77777777" w:rsidTr="4467AACD">
        <w:trPr>
          <w:trHeight w:val="300"/>
        </w:trPr>
        <w:tc>
          <w:tcPr>
            <w:tcW w:w="230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A3AE99C" w14:textId="77777777" w:rsidR="4467AACD" w:rsidRDefault="4467AACD" w:rsidP="4467AACD">
            <w:pPr>
              <w:keepLines/>
              <w:spacing w:after="120"/>
              <w:rPr>
                <w:b/>
                <w:bCs/>
              </w:rPr>
            </w:pPr>
          </w:p>
        </w:tc>
        <w:tc>
          <w:tcPr>
            <w:tcW w:w="347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2FECC31" w14:textId="26DCAFC8" w:rsidR="4467AACD" w:rsidRDefault="4467AACD" w:rsidP="4467AACD">
            <w:pPr>
              <w:spacing w:after="200"/>
              <w:jc w:val="both"/>
            </w:pPr>
            <w:r>
              <w:t xml:space="preserve">1. The user logs into their </w:t>
            </w:r>
            <w:r w:rsidR="558FB934">
              <w:t xml:space="preserve">Omnium </w:t>
            </w:r>
            <w:r>
              <w:t>account.</w:t>
            </w:r>
          </w:p>
          <w:p w14:paraId="5E297050" w14:textId="77777777" w:rsidR="4467AACD" w:rsidRDefault="4467AACD" w:rsidP="4467AACD">
            <w:pPr>
              <w:spacing w:after="200"/>
              <w:jc w:val="both"/>
            </w:pPr>
          </w:p>
          <w:p w14:paraId="54258CEC" w14:textId="0A163D23" w:rsidR="4467AACD" w:rsidRDefault="4467AACD" w:rsidP="4467AACD">
            <w:pPr>
              <w:spacing w:after="200"/>
              <w:jc w:val="both"/>
            </w:pPr>
            <w:r>
              <w:t xml:space="preserve">3. The user searches for the desired </w:t>
            </w:r>
            <w:r w:rsidR="62FC6403">
              <w:t>company via the company’s ticker symbol.</w:t>
            </w:r>
          </w:p>
          <w:p w14:paraId="52C1437E" w14:textId="77777777" w:rsidR="4467AACD" w:rsidRDefault="4467AACD" w:rsidP="4467AACD">
            <w:pPr>
              <w:spacing w:after="200"/>
              <w:jc w:val="both"/>
            </w:pPr>
          </w:p>
          <w:p w14:paraId="67AA6508" w14:textId="453AC162" w:rsidR="4467AACD" w:rsidRDefault="4467AACD" w:rsidP="4467AACD">
            <w:pPr>
              <w:spacing w:after="200"/>
              <w:jc w:val="both"/>
            </w:pPr>
            <w:r>
              <w:t xml:space="preserve">5. The user reviews the </w:t>
            </w:r>
            <w:r w:rsidR="67F9D832">
              <w:t xml:space="preserve">information and makes analysis off of the presented visuals. </w:t>
            </w:r>
          </w:p>
        </w:tc>
        <w:tc>
          <w:tcPr>
            <w:tcW w:w="354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4821FEC" w14:textId="77777777" w:rsidR="4467AACD" w:rsidRDefault="4467AACD" w:rsidP="4467AACD">
            <w:pPr>
              <w:keepLines/>
              <w:spacing w:after="120"/>
              <w:jc w:val="both"/>
            </w:pPr>
          </w:p>
          <w:p w14:paraId="0AFACE56" w14:textId="7EAB8423" w:rsidR="4467AACD" w:rsidRDefault="4467AACD" w:rsidP="4467AACD">
            <w:pPr>
              <w:keepLines/>
              <w:spacing w:after="120"/>
              <w:jc w:val="both"/>
            </w:pPr>
            <w:r>
              <w:t xml:space="preserve">2. The system authenticates the user's session and verifies that the user is logged in. </w:t>
            </w:r>
          </w:p>
          <w:p w14:paraId="74CD13AE" w14:textId="77777777" w:rsidR="4467AACD" w:rsidRDefault="4467AACD" w:rsidP="4467AACD">
            <w:pPr>
              <w:keepLines/>
              <w:spacing w:after="120"/>
              <w:jc w:val="both"/>
            </w:pPr>
          </w:p>
          <w:p w14:paraId="6EE98A9C" w14:textId="752637EE" w:rsidR="4467AACD" w:rsidRDefault="4467AACD" w:rsidP="4467AACD">
            <w:pPr>
              <w:keepLines/>
              <w:spacing w:after="120"/>
              <w:jc w:val="both"/>
            </w:pPr>
            <w:r>
              <w:t xml:space="preserve">4. The system retrieves the selected </w:t>
            </w:r>
            <w:r w:rsidR="3163C1C4">
              <w:t xml:space="preserve">company’s information, displaying time-series plots as well as other relevant information about their market shares. </w:t>
            </w:r>
          </w:p>
          <w:p w14:paraId="370AB016" w14:textId="7F556940" w:rsidR="4467AACD" w:rsidRDefault="4467AACD" w:rsidP="4467AACD">
            <w:pPr>
              <w:keepLines/>
              <w:spacing w:after="120"/>
              <w:jc w:val="both"/>
            </w:pPr>
          </w:p>
        </w:tc>
      </w:tr>
      <w:tr w:rsidR="4467AACD" w14:paraId="27AAC5F9" w14:textId="77777777" w:rsidTr="4467AACD">
        <w:trPr>
          <w:trHeight w:val="300"/>
        </w:trPr>
        <w:tc>
          <w:tcPr>
            <w:tcW w:w="230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86BBF2B" w14:textId="77777777" w:rsidR="4467AACD" w:rsidRDefault="4467AACD" w:rsidP="4467AACD">
            <w:pPr>
              <w:keepLines/>
              <w:spacing w:after="120"/>
              <w:rPr>
                <w:b/>
                <w:bCs/>
              </w:rPr>
            </w:pPr>
            <w:r w:rsidRPr="4467AACD">
              <w:rPr>
                <w:b/>
                <w:bCs/>
              </w:rPr>
              <w:t>Alternate Scenarios</w:t>
            </w:r>
          </w:p>
        </w:tc>
        <w:tc>
          <w:tcPr>
            <w:tcW w:w="347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2929E05" w14:textId="77777777" w:rsidR="4467AACD" w:rsidRDefault="4467AACD" w:rsidP="4467AACD">
            <w:pPr>
              <w:keepLines/>
              <w:spacing w:after="120"/>
              <w:jc w:val="both"/>
            </w:pPr>
            <w:r w:rsidRPr="4467AACD">
              <w:rPr>
                <w:b/>
                <w:bCs/>
              </w:rPr>
              <w:t>User Actions</w:t>
            </w:r>
          </w:p>
        </w:tc>
        <w:tc>
          <w:tcPr>
            <w:tcW w:w="354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7BDA2B7" w14:textId="77777777" w:rsidR="4467AACD" w:rsidRDefault="4467AACD" w:rsidP="4467AACD">
            <w:pPr>
              <w:keepLines/>
              <w:spacing w:after="120"/>
              <w:jc w:val="both"/>
            </w:pPr>
            <w:r w:rsidRPr="4467AACD">
              <w:rPr>
                <w:b/>
                <w:bCs/>
              </w:rPr>
              <w:t>System Actions</w:t>
            </w:r>
          </w:p>
        </w:tc>
      </w:tr>
      <w:tr w:rsidR="4467AACD" w14:paraId="18BF97C2" w14:textId="77777777" w:rsidTr="4467AACD">
        <w:trPr>
          <w:trHeight w:val="300"/>
        </w:trPr>
        <w:tc>
          <w:tcPr>
            <w:tcW w:w="230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4FD026F" w14:textId="77777777" w:rsidR="4467AACD" w:rsidRDefault="4467AACD" w:rsidP="4467AACD">
            <w:pPr>
              <w:keepLines/>
              <w:spacing w:after="120"/>
              <w:rPr>
                <w:b/>
                <w:bCs/>
              </w:rPr>
            </w:pPr>
          </w:p>
        </w:tc>
        <w:tc>
          <w:tcPr>
            <w:tcW w:w="347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C2F8020" w14:textId="25DCE664" w:rsidR="278555BB" w:rsidRDefault="278555BB" w:rsidP="4467AACD">
            <w:pPr>
              <w:keepLines/>
              <w:spacing w:after="120"/>
              <w:jc w:val="both"/>
            </w:pPr>
            <w:commentRangeStart w:id="56"/>
            <w:r>
              <w:t>3.a. The user searches for a company that does not exist in the database.</w:t>
            </w:r>
          </w:p>
        </w:tc>
        <w:tc>
          <w:tcPr>
            <w:tcW w:w="354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C2ADE35" w14:textId="7FC1AB6C" w:rsidR="591156E7" w:rsidRDefault="591156E7" w:rsidP="4467AACD">
            <w:pPr>
              <w:keepLines/>
              <w:spacing w:after="120"/>
              <w:jc w:val="both"/>
            </w:pPr>
            <w:r>
              <w:t>4.b. The system displays a message that the company searched for does not exist.</w:t>
            </w:r>
            <w:commentRangeEnd w:id="56"/>
            <w:r w:rsidR="00A21663">
              <w:rPr>
                <w:rStyle w:val="CommentReference"/>
              </w:rPr>
              <w:commentReference w:id="56"/>
            </w:r>
          </w:p>
          <w:p w14:paraId="3F61625F" w14:textId="39950970" w:rsidR="4467AACD" w:rsidRDefault="4467AACD" w:rsidP="4467AACD">
            <w:pPr>
              <w:keepLines/>
              <w:spacing w:after="120"/>
              <w:jc w:val="both"/>
            </w:pPr>
          </w:p>
        </w:tc>
      </w:tr>
      <w:tr w:rsidR="4467AACD" w14:paraId="3030BE11" w14:textId="77777777" w:rsidTr="4467AACD">
        <w:trPr>
          <w:trHeight w:val="300"/>
        </w:trPr>
        <w:tc>
          <w:tcPr>
            <w:tcW w:w="230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66F8C6D" w14:textId="77777777" w:rsidR="4467AACD" w:rsidRDefault="4467AACD" w:rsidP="4467AACD">
            <w:pPr>
              <w:keepLines/>
              <w:spacing w:after="120"/>
              <w:rPr>
                <w:b/>
                <w:bCs/>
              </w:rPr>
            </w:pPr>
            <w:r w:rsidRPr="4467AACD">
              <w:rPr>
                <w:b/>
                <w:bCs/>
              </w:rPr>
              <w:t xml:space="preserve">Additional Notes (Constraints, etc.) </w:t>
            </w:r>
          </w:p>
        </w:tc>
        <w:tc>
          <w:tcPr>
            <w:tcW w:w="7018"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F1A1613" w14:textId="0CEB27E9" w:rsidR="4467AACD" w:rsidRDefault="4467AACD" w:rsidP="4467AACD">
            <w:pPr>
              <w:keepLines/>
              <w:spacing w:after="120"/>
              <w:jc w:val="both"/>
            </w:pPr>
          </w:p>
        </w:tc>
      </w:tr>
    </w:tbl>
    <w:p w14:paraId="4A6FC3F1" w14:textId="4B981928" w:rsidR="4467AACD" w:rsidRDefault="4467AACD" w:rsidP="4467AACD">
      <w:pPr>
        <w:rPr>
          <w:lang w:val="en-GB"/>
        </w:rPr>
      </w:pPr>
    </w:p>
    <w:p w14:paraId="4D20B982" w14:textId="2DE95815" w:rsidR="65C49E93" w:rsidRDefault="65C49E93" w:rsidP="4467AACD">
      <w:pPr>
        <w:pStyle w:val="Heading1"/>
        <w:ind w:left="720" w:hanging="720"/>
        <w:rPr>
          <w:lang w:val="en-GB"/>
        </w:rPr>
      </w:pPr>
      <w:bookmarkStart w:id="57" w:name="_Toc223387927"/>
      <w:r w:rsidRPr="4467AACD">
        <w:rPr>
          <w:lang w:val="en-GB"/>
        </w:rPr>
        <w:t>Appendix B – Use Case 8 – Portfolio</w:t>
      </w:r>
      <w:r w:rsidR="3307FAD7" w:rsidRPr="4467AACD">
        <w:rPr>
          <w:lang w:val="en-GB"/>
        </w:rPr>
        <w:t xml:space="preserve"> Tracking</w:t>
      </w:r>
      <w:bookmarkEnd w:id="57"/>
    </w:p>
    <w:tbl>
      <w:tblPr>
        <w:tblW w:w="0" w:type="auto"/>
        <w:tblInd w:w="-115"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ook w:val="0000" w:firstRow="0" w:lastRow="0" w:firstColumn="0" w:lastColumn="0" w:noHBand="0" w:noVBand="0"/>
      </w:tblPr>
      <w:tblGrid>
        <w:gridCol w:w="2304"/>
        <w:gridCol w:w="3474"/>
        <w:gridCol w:w="3544"/>
      </w:tblGrid>
      <w:tr w:rsidR="4467AACD" w14:paraId="71D3B2B4" w14:textId="77777777" w:rsidTr="4467AACD">
        <w:trPr>
          <w:trHeight w:val="300"/>
        </w:trPr>
        <w:tc>
          <w:tcPr>
            <w:tcW w:w="2304" w:type="dxa"/>
          </w:tcPr>
          <w:p w14:paraId="273D93BB" w14:textId="42F52A60" w:rsidR="4467AACD" w:rsidRDefault="4467AACD" w:rsidP="4467AACD">
            <w:pPr>
              <w:keepLines/>
              <w:spacing w:after="120"/>
              <w:rPr>
                <w:b/>
                <w:bCs/>
              </w:rPr>
            </w:pPr>
            <w:r w:rsidRPr="4467AACD">
              <w:rPr>
                <w:b/>
                <w:bCs/>
              </w:rPr>
              <w:t>Use Cas Case e ID</w:t>
            </w:r>
          </w:p>
        </w:tc>
        <w:tc>
          <w:tcPr>
            <w:tcW w:w="7018" w:type="dxa"/>
            <w:gridSpan w:val="2"/>
          </w:tcPr>
          <w:p w14:paraId="34286BEA" w14:textId="39ECBE0A" w:rsidR="4467AACD" w:rsidRDefault="4467AACD" w:rsidP="4467AACD">
            <w:pPr>
              <w:keepLines/>
              <w:spacing w:after="120"/>
              <w:jc w:val="both"/>
            </w:pPr>
            <w:r>
              <w:t>UC-</w:t>
            </w:r>
            <w:r w:rsidR="65956A61">
              <w:t>8</w:t>
            </w:r>
          </w:p>
        </w:tc>
      </w:tr>
      <w:tr w:rsidR="4467AACD" w14:paraId="0ABB3B7C" w14:textId="77777777" w:rsidTr="4467AACD">
        <w:trPr>
          <w:trHeight w:val="300"/>
        </w:trPr>
        <w:tc>
          <w:tcPr>
            <w:tcW w:w="2304" w:type="dxa"/>
          </w:tcPr>
          <w:p w14:paraId="67D36012" w14:textId="24077041" w:rsidR="4467AACD" w:rsidRDefault="4467AACD" w:rsidP="4467AACD">
            <w:pPr>
              <w:keepLines/>
              <w:spacing w:after="120"/>
              <w:rPr>
                <w:b/>
                <w:bCs/>
              </w:rPr>
            </w:pPr>
            <w:r w:rsidRPr="4467AACD">
              <w:rPr>
                <w:b/>
                <w:bCs/>
              </w:rPr>
              <w:t>Use Name</w:t>
            </w:r>
          </w:p>
        </w:tc>
        <w:tc>
          <w:tcPr>
            <w:tcW w:w="7018" w:type="dxa"/>
            <w:gridSpan w:val="2"/>
          </w:tcPr>
          <w:p w14:paraId="56F0FC04" w14:textId="741149FF" w:rsidR="03B9CFEA" w:rsidRDefault="03B9CFEA" w:rsidP="4467AACD">
            <w:pPr>
              <w:keepLines/>
              <w:spacing w:after="120"/>
              <w:jc w:val="both"/>
            </w:pPr>
            <w:r>
              <w:t>Portfolio</w:t>
            </w:r>
            <w:r w:rsidR="173D9C43">
              <w:t xml:space="preserve"> Tracking</w:t>
            </w:r>
          </w:p>
        </w:tc>
      </w:tr>
      <w:tr w:rsidR="4467AACD" w14:paraId="65B5781D" w14:textId="77777777" w:rsidTr="4467AACD">
        <w:trPr>
          <w:trHeight w:val="300"/>
        </w:trPr>
        <w:tc>
          <w:tcPr>
            <w:tcW w:w="2304" w:type="dxa"/>
          </w:tcPr>
          <w:p w14:paraId="70D9DDF1" w14:textId="77777777" w:rsidR="4467AACD" w:rsidRDefault="4467AACD" w:rsidP="4467AACD">
            <w:pPr>
              <w:keepLines/>
              <w:spacing w:after="120"/>
              <w:rPr>
                <w:b/>
                <w:bCs/>
              </w:rPr>
            </w:pPr>
            <w:r w:rsidRPr="4467AACD">
              <w:rPr>
                <w:b/>
                <w:bCs/>
              </w:rPr>
              <w:t>Brief Description</w:t>
            </w:r>
          </w:p>
        </w:tc>
        <w:tc>
          <w:tcPr>
            <w:tcW w:w="7018" w:type="dxa"/>
            <w:gridSpan w:val="2"/>
          </w:tcPr>
          <w:p w14:paraId="082D4A73" w14:textId="47E9582A" w:rsidR="4467AACD" w:rsidRDefault="4467AACD" w:rsidP="4467AACD">
            <w:pPr>
              <w:keepLines/>
              <w:spacing w:after="120"/>
              <w:jc w:val="both"/>
            </w:pPr>
            <w:r w:rsidRPr="4467AACD">
              <w:t>This use case describ</w:t>
            </w:r>
            <w:r w:rsidR="62DCAE04" w:rsidRPr="4467AACD">
              <w:t>e</w:t>
            </w:r>
            <w:r w:rsidR="45937256" w:rsidRPr="4467AACD">
              <w:t xml:space="preserve">s the logging of the user’s portfolio by tracking the securities that they have purchased and sold. </w:t>
            </w:r>
          </w:p>
        </w:tc>
      </w:tr>
      <w:tr w:rsidR="4467AACD" w14:paraId="104103D1" w14:textId="77777777" w:rsidTr="4467AACD">
        <w:trPr>
          <w:trHeight w:val="300"/>
        </w:trPr>
        <w:tc>
          <w:tcPr>
            <w:tcW w:w="2304" w:type="dxa"/>
          </w:tcPr>
          <w:p w14:paraId="45F3D465" w14:textId="77777777" w:rsidR="4467AACD" w:rsidRDefault="4467AACD" w:rsidP="4467AACD">
            <w:pPr>
              <w:keepLines/>
              <w:spacing w:after="120"/>
              <w:rPr>
                <w:b/>
                <w:bCs/>
              </w:rPr>
            </w:pPr>
            <w:r w:rsidRPr="4467AACD">
              <w:rPr>
                <w:b/>
                <w:bCs/>
              </w:rPr>
              <w:t>Frequency of Use</w:t>
            </w:r>
          </w:p>
        </w:tc>
        <w:tc>
          <w:tcPr>
            <w:tcW w:w="7018" w:type="dxa"/>
            <w:gridSpan w:val="2"/>
          </w:tcPr>
          <w:p w14:paraId="40B0CD3C" w14:textId="477CE7BC" w:rsidR="312DDF76" w:rsidRDefault="312DDF76" w:rsidP="4467AACD">
            <w:pPr>
              <w:keepLines/>
              <w:spacing w:after="120"/>
              <w:jc w:val="both"/>
            </w:pPr>
            <w:r>
              <w:t xml:space="preserve">Low </w:t>
            </w:r>
            <w:r w:rsidR="4467AACD">
              <w:t xml:space="preserve">– </w:t>
            </w:r>
            <w:r w:rsidR="65FF34B5">
              <w:t>5</w:t>
            </w:r>
            <w:r w:rsidR="470F5275">
              <w:t>%</w:t>
            </w:r>
          </w:p>
        </w:tc>
      </w:tr>
      <w:tr w:rsidR="4467AACD" w14:paraId="75EC6E9B" w14:textId="77777777" w:rsidTr="4467AACD">
        <w:trPr>
          <w:trHeight w:val="300"/>
        </w:trPr>
        <w:tc>
          <w:tcPr>
            <w:tcW w:w="2304" w:type="dxa"/>
          </w:tcPr>
          <w:p w14:paraId="4A13ACA8" w14:textId="77777777" w:rsidR="4467AACD" w:rsidRDefault="4467AACD" w:rsidP="4467AACD">
            <w:pPr>
              <w:keepLines/>
              <w:spacing w:after="120"/>
              <w:rPr>
                <w:b/>
                <w:bCs/>
              </w:rPr>
            </w:pPr>
            <w:r w:rsidRPr="4467AACD">
              <w:rPr>
                <w:b/>
                <w:bCs/>
              </w:rPr>
              <w:t>Priority</w:t>
            </w:r>
          </w:p>
        </w:tc>
        <w:tc>
          <w:tcPr>
            <w:tcW w:w="7018" w:type="dxa"/>
            <w:gridSpan w:val="2"/>
          </w:tcPr>
          <w:p w14:paraId="40CCB104" w14:textId="77777777" w:rsidR="4467AACD" w:rsidRDefault="4467AACD" w:rsidP="4467AACD">
            <w:pPr>
              <w:keepLines/>
              <w:spacing w:after="120"/>
              <w:jc w:val="both"/>
            </w:pPr>
            <w:r>
              <w:t>High</w:t>
            </w:r>
          </w:p>
        </w:tc>
      </w:tr>
      <w:tr w:rsidR="4467AACD" w14:paraId="777D6714" w14:textId="77777777" w:rsidTr="4467AACD">
        <w:trPr>
          <w:trHeight w:val="300"/>
        </w:trPr>
        <w:tc>
          <w:tcPr>
            <w:tcW w:w="2304" w:type="dxa"/>
          </w:tcPr>
          <w:p w14:paraId="498BF69F" w14:textId="77777777" w:rsidR="4467AACD" w:rsidRDefault="4467AACD" w:rsidP="4467AACD">
            <w:pPr>
              <w:keepLines/>
              <w:spacing w:after="120"/>
              <w:rPr>
                <w:b/>
                <w:bCs/>
              </w:rPr>
            </w:pPr>
            <w:r w:rsidRPr="4467AACD">
              <w:rPr>
                <w:b/>
                <w:bCs/>
              </w:rPr>
              <w:t>Current Version</w:t>
            </w:r>
          </w:p>
        </w:tc>
        <w:tc>
          <w:tcPr>
            <w:tcW w:w="7018" w:type="dxa"/>
            <w:gridSpan w:val="2"/>
          </w:tcPr>
          <w:p w14:paraId="66127608" w14:textId="7B952C09" w:rsidR="4467AACD" w:rsidRDefault="4467AACD" w:rsidP="4467AACD">
            <w:pPr>
              <w:keepLines/>
              <w:spacing w:after="120"/>
              <w:jc w:val="both"/>
            </w:pPr>
            <w:r>
              <w:t>1.</w:t>
            </w:r>
            <w:r w:rsidR="4D23B4EA">
              <w:t>0</w:t>
            </w:r>
          </w:p>
        </w:tc>
      </w:tr>
      <w:tr w:rsidR="4467AACD" w14:paraId="28439340" w14:textId="77777777" w:rsidTr="4467AACD">
        <w:trPr>
          <w:trHeight w:val="300"/>
        </w:trPr>
        <w:tc>
          <w:tcPr>
            <w:tcW w:w="2304" w:type="dxa"/>
          </w:tcPr>
          <w:p w14:paraId="63724557" w14:textId="77777777" w:rsidR="4467AACD" w:rsidRDefault="4467AACD" w:rsidP="4467AACD">
            <w:pPr>
              <w:keepLines/>
              <w:spacing w:after="120"/>
              <w:rPr>
                <w:b/>
                <w:bCs/>
              </w:rPr>
            </w:pPr>
            <w:r w:rsidRPr="4467AACD">
              <w:rPr>
                <w:b/>
                <w:bCs/>
              </w:rPr>
              <w:t>Date of First Version</w:t>
            </w:r>
          </w:p>
        </w:tc>
        <w:tc>
          <w:tcPr>
            <w:tcW w:w="7018" w:type="dxa"/>
            <w:gridSpan w:val="2"/>
          </w:tcPr>
          <w:p w14:paraId="5DB34D2A" w14:textId="136B6671" w:rsidR="6347C831" w:rsidRDefault="6347C831" w:rsidP="4467AACD">
            <w:pPr>
              <w:keepLines/>
              <w:spacing w:after="120"/>
              <w:jc w:val="both"/>
            </w:pPr>
            <w:r>
              <w:t>02/28/2026</w:t>
            </w:r>
          </w:p>
        </w:tc>
      </w:tr>
      <w:tr w:rsidR="4467AACD" w14:paraId="4C225FE4" w14:textId="77777777" w:rsidTr="4467AACD">
        <w:trPr>
          <w:trHeight w:val="300"/>
        </w:trPr>
        <w:tc>
          <w:tcPr>
            <w:tcW w:w="2304" w:type="dxa"/>
          </w:tcPr>
          <w:p w14:paraId="151185B4" w14:textId="77777777" w:rsidR="4467AACD" w:rsidRDefault="4467AACD" w:rsidP="4467AACD">
            <w:pPr>
              <w:keepLines/>
              <w:spacing w:after="120"/>
              <w:rPr>
                <w:b/>
                <w:bCs/>
              </w:rPr>
            </w:pPr>
            <w:r w:rsidRPr="4467AACD">
              <w:rPr>
                <w:b/>
                <w:bCs/>
              </w:rPr>
              <w:t>Date of Last Version</w:t>
            </w:r>
          </w:p>
        </w:tc>
        <w:tc>
          <w:tcPr>
            <w:tcW w:w="7018" w:type="dxa"/>
            <w:gridSpan w:val="2"/>
          </w:tcPr>
          <w:p w14:paraId="5BEEEEA5" w14:textId="43CE9631" w:rsidR="2CF3E1A7" w:rsidRDefault="2CF3E1A7" w:rsidP="4467AACD">
            <w:pPr>
              <w:keepLines/>
              <w:spacing w:after="120"/>
              <w:jc w:val="both"/>
            </w:pPr>
            <w:r>
              <w:t>02/28/2026</w:t>
            </w:r>
          </w:p>
        </w:tc>
      </w:tr>
      <w:tr w:rsidR="4467AACD" w14:paraId="70DD4725" w14:textId="77777777" w:rsidTr="4467AACD">
        <w:trPr>
          <w:trHeight w:val="300"/>
        </w:trPr>
        <w:tc>
          <w:tcPr>
            <w:tcW w:w="2304" w:type="dxa"/>
          </w:tcPr>
          <w:p w14:paraId="211C8958" w14:textId="77777777" w:rsidR="4467AACD" w:rsidRDefault="4467AACD" w:rsidP="4467AACD">
            <w:pPr>
              <w:keepLines/>
              <w:spacing w:after="120"/>
              <w:rPr>
                <w:b/>
                <w:bCs/>
              </w:rPr>
            </w:pPr>
            <w:r w:rsidRPr="4467AACD">
              <w:rPr>
                <w:b/>
                <w:bCs/>
              </w:rPr>
              <w:lastRenderedPageBreak/>
              <w:t>Created By</w:t>
            </w:r>
          </w:p>
        </w:tc>
        <w:tc>
          <w:tcPr>
            <w:tcW w:w="7018" w:type="dxa"/>
            <w:gridSpan w:val="2"/>
          </w:tcPr>
          <w:p w14:paraId="32CE1BA8" w14:textId="25F77C61" w:rsidR="082BF7A8" w:rsidRDefault="082BF7A8" w:rsidP="4467AACD">
            <w:pPr>
              <w:keepLines/>
              <w:spacing w:after="120"/>
              <w:jc w:val="both"/>
            </w:pPr>
            <w:r>
              <w:t>Michaela Montelongo</w:t>
            </w:r>
          </w:p>
        </w:tc>
      </w:tr>
      <w:tr w:rsidR="4467AACD" w14:paraId="6323C2D3" w14:textId="77777777" w:rsidTr="4467AACD">
        <w:trPr>
          <w:trHeight w:val="300"/>
        </w:trPr>
        <w:tc>
          <w:tcPr>
            <w:tcW w:w="2304" w:type="dxa"/>
          </w:tcPr>
          <w:p w14:paraId="39A0468A" w14:textId="77777777" w:rsidR="4467AACD" w:rsidRDefault="4467AACD" w:rsidP="4467AACD">
            <w:pPr>
              <w:keepLines/>
              <w:spacing w:after="120"/>
              <w:rPr>
                <w:b/>
                <w:bCs/>
              </w:rPr>
            </w:pPr>
            <w:r w:rsidRPr="4467AACD">
              <w:rPr>
                <w:b/>
                <w:bCs/>
              </w:rPr>
              <w:t>Last Update By</w:t>
            </w:r>
          </w:p>
        </w:tc>
        <w:tc>
          <w:tcPr>
            <w:tcW w:w="7018" w:type="dxa"/>
            <w:gridSpan w:val="2"/>
          </w:tcPr>
          <w:p w14:paraId="4152E20C" w14:textId="064FDAE2" w:rsidR="57B97101" w:rsidRDefault="57B97101" w:rsidP="4467AACD">
            <w:pPr>
              <w:keepLines/>
              <w:spacing w:after="120"/>
              <w:jc w:val="both"/>
            </w:pPr>
            <w:r>
              <w:t>Michaela Montelongo</w:t>
            </w:r>
          </w:p>
        </w:tc>
      </w:tr>
      <w:tr w:rsidR="4467AACD" w14:paraId="75889640" w14:textId="77777777" w:rsidTr="4467AACD">
        <w:trPr>
          <w:trHeight w:val="300"/>
        </w:trPr>
        <w:tc>
          <w:tcPr>
            <w:tcW w:w="2304" w:type="dxa"/>
          </w:tcPr>
          <w:p w14:paraId="675F8A23" w14:textId="77777777" w:rsidR="4467AACD" w:rsidRDefault="4467AACD" w:rsidP="4467AACD">
            <w:pPr>
              <w:keepLines/>
              <w:spacing w:after="120"/>
              <w:rPr>
                <w:b/>
                <w:bCs/>
              </w:rPr>
            </w:pPr>
            <w:r w:rsidRPr="4467AACD">
              <w:rPr>
                <w:b/>
                <w:bCs/>
              </w:rPr>
              <w:t>Approved By</w:t>
            </w:r>
          </w:p>
        </w:tc>
        <w:tc>
          <w:tcPr>
            <w:tcW w:w="7018" w:type="dxa"/>
            <w:gridSpan w:val="2"/>
          </w:tcPr>
          <w:p w14:paraId="29B7E870" w14:textId="5F3895DF" w:rsidR="0CCE2051" w:rsidRDefault="0CCE2051" w:rsidP="4467AACD">
            <w:pPr>
              <w:keepLines/>
              <w:spacing w:after="120"/>
              <w:jc w:val="both"/>
            </w:pPr>
            <w:r>
              <w:t>Hector Marrero-Colominas</w:t>
            </w:r>
          </w:p>
        </w:tc>
      </w:tr>
      <w:tr w:rsidR="4467AACD" w14:paraId="073F1DE0" w14:textId="77777777" w:rsidTr="4467AACD">
        <w:trPr>
          <w:trHeight w:val="630"/>
        </w:trPr>
        <w:tc>
          <w:tcPr>
            <w:tcW w:w="2304" w:type="dxa"/>
          </w:tcPr>
          <w:p w14:paraId="6162DCF9" w14:textId="77777777" w:rsidR="4467AACD" w:rsidRDefault="4467AACD" w:rsidP="4467AACD">
            <w:pPr>
              <w:keepLines/>
              <w:spacing w:after="120"/>
              <w:rPr>
                <w:b/>
                <w:bCs/>
              </w:rPr>
            </w:pPr>
            <w:r w:rsidRPr="4467AACD">
              <w:rPr>
                <w:b/>
                <w:bCs/>
              </w:rPr>
              <w:t>Assumptions</w:t>
            </w:r>
          </w:p>
        </w:tc>
        <w:tc>
          <w:tcPr>
            <w:tcW w:w="7018" w:type="dxa"/>
            <w:gridSpan w:val="2"/>
          </w:tcPr>
          <w:p w14:paraId="2ECE6F4D" w14:textId="57CF9180" w:rsidR="4467AACD" w:rsidRDefault="4467AACD" w:rsidP="4467AACD">
            <w:pPr>
              <w:keepLines/>
              <w:spacing w:after="120"/>
              <w:jc w:val="both"/>
            </w:pPr>
            <w:r>
              <w:t>The user is logged into the system.</w:t>
            </w:r>
          </w:p>
        </w:tc>
      </w:tr>
      <w:tr w:rsidR="4467AACD" w14:paraId="62DBFF0B" w14:textId="77777777" w:rsidTr="4467AACD">
        <w:trPr>
          <w:trHeight w:val="300"/>
        </w:trPr>
        <w:tc>
          <w:tcPr>
            <w:tcW w:w="2304" w:type="dxa"/>
          </w:tcPr>
          <w:p w14:paraId="4C8174AA" w14:textId="77777777" w:rsidR="4467AACD" w:rsidRDefault="4467AACD" w:rsidP="4467AACD">
            <w:pPr>
              <w:keepLines/>
              <w:spacing w:after="120"/>
              <w:rPr>
                <w:b/>
                <w:bCs/>
              </w:rPr>
            </w:pPr>
            <w:r w:rsidRPr="4467AACD">
              <w:rPr>
                <w:b/>
                <w:bCs/>
              </w:rPr>
              <w:t>Primary Actor</w:t>
            </w:r>
          </w:p>
        </w:tc>
        <w:tc>
          <w:tcPr>
            <w:tcW w:w="7018" w:type="dxa"/>
            <w:gridSpan w:val="2"/>
          </w:tcPr>
          <w:p w14:paraId="07F204AF" w14:textId="77777777" w:rsidR="4467AACD" w:rsidRDefault="4467AACD" w:rsidP="4467AACD">
            <w:pPr>
              <w:keepLines/>
              <w:spacing w:after="120"/>
              <w:jc w:val="both"/>
            </w:pPr>
            <w:r>
              <w:t>User</w:t>
            </w:r>
          </w:p>
        </w:tc>
      </w:tr>
      <w:tr w:rsidR="4467AACD" w14:paraId="08662944" w14:textId="77777777" w:rsidTr="4467AACD">
        <w:trPr>
          <w:trHeight w:val="300"/>
        </w:trPr>
        <w:tc>
          <w:tcPr>
            <w:tcW w:w="230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BDAC57F" w14:textId="77777777" w:rsidR="4467AACD" w:rsidRDefault="4467AACD" w:rsidP="4467AACD">
            <w:pPr>
              <w:keepLines/>
              <w:spacing w:after="120"/>
              <w:rPr>
                <w:b/>
                <w:bCs/>
              </w:rPr>
            </w:pPr>
            <w:r w:rsidRPr="4467AACD">
              <w:rPr>
                <w:b/>
                <w:bCs/>
              </w:rPr>
              <w:t>Secondary Actor/s</w:t>
            </w:r>
          </w:p>
        </w:tc>
        <w:tc>
          <w:tcPr>
            <w:tcW w:w="7018"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4A7A7F5" w14:textId="3DDA66EE" w:rsidR="4467AACD" w:rsidRDefault="4467AACD" w:rsidP="4467AACD">
            <w:pPr>
              <w:keepLines/>
              <w:spacing w:after="120"/>
              <w:jc w:val="both"/>
            </w:pPr>
            <w:r>
              <w:t>None.</w:t>
            </w:r>
          </w:p>
        </w:tc>
      </w:tr>
      <w:tr w:rsidR="4467AACD" w14:paraId="14C2090D" w14:textId="77777777" w:rsidTr="4467AACD">
        <w:trPr>
          <w:trHeight w:val="300"/>
        </w:trPr>
        <w:tc>
          <w:tcPr>
            <w:tcW w:w="230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FAA0B55" w14:textId="77777777" w:rsidR="4467AACD" w:rsidRDefault="4467AACD" w:rsidP="4467AACD">
            <w:pPr>
              <w:keepLines/>
              <w:spacing w:after="120"/>
              <w:rPr>
                <w:b/>
                <w:bCs/>
              </w:rPr>
            </w:pPr>
            <w:r w:rsidRPr="4467AACD">
              <w:rPr>
                <w:b/>
                <w:bCs/>
              </w:rPr>
              <w:t>Preconditions</w:t>
            </w:r>
          </w:p>
        </w:tc>
        <w:tc>
          <w:tcPr>
            <w:tcW w:w="7018"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FEA770E" w14:textId="06363A92" w:rsidR="4467AACD" w:rsidRDefault="4467AACD" w:rsidP="4467AACD">
            <w:pPr>
              <w:keepLines/>
              <w:spacing w:after="120"/>
              <w:jc w:val="both"/>
            </w:pPr>
            <w:r>
              <w:t xml:space="preserve">The user </w:t>
            </w:r>
            <w:r w:rsidR="55EEAB9D">
              <w:t>has past activity that would show on their stock portfolio.</w:t>
            </w:r>
          </w:p>
        </w:tc>
      </w:tr>
      <w:tr w:rsidR="4467AACD" w14:paraId="48F863B0" w14:textId="77777777" w:rsidTr="4467AACD">
        <w:trPr>
          <w:trHeight w:val="300"/>
        </w:trPr>
        <w:tc>
          <w:tcPr>
            <w:tcW w:w="230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4B31996" w14:textId="77777777" w:rsidR="4467AACD" w:rsidRDefault="4467AACD" w:rsidP="4467AACD">
            <w:pPr>
              <w:keepLines/>
              <w:spacing w:after="120"/>
              <w:rPr>
                <w:b/>
                <w:bCs/>
              </w:rPr>
            </w:pPr>
            <w:r w:rsidRPr="4467AACD">
              <w:rPr>
                <w:b/>
                <w:bCs/>
              </w:rPr>
              <w:t>Postconditions</w:t>
            </w:r>
          </w:p>
        </w:tc>
        <w:tc>
          <w:tcPr>
            <w:tcW w:w="7018"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6C5B1B9" w14:textId="053B1B85" w:rsidR="7D433A70" w:rsidRDefault="7D433A70" w:rsidP="4467AACD">
            <w:pPr>
              <w:keepLines/>
              <w:spacing w:after="120"/>
              <w:jc w:val="both"/>
            </w:pPr>
            <w:r>
              <w:t xml:space="preserve">The user’s </w:t>
            </w:r>
            <w:r w:rsidR="4C84398C">
              <w:t xml:space="preserve">portfolio is updated. </w:t>
            </w:r>
          </w:p>
        </w:tc>
      </w:tr>
      <w:tr w:rsidR="4467AACD" w14:paraId="0972DF7F" w14:textId="77777777" w:rsidTr="4467AACD">
        <w:trPr>
          <w:trHeight w:val="300"/>
        </w:trPr>
        <w:tc>
          <w:tcPr>
            <w:tcW w:w="230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014167F" w14:textId="77777777" w:rsidR="4467AACD" w:rsidRDefault="4467AACD" w:rsidP="4467AACD">
            <w:pPr>
              <w:keepLines/>
              <w:spacing w:after="120"/>
              <w:rPr>
                <w:b/>
                <w:bCs/>
              </w:rPr>
            </w:pPr>
            <w:r w:rsidRPr="4467AACD">
              <w:rPr>
                <w:b/>
                <w:bCs/>
              </w:rPr>
              <w:t>Trigger</w:t>
            </w:r>
          </w:p>
        </w:tc>
        <w:tc>
          <w:tcPr>
            <w:tcW w:w="7018"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3CA0175" w14:textId="2910631F" w:rsidR="43DD0FD3" w:rsidRDefault="43DD0FD3" w:rsidP="4467AACD">
            <w:pPr>
              <w:keepLines/>
              <w:spacing w:after="120"/>
              <w:jc w:val="both"/>
            </w:pPr>
            <w:r>
              <w:t xml:space="preserve">The user </w:t>
            </w:r>
            <w:r w:rsidR="10B6D507">
              <w:t>has made a purchase or sold a security.</w:t>
            </w:r>
          </w:p>
        </w:tc>
      </w:tr>
      <w:tr w:rsidR="4467AACD" w14:paraId="479DC403" w14:textId="77777777" w:rsidTr="4467AACD">
        <w:trPr>
          <w:trHeight w:val="300"/>
        </w:trPr>
        <w:tc>
          <w:tcPr>
            <w:tcW w:w="230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E968A3E" w14:textId="77777777" w:rsidR="4467AACD" w:rsidRDefault="4467AACD" w:rsidP="4467AACD">
            <w:pPr>
              <w:keepLines/>
              <w:spacing w:after="120"/>
              <w:rPr>
                <w:b/>
                <w:bCs/>
              </w:rPr>
            </w:pPr>
            <w:r w:rsidRPr="4467AACD">
              <w:rPr>
                <w:b/>
                <w:bCs/>
              </w:rPr>
              <w:t>Main Success Scenario</w:t>
            </w:r>
          </w:p>
        </w:tc>
        <w:tc>
          <w:tcPr>
            <w:tcW w:w="347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4F66104" w14:textId="77777777" w:rsidR="4467AACD" w:rsidRDefault="4467AACD" w:rsidP="4467AACD">
            <w:pPr>
              <w:keepLines/>
              <w:spacing w:after="120"/>
              <w:rPr>
                <w:b/>
                <w:bCs/>
              </w:rPr>
            </w:pPr>
            <w:r w:rsidRPr="4467AACD">
              <w:rPr>
                <w:b/>
                <w:bCs/>
              </w:rPr>
              <w:t>User Actions</w:t>
            </w:r>
          </w:p>
        </w:tc>
        <w:tc>
          <w:tcPr>
            <w:tcW w:w="354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7474AE6" w14:textId="77777777" w:rsidR="4467AACD" w:rsidRDefault="4467AACD" w:rsidP="4467AACD">
            <w:pPr>
              <w:keepLines/>
              <w:spacing w:after="120"/>
              <w:rPr>
                <w:b/>
                <w:bCs/>
              </w:rPr>
            </w:pPr>
            <w:r w:rsidRPr="4467AACD">
              <w:rPr>
                <w:b/>
                <w:bCs/>
              </w:rPr>
              <w:t>System Actions</w:t>
            </w:r>
          </w:p>
        </w:tc>
      </w:tr>
      <w:tr w:rsidR="4467AACD" w14:paraId="02BC6207" w14:textId="77777777" w:rsidTr="4467AACD">
        <w:trPr>
          <w:trHeight w:val="300"/>
        </w:trPr>
        <w:tc>
          <w:tcPr>
            <w:tcW w:w="230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DDD1E8B" w14:textId="77777777" w:rsidR="4467AACD" w:rsidRDefault="4467AACD" w:rsidP="4467AACD">
            <w:pPr>
              <w:keepLines/>
              <w:spacing w:after="120"/>
              <w:rPr>
                <w:b/>
                <w:bCs/>
              </w:rPr>
            </w:pPr>
          </w:p>
        </w:tc>
        <w:tc>
          <w:tcPr>
            <w:tcW w:w="347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1E67F68" w14:textId="259B96BE" w:rsidR="4467AACD" w:rsidRDefault="4467AACD" w:rsidP="4467AACD">
            <w:pPr>
              <w:spacing w:after="200"/>
              <w:jc w:val="both"/>
            </w:pPr>
            <w:commentRangeStart w:id="58"/>
            <w:r>
              <w:t xml:space="preserve">1. The user logs into their </w:t>
            </w:r>
            <w:r w:rsidR="752A4EDC">
              <w:t xml:space="preserve">Omnium </w:t>
            </w:r>
            <w:r>
              <w:t>account.</w:t>
            </w:r>
          </w:p>
          <w:p w14:paraId="4AD02F78" w14:textId="77777777" w:rsidR="4467AACD" w:rsidRDefault="4467AACD" w:rsidP="4467AACD">
            <w:pPr>
              <w:spacing w:after="200"/>
              <w:jc w:val="both"/>
            </w:pPr>
          </w:p>
          <w:p w14:paraId="4AEFD83E" w14:textId="177B54D5" w:rsidR="4467AACD" w:rsidRDefault="4467AACD" w:rsidP="4467AACD">
            <w:pPr>
              <w:spacing w:after="200"/>
              <w:jc w:val="both"/>
            </w:pPr>
            <w:r>
              <w:t>3. The user</w:t>
            </w:r>
            <w:r w:rsidR="5C83FF5C">
              <w:t xml:space="preserve"> buys or sells a security. </w:t>
            </w:r>
          </w:p>
          <w:p w14:paraId="0EC73DB6" w14:textId="0AE8D678" w:rsidR="4467AACD" w:rsidRDefault="4467AACD" w:rsidP="4467AACD">
            <w:pPr>
              <w:spacing w:after="200"/>
              <w:jc w:val="both"/>
            </w:pPr>
          </w:p>
        </w:tc>
        <w:tc>
          <w:tcPr>
            <w:tcW w:w="354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506296D" w14:textId="77777777" w:rsidR="4467AACD" w:rsidRDefault="4467AACD" w:rsidP="4467AACD">
            <w:pPr>
              <w:keepLines/>
              <w:spacing w:after="120"/>
              <w:jc w:val="both"/>
            </w:pPr>
          </w:p>
          <w:p w14:paraId="72ED8074" w14:textId="7EAB8423" w:rsidR="4467AACD" w:rsidRDefault="4467AACD" w:rsidP="4467AACD">
            <w:pPr>
              <w:keepLines/>
              <w:spacing w:after="120"/>
              <w:jc w:val="both"/>
            </w:pPr>
            <w:r>
              <w:t xml:space="preserve">2. The system authenticates the user's session and verifies that the user is logged in. </w:t>
            </w:r>
          </w:p>
          <w:p w14:paraId="36508BC5" w14:textId="77777777" w:rsidR="4467AACD" w:rsidRDefault="4467AACD" w:rsidP="4467AACD">
            <w:pPr>
              <w:keepLines/>
              <w:spacing w:after="120"/>
              <w:jc w:val="both"/>
            </w:pPr>
          </w:p>
          <w:p w14:paraId="7688572E" w14:textId="44E82C96" w:rsidR="4467AACD" w:rsidRDefault="4467AACD" w:rsidP="4467AACD">
            <w:pPr>
              <w:keepLines/>
              <w:spacing w:after="120"/>
              <w:jc w:val="both"/>
            </w:pPr>
            <w:r>
              <w:t>4.</w:t>
            </w:r>
            <w:r w:rsidR="29913F45">
              <w:t xml:space="preserve"> The order is logged in the system’s database and is stored in the user’s trading portfolio.</w:t>
            </w:r>
          </w:p>
          <w:p w14:paraId="005060C6" w14:textId="2A117511" w:rsidR="29913F45" w:rsidRDefault="29913F45" w:rsidP="4467AACD">
            <w:pPr>
              <w:keepLines/>
              <w:spacing w:after="120"/>
              <w:jc w:val="both"/>
            </w:pPr>
            <w:r>
              <w:t>5.</w:t>
            </w:r>
            <w:r w:rsidR="4467AACD">
              <w:t xml:space="preserve"> The system retrieves the </w:t>
            </w:r>
            <w:r w:rsidR="373A7B4E">
              <w:t>UI widget and displays data, graphs and analytics on the user’s investment portfolio.</w:t>
            </w:r>
            <w:commentRangeEnd w:id="58"/>
            <w:r w:rsidR="00A21663">
              <w:rPr>
                <w:rStyle w:val="CommentReference"/>
              </w:rPr>
              <w:commentReference w:id="58"/>
            </w:r>
          </w:p>
        </w:tc>
      </w:tr>
      <w:tr w:rsidR="4467AACD" w14:paraId="659CEF03" w14:textId="77777777" w:rsidTr="4467AACD">
        <w:trPr>
          <w:trHeight w:val="300"/>
        </w:trPr>
        <w:tc>
          <w:tcPr>
            <w:tcW w:w="230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C9F3F1B" w14:textId="77777777" w:rsidR="4467AACD" w:rsidRDefault="4467AACD" w:rsidP="4467AACD">
            <w:pPr>
              <w:keepLines/>
              <w:spacing w:after="120"/>
              <w:rPr>
                <w:b/>
                <w:bCs/>
              </w:rPr>
            </w:pPr>
            <w:r w:rsidRPr="4467AACD">
              <w:rPr>
                <w:b/>
                <w:bCs/>
              </w:rPr>
              <w:t>Alternate Scenarios</w:t>
            </w:r>
          </w:p>
        </w:tc>
        <w:tc>
          <w:tcPr>
            <w:tcW w:w="347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95A93CE" w14:textId="77777777" w:rsidR="4467AACD" w:rsidRDefault="4467AACD" w:rsidP="4467AACD">
            <w:pPr>
              <w:keepLines/>
              <w:spacing w:after="120"/>
              <w:jc w:val="both"/>
            </w:pPr>
            <w:r w:rsidRPr="4467AACD">
              <w:rPr>
                <w:b/>
                <w:bCs/>
              </w:rPr>
              <w:t>User Actions</w:t>
            </w:r>
          </w:p>
        </w:tc>
        <w:tc>
          <w:tcPr>
            <w:tcW w:w="354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E8555AD" w14:textId="77777777" w:rsidR="4467AACD" w:rsidRDefault="4467AACD" w:rsidP="4467AACD">
            <w:pPr>
              <w:keepLines/>
              <w:spacing w:after="120"/>
              <w:jc w:val="both"/>
            </w:pPr>
            <w:r w:rsidRPr="4467AACD">
              <w:rPr>
                <w:b/>
                <w:bCs/>
              </w:rPr>
              <w:t>System Actions</w:t>
            </w:r>
          </w:p>
        </w:tc>
      </w:tr>
      <w:tr w:rsidR="4467AACD" w14:paraId="3359216C" w14:textId="77777777" w:rsidTr="4467AACD">
        <w:trPr>
          <w:trHeight w:val="300"/>
        </w:trPr>
        <w:tc>
          <w:tcPr>
            <w:tcW w:w="230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2A89207" w14:textId="77777777" w:rsidR="4467AACD" w:rsidRDefault="4467AACD" w:rsidP="4467AACD">
            <w:pPr>
              <w:keepLines/>
              <w:spacing w:after="120"/>
              <w:rPr>
                <w:b/>
                <w:bCs/>
              </w:rPr>
            </w:pPr>
          </w:p>
        </w:tc>
        <w:tc>
          <w:tcPr>
            <w:tcW w:w="347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2BB3B59" w14:textId="24AFBD19" w:rsidR="4467AACD" w:rsidRDefault="4467AACD" w:rsidP="4467AACD">
            <w:pPr>
              <w:keepLines/>
              <w:spacing w:after="120"/>
              <w:jc w:val="both"/>
            </w:pPr>
          </w:p>
        </w:tc>
        <w:tc>
          <w:tcPr>
            <w:tcW w:w="354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DA73BE0" w14:textId="53B4E546" w:rsidR="4467AACD" w:rsidRDefault="4467AACD" w:rsidP="4467AACD">
            <w:pPr>
              <w:keepLines/>
              <w:spacing w:after="120"/>
              <w:jc w:val="both"/>
            </w:pPr>
          </w:p>
        </w:tc>
      </w:tr>
      <w:tr w:rsidR="4467AACD" w14:paraId="7D3AE00A" w14:textId="77777777" w:rsidTr="4467AACD">
        <w:trPr>
          <w:trHeight w:val="300"/>
        </w:trPr>
        <w:tc>
          <w:tcPr>
            <w:tcW w:w="230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9161A7A" w14:textId="77777777" w:rsidR="4467AACD" w:rsidRDefault="4467AACD" w:rsidP="4467AACD">
            <w:pPr>
              <w:keepLines/>
              <w:spacing w:after="120"/>
              <w:rPr>
                <w:b/>
                <w:bCs/>
              </w:rPr>
            </w:pPr>
            <w:r w:rsidRPr="4467AACD">
              <w:rPr>
                <w:b/>
                <w:bCs/>
              </w:rPr>
              <w:t xml:space="preserve">Additional Notes (Constraints, etc.) </w:t>
            </w:r>
          </w:p>
        </w:tc>
        <w:tc>
          <w:tcPr>
            <w:tcW w:w="7018"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45F4A8B" w14:textId="50857B1A" w:rsidR="54143D28" w:rsidRDefault="54143D28" w:rsidP="4467AACD">
            <w:pPr>
              <w:keepLines/>
              <w:spacing w:after="120"/>
              <w:jc w:val="both"/>
            </w:pPr>
            <w:r>
              <w:t>None.</w:t>
            </w:r>
          </w:p>
        </w:tc>
      </w:tr>
    </w:tbl>
    <w:p w14:paraId="7252EF8A" w14:textId="77777777" w:rsidR="4467AACD" w:rsidRDefault="4467AACD" w:rsidP="4467AACD">
      <w:pPr>
        <w:rPr>
          <w:lang w:val="en-GB"/>
        </w:rPr>
      </w:pPr>
    </w:p>
    <w:p w14:paraId="083189BF" w14:textId="3AC27B46" w:rsidR="1AB7B693" w:rsidRDefault="1AB7B693" w:rsidP="4467AACD">
      <w:pPr>
        <w:pStyle w:val="Heading1"/>
        <w:ind w:left="720" w:hanging="720"/>
        <w:rPr>
          <w:lang w:val="en-GB"/>
        </w:rPr>
      </w:pPr>
      <w:bookmarkStart w:id="59" w:name="_Toc223387928"/>
      <w:r w:rsidRPr="4467AACD">
        <w:rPr>
          <w:lang w:val="en-GB"/>
        </w:rPr>
        <w:t xml:space="preserve">Appendix B – Use Case 9 – Configure Trading </w:t>
      </w:r>
      <w:r w:rsidR="33DBCEF0" w:rsidRPr="4467AACD">
        <w:rPr>
          <w:lang w:val="en-GB"/>
        </w:rPr>
        <w:t>Algorithm</w:t>
      </w:r>
      <w:bookmarkEnd w:id="59"/>
    </w:p>
    <w:tbl>
      <w:tblPr>
        <w:tblW w:w="0" w:type="auto"/>
        <w:tblInd w:w="-115"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ook w:val="0000" w:firstRow="0" w:lastRow="0" w:firstColumn="0" w:lastColumn="0" w:noHBand="0" w:noVBand="0"/>
      </w:tblPr>
      <w:tblGrid>
        <w:gridCol w:w="2304"/>
        <w:gridCol w:w="3474"/>
        <w:gridCol w:w="3544"/>
      </w:tblGrid>
      <w:tr w:rsidR="4467AACD" w14:paraId="15B7FF6D" w14:textId="77777777" w:rsidTr="4467AACD">
        <w:trPr>
          <w:trHeight w:val="300"/>
        </w:trPr>
        <w:tc>
          <w:tcPr>
            <w:tcW w:w="2304" w:type="dxa"/>
          </w:tcPr>
          <w:p w14:paraId="1D64CA25" w14:textId="42F52A60" w:rsidR="4467AACD" w:rsidRDefault="4467AACD" w:rsidP="4467AACD">
            <w:pPr>
              <w:keepLines/>
              <w:spacing w:after="120"/>
              <w:rPr>
                <w:b/>
                <w:bCs/>
              </w:rPr>
            </w:pPr>
            <w:r w:rsidRPr="4467AACD">
              <w:rPr>
                <w:b/>
                <w:bCs/>
              </w:rPr>
              <w:t>Use Cas Case e ID</w:t>
            </w:r>
          </w:p>
        </w:tc>
        <w:tc>
          <w:tcPr>
            <w:tcW w:w="7018" w:type="dxa"/>
            <w:gridSpan w:val="2"/>
          </w:tcPr>
          <w:p w14:paraId="5C87475C" w14:textId="328F2413" w:rsidR="4467AACD" w:rsidRDefault="4467AACD" w:rsidP="4467AACD">
            <w:pPr>
              <w:keepLines/>
              <w:spacing w:after="120"/>
              <w:jc w:val="both"/>
            </w:pPr>
            <w:r>
              <w:t>UC-</w:t>
            </w:r>
            <w:r w:rsidR="0D2A69EE">
              <w:t>9</w:t>
            </w:r>
          </w:p>
        </w:tc>
      </w:tr>
      <w:tr w:rsidR="4467AACD" w14:paraId="472C93BD" w14:textId="77777777" w:rsidTr="4467AACD">
        <w:trPr>
          <w:trHeight w:val="300"/>
        </w:trPr>
        <w:tc>
          <w:tcPr>
            <w:tcW w:w="2304" w:type="dxa"/>
          </w:tcPr>
          <w:p w14:paraId="4FF720A4" w14:textId="24077041" w:rsidR="4467AACD" w:rsidRDefault="4467AACD" w:rsidP="4467AACD">
            <w:pPr>
              <w:keepLines/>
              <w:spacing w:after="120"/>
              <w:rPr>
                <w:b/>
                <w:bCs/>
              </w:rPr>
            </w:pPr>
            <w:r w:rsidRPr="4467AACD">
              <w:rPr>
                <w:b/>
                <w:bCs/>
              </w:rPr>
              <w:t>Use Name</w:t>
            </w:r>
          </w:p>
        </w:tc>
        <w:tc>
          <w:tcPr>
            <w:tcW w:w="7018" w:type="dxa"/>
            <w:gridSpan w:val="2"/>
          </w:tcPr>
          <w:p w14:paraId="00003B36" w14:textId="261423BF" w:rsidR="34E22525" w:rsidRDefault="34E22525" w:rsidP="4467AACD">
            <w:pPr>
              <w:keepLines/>
              <w:spacing w:after="120"/>
              <w:jc w:val="both"/>
            </w:pPr>
            <w:r>
              <w:t>Configure Trading Algorithm</w:t>
            </w:r>
          </w:p>
        </w:tc>
      </w:tr>
      <w:tr w:rsidR="4467AACD" w14:paraId="6D7B4C1D" w14:textId="77777777" w:rsidTr="4467AACD">
        <w:trPr>
          <w:trHeight w:val="300"/>
        </w:trPr>
        <w:tc>
          <w:tcPr>
            <w:tcW w:w="2304" w:type="dxa"/>
          </w:tcPr>
          <w:p w14:paraId="044FC489" w14:textId="77777777" w:rsidR="4467AACD" w:rsidRDefault="4467AACD" w:rsidP="4467AACD">
            <w:pPr>
              <w:keepLines/>
              <w:spacing w:after="120"/>
              <w:rPr>
                <w:b/>
                <w:bCs/>
              </w:rPr>
            </w:pPr>
            <w:r w:rsidRPr="4467AACD">
              <w:rPr>
                <w:b/>
                <w:bCs/>
              </w:rPr>
              <w:t>Brief Description</w:t>
            </w:r>
          </w:p>
        </w:tc>
        <w:tc>
          <w:tcPr>
            <w:tcW w:w="7018" w:type="dxa"/>
            <w:gridSpan w:val="2"/>
          </w:tcPr>
          <w:p w14:paraId="498D62B8" w14:textId="0CABCF42" w:rsidR="4467AACD" w:rsidRDefault="4467AACD" w:rsidP="4467AACD">
            <w:pPr>
              <w:keepLines/>
              <w:spacing w:after="120"/>
              <w:jc w:val="both"/>
            </w:pPr>
            <w:r w:rsidRPr="4467AACD">
              <w:t xml:space="preserve">This use case describes </w:t>
            </w:r>
            <w:r w:rsidR="557CBC8A" w:rsidRPr="4467AACD">
              <w:t>the user configuring various parameters of their trading algorithm, such as parameters for determining when to buy and sell.</w:t>
            </w:r>
          </w:p>
        </w:tc>
      </w:tr>
      <w:tr w:rsidR="4467AACD" w14:paraId="41DE640B" w14:textId="77777777" w:rsidTr="4467AACD">
        <w:trPr>
          <w:trHeight w:val="300"/>
        </w:trPr>
        <w:tc>
          <w:tcPr>
            <w:tcW w:w="2304" w:type="dxa"/>
          </w:tcPr>
          <w:p w14:paraId="3477D043" w14:textId="77777777" w:rsidR="4467AACD" w:rsidRDefault="4467AACD" w:rsidP="4467AACD">
            <w:pPr>
              <w:keepLines/>
              <w:spacing w:after="120"/>
              <w:rPr>
                <w:b/>
                <w:bCs/>
              </w:rPr>
            </w:pPr>
            <w:r w:rsidRPr="4467AACD">
              <w:rPr>
                <w:b/>
                <w:bCs/>
              </w:rPr>
              <w:t>Frequency of Use</w:t>
            </w:r>
          </w:p>
        </w:tc>
        <w:tc>
          <w:tcPr>
            <w:tcW w:w="7018" w:type="dxa"/>
            <w:gridSpan w:val="2"/>
          </w:tcPr>
          <w:p w14:paraId="61192427" w14:textId="08F708A7" w:rsidR="4467AACD" w:rsidRDefault="4467AACD" w:rsidP="4467AACD">
            <w:pPr>
              <w:keepLines/>
              <w:spacing w:after="120"/>
              <w:jc w:val="both"/>
            </w:pPr>
            <w:r>
              <w:t>High</w:t>
            </w:r>
            <w:r w:rsidR="15BFBB2A">
              <w:t xml:space="preserve"> </w:t>
            </w:r>
            <w:r>
              <w:t xml:space="preserve">– </w:t>
            </w:r>
            <w:r w:rsidR="2F8C7535">
              <w:t>25</w:t>
            </w:r>
            <w:r>
              <w:t>%</w:t>
            </w:r>
          </w:p>
        </w:tc>
      </w:tr>
      <w:tr w:rsidR="4467AACD" w14:paraId="522410FD" w14:textId="77777777" w:rsidTr="4467AACD">
        <w:trPr>
          <w:trHeight w:val="300"/>
        </w:trPr>
        <w:tc>
          <w:tcPr>
            <w:tcW w:w="2304" w:type="dxa"/>
          </w:tcPr>
          <w:p w14:paraId="0C2A5ECB" w14:textId="77777777" w:rsidR="4467AACD" w:rsidRDefault="4467AACD" w:rsidP="4467AACD">
            <w:pPr>
              <w:keepLines/>
              <w:spacing w:after="120"/>
              <w:rPr>
                <w:b/>
                <w:bCs/>
              </w:rPr>
            </w:pPr>
            <w:r w:rsidRPr="4467AACD">
              <w:rPr>
                <w:b/>
                <w:bCs/>
              </w:rPr>
              <w:t>Priority</w:t>
            </w:r>
          </w:p>
        </w:tc>
        <w:tc>
          <w:tcPr>
            <w:tcW w:w="7018" w:type="dxa"/>
            <w:gridSpan w:val="2"/>
          </w:tcPr>
          <w:p w14:paraId="1AD401BF" w14:textId="77777777" w:rsidR="4467AACD" w:rsidRDefault="4467AACD" w:rsidP="4467AACD">
            <w:pPr>
              <w:keepLines/>
              <w:spacing w:after="120"/>
              <w:jc w:val="both"/>
            </w:pPr>
            <w:r>
              <w:t>High</w:t>
            </w:r>
          </w:p>
        </w:tc>
      </w:tr>
      <w:tr w:rsidR="4467AACD" w14:paraId="172B43E5" w14:textId="77777777" w:rsidTr="4467AACD">
        <w:trPr>
          <w:trHeight w:val="300"/>
        </w:trPr>
        <w:tc>
          <w:tcPr>
            <w:tcW w:w="2304" w:type="dxa"/>
          </w:tcPr>
          <w:p w14:paraId="2F8D93A3" w14:textId="77777777" w:rsidR="4467AACD" w:rsidRDefault="4467AACD" w:rsidP="4467AACD">
            <w:pPr>
              <w:keepLines/>
              <w:spacing w:after="120"/>
              <w:rPr>
                <w:b/>
                <w:bCs/>
              </w:rPr>
            </w:pPr>
            <w:r w:rsidRPr="4467AACD">
              <w:rPr>
                <w:b/>
                <w:bCs/>
              </w:rPr>
              <w:t>Current Version</w:t>
            </w:r>
          </w:p>
        </w:tc>
        <w:tc>
          <w:tcPr>
            <w:tcW w:w="7018" w:type="dxa"/>
            <w:gridSpan w:val="2"/>
          </w:tcPr>
          <w:p w14:paraId="63777F0E" w14:textId="45A70C6A" w:rsidR="4467AACD" w:rsidRDefault="4467AACD" w:rsidP="4467AACD">
            <w:pPr>
              <w:keepLines/>
              <w:spacing w:after="120"/>
              <w:jc w:val="both"/>
            </w:pPr>
            <w:r>
              <w:t>1.</w:t>
            </w:r>
            <w:r w:rsidR="40975EF9">
              <w:t>0</w:t>
            </w:r>
          </w:p>
        </w:tc>
      </w:tr>
      <w:tr w:rsidR="4467AACD" w14:paraId="72E7D4C7" w14:textId="77777777" w:rsidTr="4467AACD">
        <w:trPr>
          <w:trHeight w:val="300"/>
        </w:trPr>
        <w:tc>
          <w:tcPr>
            <w:tcW w:w="2304" w:type="dxa"/>
          </w:tcPr>
          <w:p w14:paraId="065E5482" w14:textId="77777777" w:rsidR="4467AACD" w:rsidRDefault="4467AACD" w:rsidP="4467AACD">
            <w:pPr>
              <w:keepLines/>
              <w:spacing w:after="120"/>
              <w:rPr>
                <w:b/>
                <w:bCs/>
              </w:rPr>
            </w:pPr>
            <w:r w:rsidRPr="4467AACD">
              <w:rPr>
                <w:b/>
                <w:bCs/>
              </w:rPr>
              <w:t>Date of First Version</w:t>
            </w:r>
          </w:p>
        </w:tc>
        <w:tc>
          <w:tcPr>
            <w:tcW w:w="7018" w:type="dxa"/>
            <w:gridSpan w:val="2"/>
          </w:tcPr>
          <w:p w14:paraId="50B06A36" w14:textId="17D1341C" w:rsidR="40975EF9" w:rsidRDefault="40975EF9" w:rsidP="4467AACD">
            <w:pPr>
              <w:keepLines/>
              <w:spacing w:after="120"/>
              <w:jc w:val="both"/>
            </w:pPr>
            <w:r>
              <w:t>02/26/2026</w:t>
            </w:r>
          </w:p>
        </w:tc>
      </w:tr>
      <w:tr w:rsidR="4467AACD" w14:paraId="245DCFDD" w14:textId="77777777" w:rsidTr="4467AACD">
        <w:trPr>
          <w:trHeight w:val="300"/>
        </w:trPr>
        <w:tc>
          <w:tcPr>
            <w:tcW w:w="2304" w:type="dxa"/>
          </w:tcPr>
          <w:p w14:paraId="57BA1FB6" w14:textId="77777777" w:rsidR="4467AACD" w:rsidRDefault="4467AACD" w:rsidP="4467AACD">
            <w:pPr>
              <w:keepLines/>
              <w:spacing w:after="120"/>
              <w:rPr>
                <w:b/>
                <w:bCs/>
              </w:rPr>
            </w:pPr>
            <w:r w:rsidRPr="4467AACD">
              <w:rPr>
                <w:b/>
                <w:bCs/>
              </w:rPr>
              <w:t>Date of Last Version</w:t>
            </w:r>
          </w:p>
        </w:tc>
        <w:tc>
          <w:tcPr>
            <w:tcW w:w="7018" w:type="dxa"/>
            <w:gridSpan w:val="2"/>
          </w:tcPr>
          <w:p w14:paraId="2E6CEB65" w14:textId="0192AD9A" w:rsidR="2C1B98E0" w:rsidRDefault="2C1B98E0" w:rsidP="4467AACD">
            <w:pPr>
              <w:keepLines/>
              <w:spacing w:after="120"/>
              <w:jc w:val="both"/>
            </w:pPr>
            <w:r>
              <w:t>02/26/2026</w:t>
            </w:r>
          </w:p>
        </w:tc>
      </w:tr>
      <w:tr w:rsidR="4467AACD" w14:paraId="673161F2" w14:textId="77777777" w:rsidTr="4467AACD">
        <w:trPr>
          <w:trHeight w:val="300"/>
        </w:trPr>
        <w:tc>
          <w:tcPr>
            <w:tcW w:w="2304" w:type="dxa"/>
          </w:tcPr>
          <w:p w14:paraId="3375CB59" w14:textId="77777777" w:rsidR="4467AACD" w:rsidRDefault="4467AACD" w:rsidP="4467AACD">
            <w:pPr>
              <w:keepLines/>
              <w:spacing w:after="120"/>
              <w:rPr>
                <w:b/>
                <w:bCs/>
              </w:rPr>
            </w:pPr>
            <w:r w:rsidRPr="4467AACD">
              <w:rPr>
                <w:b/>
                <w:bCs/>
              </w:rPr>
              <w:lastRenderedPageBreak/>
              <w:t>Created By</w:t>
            </w:r>
          </w:p>
        </w:tc>
        <w:tc>
          <w:tcPr>
            <w:tcW w:w="7018" w:type="dxa"/>
            <w:gridSpan w:val="2"/>
          </w:tcPr>
          <w:p w14:paraId="3922B2C0" w14:textId="02ABC87F" w:rsidR="332BF301" w:rsidRDefault="332BF301" w:rsidP="4467AACD">
            <w:pPr>
              <w:keepLines/>
              <w:spacing w:after="120"/>
              <w:jc w:val="both"/>
            </w:pPr>
            <w:r>
              <w:t>Joseph Duff</w:t>
            </w:r>
          </w:p>
        </w:tc>
      </w:tr>
      <w:tr w:rsidR="4467AACD" w14:paraId="203976C9" w14:textId="77777777" w:rsidTr="4467AACD">
        <w:trPr>
          <w:trHeight w:val="300"/>
        </w:trPr>
        <w:tc>
          <w:tcPr>
            <w:tcW w:w="2304" w:type="dxa"/>
          </w:tcPr>
          <w:p w14:paraId="4923AB99" w14:textId="77777777" w:rsidR="4467AACD" w:rsidRDefault="4467AACD" w:rsidP="4467AACD">
            <w:pPr>
              <w:keepLines/>
              <w:spacing w:after="120"/>
              <w:rPr>
                <w:b/>
                <w:bCs/>
              </w:rPr>
            </w:pPr>
            <w:r w:rsidRPr="4467AACD">
              <w:rPr>
                <w:b/>
                <w:bCs/>
              </w:rPr>
              <w:t>Last Update By</w:t>
            </w:r>
          </w:p>
        </w:tc>
        <w:tc>
          <w:tcPr>
            <w:tcW w:w="7018" w:type="dxa"/>
            <w:gridSpan w:val="2"/>
          </w:tcPr>
          <w:p w14:paraId="3A926FE5" w14:textId="0EFBD81F" w:rsidR="407DF1C4" w:rsidRDefault="407DF1C4" w:rsidP="4467AACD">
            <w:pPr>
              <w:keepLines/>
              <w:spacing w:after="120"/>
              <w:jc w:val="both"/>
            </w:pPr>
            <w:r>
              <w:t>Joseph Duff</w:t>
            </w:r>
          </w:p>
        </w:tc>
      </w:tr>
      <w:tr w:rsidR="4467AACD" w14:paraId="4BCB92FD" w14:textId="77777777" w:rsidTr="4467AACD">
        <w:trPr>
          <w:trHeight w:val="300"/>
        </w:trPr>
        <w:tc>
          <w:tcPr>
            <w:tcW w:w="2304" w:type="dxa"/>
          </w:tcPr>
          <w:p w14:paraId="2E1CD666" w14:textId="77777777" w:rsidR="4467AACD" w:rsidRDefault="4467AACD" w:rsidP="4467AACD">
            <w:pPr>
              <w:keepLines/>
              <w:spacing w:after="120"/>
              <w:rPr>
                <w:b/>
                <w:bCs/>
              </w:rPr>
            </w:pPr>
            <w:r w:rsidRPr="4467AACD">
              <w:rPr>
                <w:b/>
                <w:bCs/>
              </w:rPr>
              <w:t>Approved By</w:t>
            </w:r>
          </w:p>
        </w:tc>
        <w:tc>
          <w:tcPr>
            <w:tcW w:w="7018" w:type="dxa"/>
            <w:gridSpan w:val="2"/>
          </w:tcPr>
          <w:p w14:paraId="198A156F" w14:textId="518DC02A" w:rsidR="6D441360" w:rsidRDefault="6D441360" w:rsidP="4467AACD">
            <w:pPr>
              <w:keepLines/>
              <w:spacing w:after="120"/>
              <w:jc w:val="both"/>
            </w:pPr>
            <w:r>
              <w:t>Hector Marrero-Colominas</w:t>
            </w:r>
          </w:p>
        </w:tc>
      </w:tr>
      <w:tr w:rsidR="4467AACD" w14:paraId="482DEA2D" w14:textId="77777777" w:rsidTr="4467AACD">
        <w:trPr>
          <w:trHeight w:val="300"/>
        </w:trPr>
        <w:tc>
          <w:tcPr>
            <w:tcW w:w="2304" w:type="dxa"/>
          </w:tcPr>
          <w:p w14:paraId="34D9F3E4" w14:textId="77777777" w:rsidR="4467AACD" w:rsidRDefault="4467AACD" w:rsidP="4467AACD">
            <w:pPr>
              <w:keepLines/>
              <w:spacing w:after="120"/>
              <w:rPr>
                <w:b/>
                <w:bCs/>
              </w:rPr>
            </w:pPr>
            <w:r w:rsidRPr="4467AACD">
              <w:rPr>
                <w:b/>
                <w:bCs/>
              </w:rPr>
              <w:t>Assumptions</w:t>
            </w:r>
          </w:p>
        </w:tc>
        <w:tc>
          <w:tcPr>
            <w:tcW w:w="7018" w:type="dxa"/>
            <w:gridSpan w:val="2"/>
          </w:tcPr>
          <w:p w14:paraId="1D1B3797" w14:textId="7D8DC05C" w:rsidR="4467AACD" w:rsidRDefault="4467AACD" w:rsidP="4467AACD">
            <w:pPr>
              <w:keepLines/>
              <w:spacing w:after="120"/>
              <w:jc w:val="both"/>
            </w:pPr>
            <w:r>
              <w:t>The user is logged into the system.</w:t>
            </w:r>
          </w:p>
        </w:tc>
      </w:tr>
      <w:tr w:rsidR="4467AACD" w14:paraId="01E30574" w14:textId="77777777" w:rsidTr="4467AACD">
        <w:trPr>
          <w:trHeight w:val="300"/>
        </w:trPr>
        <w:tc>
          <w:tcPr>
            <w:tcW w:w="2304" w:type="dxa"/>
          </w:tcPr>
          <w:p w14:paraId="5AC5F5CF" w14:textId="77777777" w:rsidR="4467AACD" w:rsidRDefault="4467AACD" w:rsidP="4467AACD">
            <w:pPr>
              <w:keepLines/>
              <w:spacing w:after="120"/>
              <w:rPr>
                <w:b/>
                <w:bCs/>
              </w:rPr>
            </w:pPr>
            <w:r w:rsidRPr="4467AACD">
              <w:rPr>
                <w:b/>
                <w:bCs/>
              </w:rPr>
              <w:t>Primary Actor</w:t>
            </w:r>
          </w:p>
        </w:tc>
        <w:tc>
          <w:tcPr>
            <w:tcW w:w="7018" w:type="dxa"/>
            <w:gridSpan w:val="2"/>
          </w:tcPr>
          <w:p w14:paraId="6A918B8F" w14:textId="77777777" w:rsidR="4467AACD" w:rsidRDefault="4467AACD" w:rsidP="4467AACD">
            <w:pPr>
              <w:keepLines/>
              <w:spacing w:after="120"/>
              <w:jc w:val="both"/>
            </w:pPr>
            <w:r>
              <w:t>User</w:t>
            </w:r>
          </w:p>
        </w:tc>
      </w:tr>
      <w:tr w:rsidR="4467AACD" w14:paraId="1BB29795" w14:textId="77777777" w:rsidTr="4467AACD">
        <w:trPr>
          <w:trHeight w:val="300"/>
        </w:trPr>
        <w:tc>
          <w:tcPr>
            <w:tcW w:w="230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F2C1D5E" w14:textId="77777777" w:rsidR="4467AACD" w:rsidRDefault="4467AACD" w:rsidP="4467AACD">
            <w:pPr>
              <w:keepLines/>
              <w:spacing w:after="120"/>
              <w:rPr>
                <w:b/>
                <w:bCs/>
              </w:rPr>
            </w:pPr>
            <w:r w:rsidRPr="4467AACD">
              <w:rPr>
                <w:b/>
                <w:bCs/>
              </w:rPr>
              <w:t>Secondary Actor/s</w:t>
            </w:r>
          </w:p>
        </w:tc>
        <w:tc>
          <w:tcPr>
            <w:tcW w:w="7018"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EFC7A0E" w14:textId="3DDA66EE" w:rsidR="4467AACD" w:rsidRDefault="4467AACD" w:rsidP="4467AACD">
            <w:pPr>
              <w:keepLines/>
              <w:spacing w:after="120"/>
              <w:jc w:val="both"/>
            </w:pPr>
            <w:r>
              <w:t>None.</w:t>
            </w:r>
          </w:p>
        </w:tc>
      </w:tr>
      <w:tr w:rsidR="4467AACD" w14:paraId="69DFB11A" w14:textId="77777777" w:rsidTr="4467AACD">
        <w:trPr>
          <w:trHeight w:val="300"/>
        </w:trPr>
        <w:tc>
          <w:tcPr>
            <w:tcW w:w="230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3990D01" w14:textId="77777777" w:rsidR="4467AACD" w:rsidRDefault="4467AACD" w:rsidP="4467AACD">
            <w:pPr>
              <w:keepLines/>
              <w:spacing w:after="120"/>
              <w:rPr>
                <w:b/>
                <w:bCs/>
              </w:rPr>
            </w:pPr>
            <w:r w:rsidRPr="4467AACD">
              <w:rPr>
                <w:b/>
                <w:bCs/>
              </w:rPr>
              <w:t>Preconditions</w:t>
            </w:r>
          </w:p>
        </w:tc>
        <w:tc>
          <w:tcPr>
            <w:tcW w:w="7018"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0597AC5" w14:textId="37EFEA85" w:rsidR="1789F0A5" w:rsidRDefault="1789F0A5" w:rsidP="4467AACD">
            <w:pPr>
              <w:keepLines/>
              <w:spacing w:after="120"/>
              <w:jc w:val="both"/>
            </w:pPr>
            <w:r>
              <w:t>The user is logged into the system.</w:t>
            </w:r>
          </w:p>
        </w:tc>
      </w:tr>
      <w:tr w:rsidR="4467AACD" w14:paraId="1BE57C2B" w14:textId="77777777" w:rsidTr="4467AACD">
        <w:trPr>
          <w:trHeight w:val="300"/>
        </w:trPr>
        <w:tc>
          <w:tcPr>
            <w:tcW w:w="230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0C82F53" w14:textId="77777777" w:rsidR="4467AACD" w:rsidRDefault="4467AACD" w:rsidP="4467AACD">
            <w:pPr>
              <w:keepLines/>
              <w:spacing w:after="120"/>
              <w:rPr>
                <w:b/>
                <w:bCs/>
              </w:rPr>
            </w:pPr>
            <w:r w:rsidRPr="4467AACD">
              <w:rPr>
                <w:b/>
                <w:bCs/>
              </w:rPr>
              <w:t>Postconditions</w:t>
            </w:r>
          </w:p>
        </w:tc>
        <w:tc>
          <w:tcPr>
            <w:tcW w:w="7018"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5DC3B6B" w14:textId="53DCC48B" w:rsidR="2E9638DB" w:rsidRDefault="2E9638DB" w:rsidP="4467AACD">
            <w:pPr>
              <w:keepLines/>
              <w:spacing w:after="120"/>
              <w:jc w:val="both"/>
            </w:pPr>
            <w:r>
              <w:t>The user has a newly configured trading algorithm.</w:t>
            </w:r>
          </w:p>
        </w:tc>
      </w:tr>
      <w:tr w:rsidR="4467AACD" w14:paraId="3B04FF39" w14:textId="77777777" w:rsidTr="4467AACD">
        <w:trPr>
          <w:trHeight w:val="300"/>
        </w:trPr>
        <w:tc>
          <w:tcPr>
            <w:tcW w:w="230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46315D9" w14:textId="77777777" w:rsidR="4467AACD" w:rsidRDefault="4467AACD" w:rsidP="4467AACD">
            <w:pPr>
              <w:keepLines/>
              <w:spacing w:after="120"/>
              <w:rPr>
                <w:b/>
                <w:bCs/>
              </w:rPr>
            </w:pPr>
            <w:r w:rsidRPr="4467AACD">
              <w:rPr>
                <w:b/>
                <w:bCs/>
              </w:rPr>
              <w:t>Trigger</w:t>
            </w:r>
          </w:p>
        </w:tc>
        <w:tc>
          <w:tcPr>
            <w:tcW w:w="7018"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271A8F6" w14:textId="4239D388" w:rsidR="307AC14A" w:rsidRDefault="307AC14A" w:rsidP="4467AACD">
            <w:pPr>
              <w:keepLines/>
              <w:spacing w:after="120"/>
              <w:jc w:val="both"/>
            </w:pPr>
            <w:r>
              <w:t>The user has clicked on “Configure trading algorithm”.</w:t>
            </w:r>
          </w:p>
        </w:tc>
      </w:tr>
      <w:tr w:rsidR="4467AACD" w14:paraId="2EDD83A2" w14:textId="77777777" w:rsidTr="4467AACD">
        <w:trPr>
          <w:trHeight w:val="300"/>
        </w:trPr>
        <w:tc>
          <w:tcPr>
            <w:tcW w:w="230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C2AF472" w14:textId="77777777" w:rsidR="4467AACD" w:rsidRDefault="4467AACD" w:rsidP="4467AACD">
            <w:pPr>
              <w:keepLines/>
              <w:spacing w:after="120"/>
              <w:rPr>
                <w:b/>
                <w:bCs/>
              </w:rPr>
            </w:pPr>
            <w:r w:rsidRPr="4467AACD">
              <w:rPr>
                <w:b/>
                <w:bCs/>
              </w:rPr>
              <w:t>Main Success Scenario</w:t>
            </w:r>
          </w:p>
        </w:tc>
        <w:tc>
          <w:tcPr>
            <w:tcW w:w="347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9D0EE6C" w14:textId="77777777" w:rsidR="4467AACD" w:rsidRDefault="4467AACD" w:rsidP="4467AACD">
            <w:pPr>
              <w:keepLines/>
              <w:spacing w:after="120"/>
              <w:rPr>
                <w:b/>
                <w:bCs/>
              </w:rPr>
            </w:pPr>
            <w:r w:rsidRPr="4467AACD">
              <w:rPr>
                <w:b/>
                <w:bCs/>
              </w:rPr>
              <w:t>User Actions</w:t>
            </w:r>
          </w:p>
        </w:tc>
        <w:tc>
          <w:tcPr>
            <w:tcW w:w="354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68280E4" w14:textId="77777777" w:rsidR="4467AACD" w:rsidRDefault="4467AACD" w:rsidP="4467AACD">
            <w:pPr>
              <w:keepLines/>
              <w:spacing w:after="120"/>
              <w:rPr>
                <w:b/>
                <w:bCs/>
              </w:rPr>
            </w:pPr>
            <w:r w:rsidRPr="4467AACD">
              <w:rPr>
                <w:b/>
                <w:bCs/>
              </w:rPr>
              <w:t>System Actions</w:t>
            </w:r>
          </w:p>
        </w:tc>
      </w:tr>
      <w:tr w:rsidR="4467AACD" w14:paraId="5A349403" w14:textId="77777777" w:rsidTr="4467AACD">
        <w:trPr>
          <w:trHeight w:val="300"/>
        </w:trPr>
        <w:tc>
          <w:tcPr>
            <w:tcW w:w="230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03CD947" w14:textId="77777777" w:rsidR="4467AACD" w:rsidRDefault="4467AACD" w:rsidP="4467AACD">
            <w:pPr>
              <w:keepLines/>
              <w:spacing w:after="120"/>
              <w:rPr>
                <w:b/>
                <w:bCs/>
              </w:rPr>
            </w:pPr>
          </w:p>
        </w:tc>
        <w:tc>
          <w:tcPr>
            <w:tcW w:w="347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0A59E0D" w14:textId="41B1606D" w:rsidR="4467AACD" w:rsidRDefault="4467AACD" w:rsidP="4467AACD">
            <w:pPr>
              <w:spacing w:after="200"/>
              <w:jc w:val="both"/>
            </w:pPr>
            <w:r>
              <w:t xml:space="preserve">1. The user logs into their </w:t>
            </w:r>
            <w:r w:rsidR="4DB1BC61">
              <w:t>Omniu</w:t>
            </w:r>
            <w:r>
              <w:t xml:space="preserve"> account.</w:t>
            </w:r>
          </w:p>
          <w:p w14:paraId="6D411DE6" w14:textId="77777777" w:rsidR="4467AACD" w:rsidRDefault="4467AACD" w:rsidP="4467AACD">
            <w:pPr>
              <w:spacing w:after="200"/>
              <w:jc w:val="both"/>
            </w:pPr>
          </w:p>
          <w:p w14:paraId="55B2F80B" w14:textId="1FD74B3E" w:rsidR="4467AACD" w:rsidRDefault="4467AACD" w:rsidP="4467AACD">
            <w:pPr>
              <w:spacing w:after="200"/>
              <w:jc w:val="both"/>
            </w:pPr>
            <w:r>
              <w:t xml:space="preserve">3. The user </w:t>
            </w:r>
            <w:r w:rsidR="43E2BCAE">
              <w:t>clicks on "Configure trading algorithm"</w:t>
            </w:r>
            <w:r>
              <w:t>.</w:t>
            </w:r>
          </w:p>
        </w:tc>
        <w:tc>
          <w:tcPr>
            <w:tcW w:w="354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E800778" w14:textId="77777777" w:rsidR="4467AACD" w:rsidRDefault="4467AACD" w:rsidP="4467AACD">
            <w:pPr>
              <w:keepLines/>
              <w:spacing w:after="120"/>
              <w:jc w:val="both"/>
            </w:pPr>
          </w:p>
          <w:p w14:paraId="33CD5602" w14:textId="7EAB8423" w:rsidR="4467AACD" w:rsidRDefault="4467AACD" w:rsidP="4467AACD">
            <w:pPr>
              <w:keepLines/>
              <w:spacing w:after="120"/>
              <w:jc w:val="both"/>
            </w:pPr>
            <w:r>
              <w:t xml:space="preserve">2. The system authenticates the user's session and verifies that the user is logged in. </w:t>
            </w:r>
          </w:p>
          <w:p w14:paraId="2AD1A518" w14:textId="77777777" w:rsidR="4467AACD" w:rsidRDefault="4467AACD" w:rsidP="4467AACD">
            <w:pPr>
              <w:keepLines/>
              <w:spacing w:after="120"/>
              <w:jc w:val="both"/>
            </w:pPr>
          </w:p>
          <w:p w14:paraId="0D3AAFDE" w14:textId="58758881" w:rsidR="4467AACD" w:rsidRDefault="4467AACD" w:rsidP="4467AACD">
            <w:pPr>
              <w:keepLines/>
              <w:spacing w:after="120"/>
              <w:jc w:val="both"/>
            </w:pPr>
            <w:r>
              <w:t xml:space="preserve">4. The system </w:t>
            </w:r>
            <w:r w:rsidR="4264B8E4">
              <w:t>displays an interface for adjusting the trading algorithm.</w:t>
            </w:r>
          </w:p>
        </w:tc>
      </w:tr>
      <w:tr w:rsidR="4467AACD" w14:paraId="740F8C2C" w14:textId="77777777" w:rsidTr="4467AACD">
        <w:trPr>
          <w:trHeight w:val="300"/>
        </w:trPr>
        <w:tc>
          <w:tcPr>
            <w:tcW w:w="230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9FDB2FC" w14:textId="77777777" w:rsidR="4467AACD" w:rsidRDefault="4467AACD" w:rsidP="4467AACD">
            <w:pPr>
              <w:keepLines/>
              <w:spacing w:after="120"/>
              <w:rPr>
                <w:b/>
                <w:bCs/>
              </w:rPr>
            </w:pPr>
            <w:r w:rsidRPr="4467AACD">
              <w:rPr>
                <w:b/>
                <w:bCs/>
              </w:rPr>
              <w:t>Alternate Scenarios</w:t>
            </w:r>
          </w:p>
        </w:tc>
        <w:tc>
          <w:tcPr>
            <w:tcW w:w="347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DA54A23" w14:textId="77777777" w:rsidR="4467AACD" w:rsidRDefault="4467AACD" w:rsidP="4467AACD">
            <w:pPr>
              <w:keepLines/>
              <w:spacing w:after="120"/>
              <w:jc w:val="both"/>
            </w:pPr>
            <w:r w:rsidRPr="4467AACD">
              <w:rPr>
                <w:b/>
                <w:bCs/>
              </w:rPr>
              <w:t>User Actions</w:t>
            </w:r>
          </w:p>
        </w:tc>
        <w:tc>
          <w:tcPr>
            <w:tcW w:w="354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7E86AA3" w14:textId="77777777" w:rsidR="4467AACD" w:rsidRDefault="4467AACD" w:rsidP="4467AACD">
            <w:pPr>
              <w:keepLines/>
              <w:spacing w:after="120"/>
              <w:jc w:val="both"/>
            </w:pPr>
            <w:r w:rsidRPr="4467AACD">
              <w:rPr>
                <w:b/>
                <w:bCs/>
              </w:rPr>
              <w:t>System Actions</w:t>
            </w:r>
          </w:p>
        </w:tc>
      </w:tr>
      <w:tr w:rsidR="4467AACD" w14:paraId="57C915C6" w14:textId="77777777" w:rsidTr="4467AACD">
        <w:trPr>
          <w:trHeight w:val="300"/>
        </w:trPr>
        <w:tc>
          <w:tcPr>
            <w:tcW w:w="230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3822AB7" w14:textId="77777777" w:rsidR="4467AACD" w:rsidRDefault="4467AACD" w:rsidP="4467AACD">
            <w:pPr>
              <w:keepLines/>
              <w:spacing w:after="120"/>
              <w:rPr>
                <w:b/>
                <w:bCs/>
              </w:rPr>
            </w:pPr>
          </w:p>
        </w:tc>
        <w:tc>
          <w:tcPr>
            <w:tcW w:w="347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05D7588" w14:textId="4F1B846E" w:rsidR="4467AACD" w:rsidRDefault="4467AACD" w:rsidP="4467AACD">
            <w:pPr>
              <w:keepLines/>
              <w:spacing w:after="120"/>
              <w:jc w:val="both"/>
            </w:pPr>
          </w:p>
        </w:tc>
        <w:tc>
          <w:tcPr>
            <w:tcW w:w="354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0401DE6" w14:textId="34556794" w:rsidR="4467AACD" w:rsidRDefault="4467AACD" w:rsidP="4467AACD">
            <w:pPr>
              <w:keepLines/>
              <w:spacing w:after="120"/>
              <w:jc w:val="both"/>
            </w:pPr>
          </w:p>
        </w:tc>
      </w:tr>
      <w:tr w:rsidR="4467AACD" w14:paraId="09462A58" w14:textId="77777777" w:rsidTr="4467AACD">
        <w:trPr>
          <w:trHeight w:val="300"/>
        </w:trPr>
        <w:tc>
          <w:tcPr>
            <w:tcW w:w="230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4E474FB" w14:textId="77777777" w:rsidR="4467AACD" w:rsidRDefault="4467AACD" w:rsidP="4467AACD">
            <w:pPr>
              <w:keepLines/>
              <w:spacing w:after="120"/>
              <w:rPr>
                <w:b/>
                <w:bCs/>
              </w:rPr>
            </w:pPr>
            <w:r w:rsidRPr="4467AACD">
              <w:rPr>
                <w:b/>
                <w:bCs/>
              </w:rPr>
              <w:t xml:space="preserve">Additional Notes (Constraints, etc.) </w:t>
            </w:r>
          </w:p>
        </w:tc>
        <w:tc>
          <w:tcPr>
            <w:tcW w:w="7018"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D1D2B0C" w14:textId="0673E7C6" w:rsidR="4467AACD" w:rsidRDefault="4467AACD" w:rsidP="4467AACD">
            <w:pPr>
              <w:keepLines/>
              <w:spacing w:after="120"/>
              <w:jc w:val="both"/>
            </w:pPr>
          </w:p>
        </w:tc>
      </w:tr>
    </w:tbl>
    <w:p w14:paraId="359DEDFD" w14:textId="77777777" w:rsidR="4467AACD" w:rsidRDefault="4467AACD" w:rsidP="4467AACD">
      <w:pPr>
        <w:rPr>
          <w:lang w:val="en-GB"/>
        </w:rPr>
      </w:pPr>
    </w:p>
    <w:p w14:paraId="55ED987B" w14:textId="48020D43" w:rsidR="4467AACD" w:rsidRDefault="4467AACD" w:rsidP="4467AACD">
      <w:pPr>
        <w:rPr>
          <w:lang w:val="en-GB"/>
        </w:rPr>
      </w:pPr>
    </w:p>
    <w:sectPr w:rsidR="4467AACD">
      <w:headerReference w:type="default" r:id="rId13"/>
      <w:footerReference w:type="default" r:id="rId14"/>
      <w:pgSz w:w="12240" w:h="15840" w:code="1"/>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eviewer" w:date="2026-04-10T07:40:00Z" w:initials="R">
    <w:p w14:paraId="695EFC61" w14:textId="77777777" w:rsidR="00A21663" w:rsidRDefault="00C46408" w:rsidP="00A21663">
      <w:pPr>
        <w:pStyle w:val="CommentText"/>
      </w:pPr>
      <w:r>
        <w:rPr>
          <w:rStyle w:val="CommentReference"/>
        </w:rPr>
        <w:annotationRef/>
      </w:r>
      <w:r w:rsidR="00A21663">
        <w:rPr>
          <w:color w:val="242424"/>
          <w:highlight w:val="white"/>
        </w:rPr>
        <w:t>The grade is for feedback purposes. Your final grade will be based on your final delivery.</w:t>
      </w:r>
    </w:p>
    <w:p w14:paraId="7C04F212" w14:textId="77777777" w:rsidR="00A21663" w:rsidRDefault="00A21663" w:rsidP="00A21663">
      <w:pPr>
        <w:pStyle w:val="CommentText"/>
      </w:pPr>
      <w:r>
        <w:rPr>
          <w:color w:val="242424"/>
          <w:highlight w:val="white"/>
        </w:rPr>
        <w:t> </w:t>
      </w:r>
    </w:p>
    <w:p w14:paraId="64C79EC3" w14:textId="77777777" w:rsidR="00A21663" w:rsidRDefault="00A21663" w:rsidP="00A21663">
      <w:pPr>
        <w:pStyle w:val="CommentText"/>
      </w:pPr>
      <w:r>
        <w:rPr>
          <w:color w:val="242424"/>
          <w:highlight w:val="white"/>
        </w:rPr>
        <w:t>Please find the following feedback to improve this artifact and guide you in future artifacts.</w:t>
      </w:r>
    </w:p>
    <w:p w14:paraId="5922935A" w14:textId="77777777" w:rsidR="00A21663" w:rsidRDefault="00A21663" w:rsidP="00A21663">
      <w:pPr>
        <w:pStyle w:val="CommentText"/>
      </w:pPr>
      <w:r>
        <w:rPr>
          <w:color w:val="242424"/>
          <w:highlight w:val="white"/>
        </w:rPr>
        <w:t> </w:t>
      </w:r>
    </w:p>
    <w:p w14:paraId="1E7BCED8" w14:textId="77777777" w:rsidR="00A21663" w:rsidRDefault="00A21663" w:rsidP="00A21663">
      <w:pPr>
        <w:pStyle w:val="CommentText"/>
      </w:pPr>
      <w:r>
        <w:rPr>
          <w:color w:val="242424"/>
          <w:highlight w:val="white"/>
        </w:rPr>
        <w:t>Please make sure you review the "Team Project Artifacts Common Errors" document in the Canvas "Team Project Experience Document Templates" Module. Reviewing this document will help avoid the common issues in your artifacts and develop higher-quality artifacts.</w:t>
      </w:r>
    </w:p>
    <w:p w14:paraId="0EBB0492" w14:textId="77777777" w:rsidR="00A21663" w:rsidRDefault="00A21663" w:rsidP="00A21663">
      <w:pPr>
        <w:pStyle w:val="CommentText"/>
      </w:pPr>
      <w:r>
        <w:rPr>
          <w:color w:val="242424"/>
          <w:highlight w:val="white"/>
        </w:rPr>
        <w:t> </w:t>
      </w:r>
    </w:p>
    <w:p w14:paraId="37AB0F2F" w14:textId="77777777" w:rsidR="00A21663" w:rsidRDefault="00A21663" w:rsidP="00A21663">
      <w:pPr>
        <w:pStyle w:val="CommentText"/>
      </w:pPr>
      <w:r>
        <w:rPr>
          <w:color w:val="242424"/>
          <w:highlight w:val="white"/>
        </w:rPr>
        <w:t xml:space="preserve">The document is good in most sections. Some sections need improvement. The structure is generally good. </w:t>
      </w:r>
    </w:p>
    <w:p w14:paraId="3872561E" w14:textId="77777777" w:rsidR="00A21663" w:rsidRDefault="00A21663" w:rsidP="00A21663">
      <w:pPr>
        <w:pStyle w:val="CommentText"/>
      </w:pPr>
    </w:p>
    <w:p w14:paraId="155E80C9" w14:textId="77777777" w:rsidR="00A21663" w:rsidRDefault="00A21663" w:rsidP="00A21663">
      <w:pPr>
        <w:pStyle w:val="CommentText"/>
      </w:pPr>
      <w:r>
        <w:t>The document is in a good direction. The core structure is present, and the document will benefit further from refining the requirement design, traceability, and a few use case details.</w:t>
      </w:r>
    </w:p>
    <w:p w14:paraId="657F6839" w14:textId="77777777" w:rsidR="00A21663" w:rsidRDefault="00A21663" w:rsidP="00A21663">
      <w:pPr>
        <w:pStyle w:val="CommentText"/>
      </w:pPr>
    </w:p>
    <w:p w14:paraId="63CE3E4D" w14:textId="77777777" w:rsidR="00A21663" w:rsidRDefault="00A21663" w:rsidP="00A21663">
      <w:pPr>
        <w:pStyle w:val="CommentText"/>
      </w:pPr>
      <w:r>
        <w:t>Some use cases are good. Some require a few revisions and extensions. As a financial application, some of the use cases should be more detailed.</w:t>
      </w:r>
    </w:p>
    <w:p w14:paraId="7A3909E1" w14:textId="77777777" w:rsidR="00A21663" w:rsidRDefault="00A21663" w:rsidP="00A21663">
      <w:pPr>
        <w:pStyle w:val="CommentText"/>
      </w:pPr>
    </w:p>
    <w:p w14:paraId="793CEAE1" w14:textId="77777777" w:rsidR="00A21663" w:rsidRDefault="00A21663" w:rsidP="00A21663">
      <w:pPr>
        <w:pStyle w:val="CommentText"/>
      </w:pPr>
      <w:r>
        <w:rPr>
          <w:color w:val="242424"/>
          <w:highlight w:val="white"/>
        </w:rPr>
        <w:t>Please try to improve the artifact before the final release.</w:t>
      </w:r>
    </w:p>
    <w:p w14:paraId="310BBA8B" w14:textId="77777777" w:rsidR="00A21663" w:rsidRDefault="00A21663" w:rsidP="00A21663">
      <w:pPr>
        <w:pStyle w:val="CommentText"/>
      </w:pPr>
      <w:r>
        <w:rPr>
          <w:color w:val="242424"/>
          <w:highlight w:val="white"/>
        </w:rPr>
        <w:t> </w:t>
      </w:r>
    </w:p>
    <w:p w14:paraId="507E976A" w14:textId="77777777" w:rsidR="00A21663" w:rsidRDefault="00A21663" w:rsidP="00A21663">
      <w:pPr>
        <w:pStyle w:val="CommentText"/>
      </w:pPr>
      <w:r>
        <w:rPr>
          <w:color w:val="242424"/>
          <w:highlight w:val="white"/>
        </w:rPr>
        <w:t>Best of luck with the project!</w:t>
      </w:r>
    </w:p>
  </w:comment>
  <w:comment w:id="7" w:author="Reviewer" w:date="2026-04-07T05:08:00Z" w:initials="R">
    <w:p w14:paraId="4D69C72B" w14:textId="6255A717" w:rsidR="007834F6" w:rsidRDefault="007834F6" w:rsidP="007834F6">
      <w:pPr>
        <w:pStyle w:val="CommentText"/>
      </w:pPr>
      <w:r>
        <w:rPr>
          <w:rStyle w:val="CommentReference"/>
        </w:rPr>
        <w:annotationRef/>
      </w:r>
      <w:r>
        <w:t>Good Section in general</w:t>
      </w:r>
    </w:p>
  </w:comment>
  <w:comment w:id="14" w:author="Reviewer" w:date="2026-04-18T02:56:00Z" w:initials="Reviewer">
    <w:p w14:paraId="7A708D0B" w14:textId="77777777" w:rsidR="00CE5BCC" w:rsidRDefault="00CE5BCC" w:rsidP="00CE5BCC">
      <w:pPr>
        <w:pStyle w:val="CommentText"/>
      </w:pPr>
      <w:r>
        <w:rPr>
          <w:rStyle w:val="CommentReference"/>
        </w:rPr>
        <w:annotationRef/>
      </w:r>
      <w:r>
        <w:t>Please review the latest edition of PDD on Canvas. The latest edition is 4.0.</w:t>
      </w:r>
    </w:p>
  </w:comment>
  <w:comment w:id="16" w:author="Reviewer" w:date="2026-04-18T02:57:00Z" w:initials="Reviewer">
    <w:p w14:paraId="3E025A26" w14:textId="77777777" w:rsidR="00CE5BCC" w:rsidRDefault="00CE5BCC" w:rsidP="00CE5BCC">
      <w:pPr>
        <w:pStyle w:val="CommentText"/>
      </w:pPr>
      <w:r>
        <w:rPr>
          <w:rStyle w:val="CommentReference"/>
        </w:rPr>
        <w:annotationRef/>
      </w:r>
      <w:r>
        <w:t>Good section.</w:t>
      </w:r>
    </w:p>
  </w:comment>
  <w:comment w:id="19" w:author="Reviewer" w:date="2026-04-18T02:58:00Z" w:initials="Reviewer">
    <w:p w14:paraId="409E9381" w14:textId="77777777" w:rsidR="00CE5BCC" w:rsidRDefault="00CE5BCC" w:rsidP="00CE5BCC">
      <w:pPr>
        <w:pStyle w:val="CommentText"/>
      </w:pPr>
      <w:r>
        <w:rPr>
          <w:rStyle w:val="CommentReference"/>
        </w:rPr>
        <w:annotationRef/>
      </w:r>
      <w:r>
        <w:t>Good section. In the final documentation, please ensure that all relevant scope sections are in line.</w:t>
      </w:r>
    </w:p>
  </w:comment>
  <w:comment w:id="20" w:author="Reviewer" w:date="2026-04-07T05:13:00Z" w:initials="R">
    <w:p w14:paraId="333A41F0" w14:textId="5B48BFA5" w:rsidR="00AB51BB" w:rsidRDefault="00AB51BB" w:rsidP="00AB51BB">
      <w:pPr>
        <w:pStyle w:val="CommentText"/>
      </w:pPr>
      <w:r>
        <w:rPr>
          <w:rStyle w:val="CommentReference"/>
        </w:rPr>
        <w:annotationRef/>
      </w:r>
      <w:r>
        <w:rPr>
          <w:color w:val="242424"/>
          <w:highlight w:val="white"/>
        </w:rPr>
        <w:t>Rather than stating what is outside the scope, the section can be named as possible future expansions for more professional language.</w:t>
      </w:r>
      <w:r>
        <w:t xml:space="preserve"> </w:t>
      </w:r>
    </w:p>
  </w:comment>
  <w:comment w:id="23" w:author="Reviewer" w:date="2026-04-07T05:16:00Z" w:initials="R">
    <w:p w14:paraId="6D1D4A6B" w14:textId="77777777" w:rsidR="00CE5BCC" w:rsidRDefault="0060501E" w:rsidP="00CE5BCC">
      <w:pPr>
        <w:pStyle w:val="CommentText"/>
      </w:pPr>
      <w:r>
        <w:rPr>
          <w:rStyle w:val="CommentReference"/>
        </w:rPr>
        <w:annotationRef/>
      </w:r>
      <w:r w:rsidR="00CE5BCC">
        <w:rPr>
          <w:color w:val="242424"/>
          <w:highlight w:val="white"/>
        </w:rPr>
        <w:t>This section is well structured and clearly distinguishes between different user group</w:t>
      </w:r>
      <w:r w:rsidR="00CE5BCC">
        <w:t>s.</w:t>
      </w:r>
    </w:p>
    <w:p w14:paraId="17BCD08D" w14:textId="77777777" w:rsidR="00CE5BCC" w:rsidRDefault="00CE5BCC" w:rsidP="00CE5BCC">
      <w:pPr>
        <w:pStyle w:val="CommentText"/>
      </w:pPr>
    </w:p>
    <w:p w14:paraId="496960EC" w14:textId="77777777" w:rsidR="00CE5BCC" w:rsidRDefault="00CE5BCC" w:rsidP="00CE5BCC">
      <w:pPr>
        <w:pStyle w:val="CommentText"/>
      </w:pPr>
      <w:r>
        <w:t>The user characteristics can be extended. Your application has a very specific set of users. People dealing with money.</w:t>
      </w:r>
    </w:p>
  </w:comment>
  <w:comment w:id="29" w:author="Reviewer" w:date="2026-04-18T02:59:00Z" w:initials="Reviewer">
    <w:p w14:paraId="67ED2D15" w14:textId="77777777" w:rsidR="00CE5BCC" w:rsidRDefault="00CE5BCC" w:rsidP="00CE5BCC">
      <w:pPr>
        <w:pStyle w:val="CommentText"/>
      </w:pPr>
      <w:r>
        <w:rPr>
          <w:rStyle w:val="CommentReference"/>
        </w:rPr>
        <w:annotationRef/>
      </w:r>
      <w:r>
        <w:t>Good set of use cases.</w:t>
      </w:r>
    </w:p>
  </w:comment>
  <w:comment w:id="30" w:author="Reviewer" w:date="2026-04-07T05:26:00Z" w:initials="R">
    <w:p w14:paraId="12244995" w14:textId="4E7A1931" w:rsidR="00D0473C" w:rsidRDefault="00D0473C" w:rsidP="00D0473C">
      <w:pPr>
        <w:pStyle w:val="CommentText"/>
      </w:pPr>
      <w:r>
        <w:rPr>
          <w:rStyle w:val="CommentReference"/>
        </w:rPr>
        <w:annotationRef/>
      </w:r>
      <w:r>
        <w:rPr>
          <w:color w:val="242424"/>
          <w:highlight w:val="white"/>
        </w:rPr>
        <w:t>C1. There are typos, different fonts, and misalignments in the document. Please check for typos, different fonts, and misalignments in the document</w:t>
      </w:r>
      <w:r>
        <w:t>.</w:t>
      </w:r>
    </w:p>
  </w:comment>
  <w:comment w:id="32" w:author="Reviewer" w:date="2026-04-07T05:36:00Z" w:initials="R">
    <w:p w14:paraId="5F2B96DD" w14:textId="77777777" w:rsidR="000B2602" w:rsidRDefault="000B2602" w:rsidP="000B2602">
      <w:pPr>
        <w:pStyle w:val="CommentText"/>
      </w:pPr>
      <w:r>
        <w:rPr>
          <w:rStyle w:val="CommentReference"/>
        </w:rPr>
        <w:annotationRef/>
      </w:r>
      <w:r>
        <w:rPr>
          <w:color w:val="242424"/>
          <w:highlight w:val="white"/>
        </w:rPr>
        <w:t>Good set of requirements.</w:t>
      </w:r>
      <w:r>
        <w:t xml:space="preserve"> </w:t>
      </w:r>
    </w:p>
  </w:comment>
  <w:comment w:id="35" w:author="Reviewer" w:date="2026-04-18T03:01:00Z" w:initials="Reviewer">
    <w:p w14:paraId="6566795C" w14:textId="77777777" w:rsidR="00CE5BCC" w:rsidRDefault="00CE5BCC" w:rsidP="00CE5BCC">
      <w:pPr>
        <w:pStyle w:val="CommentText"/>
      </w:pPr>
      <w:r>
        <w:rPr>
          <w:rStyle w:val="CommentReference"/>
        </w:rPr>
        <w:annotationRef/>
      </w:r>
      <w:r>
        <w:t>The hardware requirements are too long. Each requirement should be one sentence. You may divide and create as many as you like. These compound requirements. Compound requirements create many problems in testing.</w:t>
      </w:r>
    </w:p>
    <w:p w14:paraId="274AA779" w14:textId="77777777" w:rsidR="00CE5BCC" w:rsidRDefault="00CE5BCC" w:rsidP="00CE5BCC">
      <w:pPr>
        <w:pStyle w:val="CommentText"/>
      </w:pPr>
    </w:p>
    <w:p w14:paraId="760799C1" w14:textId="77777777" w:rsidR="00CE5BCC" w:rsidRDefault="00CE5BCC" w:rsidP="00CE5BCC">
      <w:pPr>
        <w:pStyle w:val="CommentText"/>
      </w:pPr>
      <w:r>
        <w:t xml:space="preserve">The requirement may be one sentence. If the rest is an explanation, you can create a note under it. </w:t>
      </w:r>
    </w:p>
    <w:p w14:paraId="1CA28849" w14:textId="77777777" w:rsidR="00CE5BCC" w:rsidRDefault="00CE5BCC" w:rsidP="00CE5BCC">
      <w:pPr>
        <w:pStyle w:val="CommentText"/>
      </w:pPr>
    </w:p>
    <w:p w14:paraId="3D254764" w14:textId="77777777" w:rsidR="00CE5BCC" w:rsidRDefault="00CE5BCC" w:rsidP="00CE5BCC">
      <w:pPr>
        <w:pStyle w:val="CommentText"/>
      </w:pPr>
      <w:r>
        <w:t>Similar issues exist in other requirements.</w:t>
      </w:r>
    </w:p>
  </w:comment>
  <w:comment w:id="36" w:author="Reviewer" w:date="2026-04-18T03:02:00Z" w:initials="Reviewer">
    <w:p w14:paraId="6EDD2D09" w14:textId="77777777" w:rsidR="00CE5BCC" w:rsidRDefault="00CE5BCC" w:rsidP="00CE5BCC">
      <w:pPr>
        <w:pStyle w:val="CommentText"/>
      </w:pPr>
      <w:r>
        <w:rPr>
          <w:rStyle w:val="CommentReference"/>
        </w:rPr>
        <w:annotationRef/>
      </w:r>
      <w:r>
        <w:t>Please remove the empty space.</w:t>
      </w:r>
    </w:p>
  </w:comment>
  <w:comment w:id="38" w:author="Reviewer" w:date="2026-04-10T06:56:00Z" w:initials="R">
    <w:p w14:paraId="315A67B0" w14:textId="77777777" w:rsidR="00CE5BCC" w:rsidRDefault="00BB04E2" w:rsidP="00CE5BCC">
      <w:pPr>
        <w:pStyle w:val="CommentText"/>
      </w:pPr>
      <w:r>
        <w:rPr>
          <w:rStyle w:val="CommentReference"/>
        </w:rPr>
        <w:annotationRef/>
      </w:r>
      <w:r w:rsidR="00CE5BCC">
        <w:rPr>
          <w:color w:val="242424"/>
          <w:highlight w:val="white"/>
        </w:rPr>
        <w:t>Please consider adding a few more quality requirements in areas like security, usability, etc.</w:t>
      </w:r>
      <w:r w:rsidR="00CE5BCC">
        <w:rPr>
          <w:color w:val="000000"/>
          <w:highlight w:val="white"/>
        </w:rPr>
        <w:t xml:space="preserve"> This application should be quite high quality. It is a financial application.</w:t>
      </w:r>
    </w:p>
    <w:p w14:paraId="74489C88" w14:textId="77777777" w:rsidR="00CE5BCC" w:rsidRDefault="00CE5BCC" w:rsidP="00CE5BCC">
      <w:pPr>
        <w:pStyle w:val="CommentText"/>
      </w:pPr>
    </w:p>
    <w:p w14:paraId="021455E5" w14:textId="77777777" w:rsidR="00CE5BCC" w:rsidRDefault="00CE5BCC" w:rsidP="00CE5BCC">
      <w:pPr>
        <w:pStyle w:val="CommentText"/>
      </w:pPr>
      <w:r>
        <w:rPr>
          <w:color w:val="000000"/>
          <w:highlight w:val="white"/>
        </w:rPr>
        <w:t>SRS2. The requirements do not start with “The system shall…”. The requirements should start with “The system shall…”. Please review and revise the requirements.</w:t>
      </w:r>
      <w:r>
        <w:rPr>
          <w:color w:val="000000"/>
        </w:rPr>
        <w:t> </w:t>
      </w:r>
      <w:r>
        <w:t xml:space="preserve"> </w:t>
      </w:r>
    </w:p>
  </w:comment>
  <w:comment w:id="39" w:author="Reviewer" w:date="2026-04-18T03:03:00Z" w:initials="Reviewer">
    <w:p w14:paraId="158E752F" w14:textId="77777777" w:rsidR="00CE5BCC" w:rsidRDefault="00CE5BCC" w:rsidP="00CE5BCC">
      <w:pPr>
        <w:pStyle w:val="CommentText"/>
      </w:pPr>
      <w:r>
        <w:rPr>
          <w:rStyle w:val="CommentReference"/>
        </w:rPr>
        <w:annotationRef/>
      </w:r>
      <w:r>
        <w:t>Too vague. The requirements should be specific.</w:t>
      </w:r>
    </w:p>
  </w:comment>
  <w:comment w:id="40" w:author="Reviewer" w:date="2026-04-18T03:04:00Z" w:initials="Reviewer">
    <w:p w14:paraId="065D1490" w14:textId="77777777" w:rsidR="00CE5BCC" w:rsidRDefault="00CE5BCC" w:rsidP="00CE5BCC">
      <w:pPr>
        <w:pStyle w:val="CommentText"/>
      </w:pPr>
      <w:r>
        <w:rPr>
          <w:rStyle w:val="CommentReference"/>
        </w:rPr>
        <w:annotationRef/>
      </w:r>
      <w:r>
        <w:t>Check the quality requirement IDs. They need to conform to the standard in SRS template.</w:t>
      </w:r>
    </w:p>
  </w:comment>
  <w:comment w:id="42" w:author="Reviewer" w:date="2026-04-10T07:07:00Z" w:initials="R">
    <w:p w14:paraId="6295D148" w14:textId="5F2322AA" w:rsidR="00230D4D" w:rsidRDefault="00230D4D" w:rsidP="00230D4D">
      <w:pPr>
        <w:pStyle w:val="CommentText"/>
      </w:pPr>
      <w:r>
        <w:rPr>
          <w:rStyle w:val="CommentReference"/>
        </w:rPr>
        <w:annotationRef/>
      </w:r>
      <w:r>
        <w:rPr>
          <w:color w:val="242424"/>
          <w:highlight w:val="white"/>
        </w:rPr>
        <w:t>SRS6. The requirements traceability matrix is missing requirements. Please ensure that the traceability matrix is complete.</w:t>
      </w:r>
      <w:r>
        <w:t xml:space="preserve"> </w:t>
      </w:r>
    </w:p>
  </w:comment>
  <w:comment w:id="43" w:author="Reviewer" w:date="2026-04-10T07:09:00Z" w:initials="R">
    <w:p w14:paraId="08929691" w14:textId="77777777" w:rsidR="00BD2B29" w:rsidRDefault="00BD2B29" w:rsidP="00BD2B29">
      <w:pPr>
        <w:pStyle w:val="CommentText"/>
      </w:pPr>
      <w:r>
        <w:rPr>
          <w:rStyle w:val="CommentReference"/>
        </w:rPr>
        <w:annotationRef/>
      </w:r>
      <w:r>
        <w:t>Some Test Cases can be divided into new Test Cases try to aim for 5-8 test cases</w:t>
      </w:r>
    </w:p>
  </w:comment>
  <w:comment w:id="45" w:author="Reviewer" w:date="2026-04-10T07:27:00Z" w:initials="R">
    <w:p w14:paraId="36E40CFA" w14:textId="77777777" w:rsidR="00B02C87" w:rsidRDefault="00B02C87" w:rsidP="00B02C87">
      <w:pPr>
        <w:pStyle w:val="CommentText"/>
      </w:pPr>
      <w:r>
        <w:rPr>
          <w:rStyle w:val="CommentReference"/>
        </w:rPr>
        <w:annotationRef/>
      </w:r>
      <w:r>
        <w:rPr>
          <w:color w:val="242424"/>
          <w:highlight w:val="white"/>
        </w:rPr>
        <w:t xml:space="preserve">SRS3. The total number of “Frequency of Use” in the use cases does not add up to 100%. It is over or under 100%. </w:t>
      </w:r>
    </w:p>
  </w:comment>
  <w:comment w:id="46" w:author="Reviewer" w:date="2026-04-10T07:28:00Z" w:initials="R">
    <w:p w14:paraId="647DC481" w14:textId="77777777" w:rsidR="001B316A" w:rsidRDefault="001B316A" w:rsidP="001B316A">
      <w:pPr>
        <w:pStyle w:val="CommentText"/>
      </w:pPr>
      <w:r>
        <w:rPr>
          <w:rStyle w:val="CommentReference"/>
        </w:rPr>
        <w:annotationRef/>
      </w:r>
      <w:r>
        <w:rPr>
          <w:color w:val="242424"/>
          <w:highlight w:val="white"/>
        </w:rPr>
        <w:t>Please follow the template guidelines for writing descriptions.</w:t>
      </w:r>
      <w:r>
        <w:t xml:space="preserve"> </w:t>
      </w:r>
    </w:p>
  </w:comment>
  <w:comment w:id="47" w:author="Reviewer" w:date="2026-04-18T03:04:00Z" w:initials="Reviewer">
    <w:p w14:paraId="7BBE21B3" w14:textId="77777777" w:rsidR="00A21663" w:rsidRDefault="00A21663" w:rsidP="00A21663">
      <w:pPr>
        <w:pStyle w:val="CommentText"/>
      </w:pPr>
      <w:r>
        <w:rPr>
          <w:rStyle w:val="CommentReference"/>
        </w:rPr>
        <w:annotationRef/>
      </w:r>
      <w:r>
        <w:t>Good use case design.</w:t>
      </w:r>
    </w:p>
  </w:comment>
  <w:comment w:id="49" w:author="Reviewer" w:date="2026-04-10T07:35:00Z" w:initials="R">
    <w:p w14:paraId="72E433C6" w14:textId="55A9DCF3" w:rsidR="00CD0B1A" w:rsidRDefault="00CD0B1A" w:rsidP="00CD0B1A">
      <w:pPr>
        <w:pStyle w:val="CommentText"/>
      </w:pPr>
      <w:r>
        <w:rPr>
          <w:rStyle w:val="CommentReference"/>
        </w:rPr>
        <w:annotationRef/>
      </w:r>
      <w:r>
        <w:rPr>
          <w:color w:val="242424"/>
          <w:highlight w:val="white"/>
        </w:rPr>
        <w:t>6a can not be on the system actions side. The original step of 6 is in the user actions side.</w:t>
      </w:r>
      <w:r>
        <w:t xml:space="preserve"> </w:t>
      </w:r>
    </w:p>
  </w:comment>
  <w:comment w:id="53" w:author="Reviewer" w:date="2026-04-10T07:36:00Z" w:initials="R">
    <w:p w14:paraId="7E3662FA" w14:textId="77777777" w:rsidR="00A21663" w:rsidRDefault="009542B6" w:rsidP="00A21663">
      <w:pPr>
        <w:pStyle w:val="CommentText"/>
      </w:pPr>
      <w:r>
        <w:rPr>
          <w:rStyle w:val="CommentReference"/>
        </w:rPr>
        <w:annotationRef/>
      </w:r>
      <w:r w:rsidR="00A21663">
        <w:t>Step 6 is missing.</w:t>
      </w:r>
    </w:p>
  </w:comment>
  <w:comment w:id="56" w:author="Reviewer" w:date="2026-04-18T03:07:00Z" w:initials="Reviewer">
    <w:p w14:paraId="7D77E12F" w14:textId="77777777" w:rsidR="00A21663" w:rsidRDefault="00A21663" w:rsidP="00A21663">
      <w:pPr>
        <w:pStyle w:val="CommentText"/>
      </w:pPr>
      <w:r>
        <w:rPr>
          <w:rStyle w:val="CommentReference"/>
        </w:rPr>
        <w:annotationRef/>
      </w:r>
      <w:r>
        <w:t>Check the scenario numbering. These seem to be for the same scenario. Therefore, the scenario numbering should be the same, such as both should be a.</w:t>
      </w:r>
    </w:p>
  </w:comment>
  <w:comment w:id="58" w:author="Reviewer" w:date="2026-04-18T03:08:00Z" w:initials="Reviewer">
    <w:p w14:paraId="470155AB" w14:textId="77777777" w:rsidR="00A21663" w:rsidRDefault="00A21663" w:rsidP="00A21663">
      <w:pPr>
        <w:pStyle w:val="CommentText"/>
      </w:pPr>
      <w:r>
        <w:rPr>
          <w:rStyle w:val="CommentReference"/>
        </w:rPr>
        <w:annotationRef/>
      </w:r>
      <w:r>
        <w:t>Please check the design of the use case scenario.</w:t>
      </w:r>
    </w:p>
    <w:p w14:paraId="194069A6" w14:textId="77777777" w:rsidR="00A21663" w:rsidRDefault="00A21663" w:rsidP="00A21663">
      <w:pPr>
        <w:pStyle w:val="CommentText"/>
      </w:pPr>
    </w:p>
    <w:p w14:paraId="5721C7B1" w14:textId="77777777" w:rsidR="00A21663" w:rsidRDefault="00A21663" w:rsidP="00A21663">
      <w:pPr>
        <w:pStyle w:val="CommentText"/>
      </w:pPr>
      <w:r>
        <w:t>What if the user only wants to see the portfolio without buying or selling?</w:t>
      </w:r>
    </w:p>
    <w:p w14:paraId="45F6A898" w14:textId="77777777" w:rsidR="00A21663" w:rsidRDefault="00A21663" w:rsidP="00A21663">
      <w:pPr>
        <w:pStyle w:val="CommentText"/>
      </w:pPr>
    </w:p>
    <w:p w14:paraId="1147C24D" w14:textId="77777777" w:rsidR="00A21663" w:rsidRDefault="00A21663" w:rsidP="00A21663">
      <w:pPr>
        <w:pStyle w:val="CommentText"/>
      </w:pPr>
      <w:r>
        <w:t>Also, the use may need to be extended. Portfolio display may have menus, different views, etc.</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07E976A" w15:done="0"/>
  <w15:commentEx w15:paraId="4D69C72B" w15:done="0"/>
  <w15:commentEx w15:paraId="7A708D0B" w15:done="0"/>
  <w15:commentEx w15:paraId="3E025A26" w15:done="0"/>
  <w15:commentEx w15:paraId="409E9381" w15:done="0"/>
  <w15:commentEx w15:paraId="333A41F0" w15:done="0"/>
  <w15:commentEx w15:paraId="496960EC" w15:done="0"/>
  <w15:commentEx w15:paraId="67ED2D15" w15:done="0"/>
  <w15:commentEx w15:paraId="12244995" w15:done="0"/>
  <w15:commentEx w15:paraId="5F2B96DD" w15:done="0"/>
  <w15:commentEx w15:paraId="3D254764" w15:done="0"/>
  <w15:commentEx w15:paraId="6EDD2D09" w15:done="0"/>
  <w15:commentEx w15:paraId="021455E5" w15:done="0"/>
  <w15:commentEx w15:paraId="158E752F" w15:done="0"/>
  <w15:commentEx w15:paraId="065D1490" w15:done="0"/>
  <w15:commentEx w15:paraId="6295D148" w15:done="0"/>
  <w15:commentEx w15:paraId="08929691" w15:done="0"/>
  <w15:commentEx w15:paraId="36E40CFA" w15:done="0"/>
  <w15:commentEx w15:paraId="647DC481" w15:done="0"/>
  <w15:commentEx w15:paraId="7BBE21B3" w15:done="0"/>
  <w15:commentEx w15:paraId="72E433C6" w15:done="0"/>
  <w15:commentEx w15:paraId="7E3662FA" w15:done="0"/>
  <w15:commentEx w15:paraId="7D77E12F" w15:done="0"/>
  <w15:commentEx w15:paraId="1147C24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237F147" w16cex:dateUtc="2026-04-10T02:10:00Z"/>
  <w16cex:commentExtensible w16cex:durableId="3B7DA570" w16cex:dateUtc="2026-04-06T23:38:00Z"/>
  <w16cex:commentExtensible w16cex:durableId="6295A08C" w16cex:dateUtc="2026-04-18T07:56:00Z"/>
  <w16cex:commentExtensible w16cex:durableId="3FEF7660" w16cex:dateUtc="2026-04-18T07:57:00Z"/>
  <w16cex:commentExtensible w16cex:durableId="765CF73E" w16cex:dateUtc="2026-04-18T07:58:00Z"/>
  <w16cex:commentExtensible w16cex:durableId="3F7DA111" w16cex:dateUtc="2026-04-06T23:43:00Z"/>
  <w16cex:commentExtensible w16cex:durableId="1F0C4AE7" w16cex:dateUtc="2026-04-06T23:46:00Z"/>
  <w16cex:commentExtensible w16cex:durableId="3BBF9882" w16cex:dateUtc="2026-04-18T07:59:00Z"/>
  <w16cex:commentExtensible w16cex:durableId="5AD275A5" w16cex:dateUtc="2026-04-06T23:56:00Z"/>
  <w16cex:commentExtensible w16cex:durableId="1D651961" w16cex:dateUtc="2026-04-07T00:06:00Z"/>
  <w16cex:commentExtensible w16cex:durableId="21245CB5" w16cex:dateUtc="2026-04-18T08:01:00Z"/>
  <w16cex:commentExtensible w16cex:durableId="051C79A9" w16cex:dateUtc="2026-04-18T08:02:00Z"/>
  <w16cex:commentExtensible w16cex:durableId="42A564BF" w16cex:dateUtc="2026-04-10T01:26:00Z"/>
  <w16cex:commentExtensible w16cex:durableId="2B95CDD8" w16cex:dateUtc="2026-04-18T08:03:00Z"/>
  <w16cex:commentExtensible w16cex:durableId="21BC8218" w16cex:dateUtc="2026-04-18T08:04:00Z"/>
  <w16cex:commentExtensible w16cex:durableId="1D84E8FC" w16cex:dateUtc="2026-04-10T01:37:00Z"/>
  <w16cex:commentExtensible w16cex:durableId="6E37B55B" w16cex:dateUtc="2026-04-10T01:39:00Z"/>
  <w16cex:commentExtensible w16cex:durableId="2B7BE3C8" w16cex:dateUtc="2026-04-10T01:57:00Z"/>
  <w16cex:commentExtensible w16cex:durableId="0FCDDC9F" w16cex:dateUtc="2026-04-10T01:58:00Z"/>
  <w16cex:commentExtensible w16cex:durableId="4932F076" w16cex:dateUtc="2026-04-18T08:04:00Z"/>
  <w16cex:commentExtensible w16cex:durableId="1C1A0631" w16cex:dateUtc="2026-04-10T02:05:00Z"/>
  <w16cex:commentExtensible w16cex:durableId="280E175A" w16cex:dateUtc="2026-04-10T02:06:00Z"/>
  <w16cex:commentExtensible w16cex:durableId="000E9961" w16cex:dateUtc="2026-04-18T08:07:00Z"/>
  <w16cex:commentExtensible w16cex:durableId="7E7A3553" w16cex:dateUtc="2026-04-18T08: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07E976A" w16cid:durableId="0237F147"/>
  <w16cid:commentId w16cid:paraId="4D69C72B" w16cid:durableId="3B7DA570"/>
  <w16cid:commentId w16cid:paraId="7A708D0B" w16cid:durableId="6295A08C"/>
  <w16cid:commentId w16cid:paraId="3E025A26" w16cid:durableId="3FEF7660"/>
  <w16cid:commentId w16cid:paraId="409E9381" w16cid:durableId="765CF73E"/>
  <w16cid:commentId w16cid:paraId="333A41F0" w16cid:durableId="3F7DA111"/>
  <w16cid:commentId w16cid:paraId="496960EC" w16cid:durableId="1F0C4AE7"/>
  <w16cid:commentId w16cid:paraId="67ED2D15" w16cid:durableId="3BBF9882"/>
  <w16cid:commentId w16cid:paraId="12244995" w16cid:durableId="5AD275A5"/>
  <w16cid:commentId w16cid:paraId="5F2B96DD" w16cid:durableId="1D651961"/>
  <w16cid:commentId w16cid:paraId="3D254764" w16cid:durableId="21245CB5"/>
  <w16cid:commentId w16cid:paraId="6EDD2D09" w16cid:durableId="051C79A9"/>
  <w16cid:commentId w16cid:paraId="021455E5" w16cid:durableId="42A564BF"/>
  <w16cid:commentId w16cid:paraId="158E752F" w16cid:durableId="2B95CDD8"/>
  <w16cid:commentId w16cid:paraId="065D1490" w16cid:durableId="21BC8218"/>
  <w16cid:commentId w16cid:paraId="6295D148" w16cid:durableId="1D84E8FC"/>
  <w16cid:commentId w16cid:paraId="08929691" w16cid:durableId="6E37B55B"/>
  <w16cid:commentId w16cid:paraId="36E40CFA" w16cid:durableId="2B7BE3C8"/>
  <w16cid:commentId w16cid:paraId="647DC481" w16cid:durableId="0FCDDC9F"/>
  <w16cid:commentId w16cid:paraId="7BBE21B3" w16cid:durableId="4932F076"/>
  <w16cid:commentId w16cid:paraId="72E433C6" w16cid:durableId="1C1A0631"/>
  <w16cid:commentId w16cid:paraId="7E3662FA" w16cid:durableId="280E175A"/>
  <w16cid:commentId w16cid:paraId="7D77E12F" w16cid:durableId="000E9961"/>
  <w16cid:commentId w16cid:paraId="1147C24D" w16cid:durableId="7E7A355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42F4EE" w14:textId="77777777" w:rsidR="000E1154" w:rsidRDefault="000E1154">
      <w:pPr>
        <w:spacing w:line="240" w:lineRule="auto"/>
      </w:pPr>
      <w:r>
        <w:separator/>
      </w:r>
    </w:p>
  </w:endnote>
  <w:endnote w:type="continuationSeparator" w:id="0">
    <w:p w14:paraId="77C41DA3" w14:textId="77777777" w:rsidR="000E1154" w:rsidRDefault="000E115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71AC96B0" w14:paraId="4EEEAC63" w14:textId="77777777" w:rsidTr="71AC96B0">
      <w:trPr>
        <w:trHeight w:val="300"/>
      </w:trPr>
      <w:tc>
        <w:tcPr>
          <w:tcW w:w="3120" w:type="dxa"/>
        </w:tcPr>
        <w:p w14:paraId="04659E05" w14:textId="04147C16" w:rsidR="71AC96B0" w:rsidRDefault="71AC96B0" w:rsidP="71AC96B0">
          <w:pPr>
            <w:pStyle w:val="Header"/>
            <w:ind w:left="-115"/>
          </w:pPr>
        </w:p>
      </w:tc>
      <w:tc>
        <w:tcPr>
          <w:tcW w:w="3120" w:type="dxa"/>
        </w:tcPr>
        <w:p w14:paraId="6B8F846D" w14:textId="4DB567CC" w:rsidR="71AC96B0" w:rsidRDefault="71AC96B0" w:rsidP="71AC96B0">
          <w:pPr>
            <w:pStyle w:val="Header"/>
            <w:jc w:val="center"/>
          </w:pPr>
        </w:p>
      </w:tc>
      <w:tc>
        <w:tcPr>
          <w:tcW w:w="3120" w:type="dxa"/>
        </w:tcPr>
        <w:p w14:paraId="1C2C7193" w14:textId="7691720C" w:rsidR="71AC96B0" w:rsidRDefault="71AC96B0" w:rsidP="71AC96B0">
          <w:pPr>
            <w:pStyle w:val="Header"/>
            <w:ind w:right="-115"/>
            <w:jc w:val="right"/>
          </w:pPr>
        </w:p>
      </w:tc>
    </w:tr>
  </w:tbl>
  <w:p w14:paraId="62E17FA8" w14:textId="01B05D13" w:rsidR="71AC96B0" w:rsidRDefault="71AC96B0" w:rsidP="71AC96B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62"/>
      <w:gridCol w:w="3162"/>
      <w:gridCol w:w="3162"/>
    </w:tblGrid>
    <w:tr w:rsidR="00717C4A" w14:paraId="7D947239" w14:textId="77777777" w:rsidTr="4467AACD">
      <w:tc>
        <w:tcPr>
          <w:tcW w:w="3162" w:type="dxa"/>
          <w:tcBorders>
            <w:top w:val="nil"/>
            <w:left w:val="nil"/>
            <w:bottom w:val="nil"/>
            <w:right w:val="nil"/>
          </w:tcBorders>
        </w:tcPr>
        <w:p w14:paraId="74A48E93" w14:textId="7B4F3866" w:rsidR="00717C4A" w:rsidRDefault="002360D8">
          <w:pPr>
            <w:ind w:right="360"/>
          </w:pPr>
          <w:r>
            <w:t>Public Release</w:t>
          </w:r>
        </w:p>
      </w:tc>
      <w:tc>
        <w:tcPr>
          <w:tcW w:w="3162" w:type="dxa"/>
          <w:tcBorders>
            <w:top w:val="nil"/>
            <w:left w:val="nil"/>
            <w:bottom w:val="nil"/>
            <w:right w:val="nil"/>
          </w:tcBorders>
        </w:tcPr>
        <w:p w14:paraId="67FE8BD8" w14:textId="04F5E382" w:rsidR="00717C4A" w:rsidRDefault="4467AACD">
          <w:pPr>
            <w:jc w:val="center"/>
          </w:pPr>
          <w:r>
            <w:fldChar w:fldCharType="begin"/>
          </w:r>
          <w:r>
            <w:instrText>DOCPROPERTY "Company"  \* MERGEFORMAT</w:instrText>
          </w:r>
          <w:r>
            <w:fldChar w:fldCharType="separate"/>
          </w:r>
          <w:proofErr w:type="spellStart"/>
          <w:r>
            <w:t>QuantumShell</w:t>
          </w:r>
          <w:proofErr w:type="spellEnd"/>
          <w:r>
            <w:fldChar w:fldCharType="end"/>
          </w:r>
          <w:r>
            <w:t>, 2026</w:t>
          </w:r>
        </w:p>
      </w:tc>
      <w:tc>
        <w:tcPr>
          <w:tcW w:w="3162" w:type="dxa"/>
          <w:tcBorders>
            <w:top w:val="nil"/>
            <w:left w:val="nil"/>
            <w:bottom w:val="nil"/>
            <w:right w:val="nil"/>
          </w:tcBorders>
        </w:tcPr>
        <w:p w14:paraId="2B47D3C8" w14:textId="77777777" w:rsidR="00717C4A" w:rsidRDefault="008338FE">
          <w:pPr>
            <w:jc w:val="right"/>
          </w:pPr>
          <w:r>
            <w:t xml:space="preserve">Page </w:t>
          </w:r>
          <w:r>
            <w:rPr>
              <w:rStyle w:val="PageNumber"/>
            </w:rPr>
            <w:fldChar w:fldCharType="begin"/>
          </w:r>
          <w:r>
            <w:rPr>
              <w:rStyle w:val="PageNumber"/>
            </w:rPr>
            <w:instrText xml:space="preserve"> PAGE </w:instrText>
          </w:r>
          <w:r>
            <w:rPr>
              <w:rStyle w:val="PageNumber"/>
            </w:rPr>
            <w:fldChar w:fldCharType="separate"/>
          </w:r>
          <w:r w:rsidR="0039400C">
            <w:rPr>
              <w:rStyle w:val="PageNumber"/>
              <w:noProof/>
            </w:rPr>
            <w:t>7</w:t>
          </w:r>
          <w:r>
            <w:rPr>
              <w:rStyle w:val="PageNumber"/>
            </w:rPr>
            <w:fldChar w:fldCharType="end"/>
          </w:r>
        </w:p>
      </w:tc>
    </w:tr>
  </w:tbl>
  <w:p w14:paraId="42EEFB5A" w14:textId="77777777" w:rsidR="00717C4A" w:rsidRDefault="00717C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BF3E1E" w14:textId="77777777" w:rsidR="000E1154" w:rsidRDefault="000E1154">
      <w:pPr>
        <w:spacing w:line="240" w:lineRule="auto"/>
      </w:pPr>
      <w:r>
        <w:separator/>
      </w:r>
    </w:p>
  </w:footnote>
  <w:footnote w:type="continuationSeparator" w:id="0">
    <w:p w14:paraId="7D50C980" w14:textId="77777777" w:rsidR="000E1154" w:rsidRDefault="000E115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35A70" w14:textId="77777777" w:rsidR="00717C4A" w:rsidRDefault="00717C4A">
    <w:pPr>
      <w:rPr>
        <w:sz w:val="24"/>
      </w:rPr>
    </w:pPr>
  </w:p>
  <w:p w14:paraId="0AA15D86" w14:textId="77777777" w:rsidR="00717C4A" w:rsidRDefault="00717C4A">
    <w:pPr>
      <w:pBdr>
        <w:top w:val="single" w:sz="6" w:space="1" w:color="auto"/>
      </w:pBdr>
      <w:rPr>
        <w:sz w:val="24"/>
      </w:rPr>
    </w:pPr>
  </w:p>
  <w:p w14:paraId="14AD3A65" w14:textId="293462B2" w:rsidR="71AC96B0" w:rsidRDefault="71AC96B0" w:rsidP="71AC96B0">
    <w:pPr>
      <w:pBdr>
        <w:bottom w:val="single" w:sz="6" w:space="1" w:color="auto"/>
      </w:pBdr>
      <w:jc w:val="right"/>
      <w:rPr>
        <w:rFonts w:ascii="Arial" w:hAnsi="Arial"/>
        <w:b/>
        <w:bCs/>
        <w:sz w:val="36"/>
        <w:szCs w:val="36"/>
      </w:rPr>
    </w:pPr>
    <w:proofErr w:type="spellStart"/>
    <w:r w:rsidRPr="71AC96B0">
      <w:rPr>
        <w:rFonts w:ascii="Arial" w:hAnsi="Arial"/>
        <w:b/>
        <w:bCs/>
        <w:sz w:val="36"/>
        <w:szCs w:val="36"/>
      </w:rPr>
      <w:t>QuantumShell</w:t>
    </w:r>
    <w:proofErr w:type="spellEnd"/>
  </w:p>
  <w:p w14:paraId="2EA238C0" w14:textId="77777777" w:rsidR="00717C4A" w:rsidRDefault="00717C4A">
    <w:pPr>
      <w:pBdr>
        <w:bottom w:val="single" w:sz="6" w:space="1" w:color="auto"/>
      </w:pBdr>
      <w:jc w:val="right"/>
      <w:rPr>
        <w:sz w:val="24"/>
      </w:rPr>
    </w:pPr>
  </w:p>
  <w:p w14:paraId="2067F2A5" w14:textId="77777777" w:rsidR="00717C4A" w:rsidRDefault="00717C4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717C4A" w14:paraId="1ABBABA0" w14:textId="77777777" w:rsidTr="4467AACD">
      <w:tc>
        <w:tcPr>
          <w:tcW w:w="6379" w:type="dxa"/>
        </w:tcPr>
        <w:p w14:paraId="47C220A6" w14:textId="3FF81F77" w:rsidR="00717C4A" w:rsidRDefault="71AC96B0" w:rsidP="71AC96B0">
          <w:r w:rsidRPr="71AC96B0">
            <w:t>Omnium</w:t>
          </w:r>
        </w:p>
      </w:tc>
      <w:tc>
        <w:tcPr>
          <w:tcW w:w="3179" w:type="dxa"/>
        </w:tcPr>
        <w:p w14:paraId="7D6B5C2A" w14:textId="5B0B3C3A" w:rsidR="00717C4A" w:rsidRDefault="71AC96B0">
          <w:pPr>
            <w:tabs>
              <w:tab w:val="left" w:pos="1135"/>
            </w:tabs>
            <w:spacing w:before="40"/>
            <w:ind w:right="68"/>
          </w:pPr>
          <w:r>
            <w:t xml:space="preserve">  Version:           </w:t>
          </w:r>
          <w:r w:rsidRPr="71AC96B0">
            <w:t>1.0</w:t>
          </w:r>
        </w:p>
      </w:tc>
    </w:tr>
    <w:tr w:rsidR="00717C4A" w14:paraId="269AEAC3" w14:textId="77777777" w:rsidTr="4467AACD">
      <w:tc>
        <w:tcPr>
          <w:tcW w:w="6379" w:type="dxa"/>
        </w:tcPr>
        <w:p w14:paraId="2CB3D00D" w14:textId="4949FBC5" w:rsidR="00717C4A" w:rsidRDefault="00741678">
          <w:r>
            <w:t>Requirements Specification</w:t>
          </w:r>
        </w:p>
      </w:tc>
      <w:tc>
        <w:tcPr>
          <w:tcW w:w="3179" w:type="dxa"/>
        </w:tcPr>
        <w:p w14:paraId="09413BAC" w14:textId="5009F983" w:rsidR="00717C4A" w:rsidRDefault="4467AACD">
          <w:r>
            <w:t xml:space="preserve">  Date:  03/02/2026</w:t>
          </w:r>
        </w:p>
      </w:tc>
    </w:tr>
    <w:tr w:rsidR="00717C4A" w14:paraId="77970165" w14:textId="77777777" w:rsidTr="4467AACD">
      <w:tc>
        <w:tcPr>
          <w:tcW w:w="9558" w:type="dxa"/>
          <w:gridSpan w:val="2"/>
        </w:tcPr>
        <w:p w14:paraId="202CF3F0" w14:textId="2D349EC9" w:rsidR="00717C4A" w:rsidRDefault="00741678">
          <w:r>
            <w:t>Software Requirements Specification</w:t>
          </w:r>
          <w:r w:rsidR="00C1402D">
            <w:t xml:space="preserve"> (SRS)</w:t>
          </w:r>
        </w:p>
      </w:tc>
    </w:tr>
  </w:tbl>
  <w:p w14:paraId="771D7D45" w14:textId="77777777" w:rsidR="00717C4A" w:rsidRDefault="00717C4A">
    <w:pPr>
      <w:pStyle w:val="Header"/>
    </w:pPr>
  </w:p>
</w:hdr>
</file>

<file path=word/intelligence2.xml><?xml version="1.0" encoding="utf-8"?>
<int2:intelligence xmlns:int2="http://schemas.microsoft.com/office/intelligence/2020/intelligence" xmlns:oel="http://schemas.microsoft.com/office/2019/extlst">
  <int2:observations>
    <int2:bookmark int2:bookmarkName="_Int_o4gIEzvK" int2:invalidationBookmarkName="" int2:hashCode="6LldZl4s61AKM1" int2:id="YDpAjVz4">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0160537"/>
    <w:multiLevelType w:val="hybridMultilevel"/>
    <w:tmpl w:val="449C99C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022475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0381113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A11709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16B56021"/>
    <w:multiLevelType w:val="hybridMultilevel"/>
    <w:tmpl w:val="5B6CB4D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7CB6DC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1D0A61FE"/>
    <w:multiLevelType w:val="hybridMultilevel"/>
    <w:tmpl w:val="B6C4039E"/>
    <w:lvl w:ilvl="0" w:tplc="23806EBC">
      <w:start w:val="1"/>
      <w:numFmt w:val="bullet"/>
      <w:lvlText w:val=""/>
      <w:lvlJc w:val="left"/>
      <w:pPr>
        <w:ind w:left="720" w:hanging="360"/>
      </w:pPr>
      <w:rPr>
        <w:rFonts w:ascii="Symbol" w:hAnsi="Symbol" w:hint="default"/>
      </w:rPr>
    </w:lvl>
    <w:lvl w:ilvl="1" w:tplc="7C66D428">
      <w:start w:val="1"/>
      <w:numFmt w:val="bullet"/>
      <w:lvlText w:val="o"/>
      <w:lvlJc w:val="left"/>
      <w:pPr>
        <w:ind w:left="1440" w:hanging="360"/>
      </w:pPr>
      <w:rPr>
        <w:rFonts w:ascii="Courier New" w:hAnsi="Courier New" w:hint="default"/>
      </w:rPr>
    </w:lvl>
    <w:lvl w:ilvl="2" w:tplc="BBC047E8">
      <w:start w:val="1"/>
      <w:numFmt w:val="bullet"/>
      <w:lvlText w:val=""/>
      <w:lvlJc w:val="left"/>
      <w:pPr>
        <w:ind w:left="2160" w:hanging="360"/>
      </w:pPr>
      <w:rPr>
        <w:rFonts w:ascii="Wingdings" w:hAnsi="Wingdings" w:hint="default"/>
      </w:rPr>
    </w:lvl>
    <w:lvl w:ilvl="3" w:tplc="134229CC">
      <w:start w:val="1"/>
      <w:numFmt w:val="bullet"/>
      <w:lvlText w:val=""/>
      <w:lvlJc w:val="left"/>
      <w:pPr>
        <w:ind w:left="2880" w:hanging="360"/>
      </w:pPr>
      <w:rPr>
        <w:rFonts w:ascii="Symbol" w:hAnsi="Symbol" w:hint="default"/>
      </w:rPr>
    </w:lvl>
    <w:lvl w:ilvl="4" w:tplc="DB46B0EC">
      <w:start w:val="1"/>
      <w:numFmt w:val="bullet"/>
      <w:lvlText w:val="o"/>
      <w:lvlJc w:val="left"/>
      <w:pPr>
        <w:ind w:left="3600" w:hanging="360"/>
      </w:pPr>
      <w:rPr>
        <w:rFonts w:ascii="Courier New" w:hAnsi="Courier New" w:hint="default"/>
      </w:rPr>
    </w:lvl>
    <w:lvl w:ilvl="5" w:tplc="D3527478">
      <w:start w:val="1"/>
      <w:numFmt w:val="bullet"/>
      <w:lvlText w:val=""/>
      <w:lvlJc w:val="left"/>
      <w:pPr>
        <w:ind w:left="4320" w:hanging="360"/>
      </w:pPr>
      <w:rPr>
        <w:rFonts w:ascii="Wingdings" w:hAnsi="Wingdings" w:hint="default"/>
      </w:rPr>
    </w:lvl>
    <w:lvl w:ilvl="6" w:tplc="830E3958">
      <w:start w:val="1"/>
      <w:numFmt w:val="bullet"/>
      <w:lvlText w:val=""/>
      <w:lvlJc w:val="left"/>
      <w:pPr>
        <w:ind w:left="5040" w:hanging="360"/>
      </w:pPr>
      <w:rPr>
        <w:rFonts w:ascii="Symbol" w:hAnsi="Symbol" w:hint="default"/>
      </w:rPr>
    </w:lvl>
    <w:lvl w:ilvl="7" w:tplc="36F25A7E">
      <w:start w:val="1"/>
      <w:numFmt w:val="bullet"/>
      <w:lvlText w:val="o"/>
      <w:lvlJc w:val="left"/>
      <w:pPr>
        <w:ind w:left="5760" w:hanging="360"/>
      </w:pPr>
      <w:rPr>
        <w:rFonts w:ascii="Courier New" w:hAnsi="Courier New" w:hint="default"/>
      </w:rPr>
    </w:lvl>
    <w:lvl w:ilvl="8" w:tplc="2B002654">
      <w:start w:val="1"/>
      <w:numFmt w:val="bullet"/>
      <w:lvlText w:val=""/>
      <w:lvlJc w:val="left"/>
      <w:pPr>
        <w:ind w:left="6480" w:hanging="360"/>
      </w:pPr>
      <w:rPr>
        <w:rFonts w:ascii="Wingdings" w:hAnsi="Wingdings" w:hint="default"/>
      </w:rPr>
    </w:lvl>
  </w:abstractNum>
  <w:abstractNum w:abstractNumId="9" w15:restartNumberingAfterBreak="0">
    <w:nsid w:val="22443AC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36767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25B671FF"/>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27DF582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2A1FF954"/>
    <w:multiLevelType w:val="hybridMultilevel"/>
    <w:tmpl w:val="DB249ED8"/>
    <w:lvl w:ilvl="0" w:tplc="61964E12">
      <w:start w:val="1"/>
      <w:numFmt w:val="bullet"/>
      <w:lvlText w:val=""/>
      <w:lvlJc w:val="left"/>
      <w:pPr>
        <w:ind w:left="720" w:hanging="360"/>
      </w:pPr>
      <w:rPr>
        <w:rFonts w:ascii="Symbol" w:hAnsi="Symbol" w:hint="default"/>
      </w:rPr>
    </w:lvl>
    <w:lvl w:ilvl="1" w:tplc="9C18F336">
      <w:start w:val="1"/>
      <w:numFmt w:val="bullet"/>
      <w:lvlText w:val="o"/>
      <w:lvlJc w:val="left"/>
      <w:pPr>
        <w:ind w:left="1440" w:hanging="360"/>
      </w:pPr>
      <w:rPr>
        <w:rFonts w:ascii="Courier New" w:hAnsi="Courier New" w:hint="default"/>
      </w:rPr>
    </w:lvl>
    <w:lvl w:ilvl="2" w:tplc="E528CC76">
      <w:start w:val="1"/>
      <w:numFmt w:val="bullet"/>
      <w:lvlText w:val=""/>
      <w:lvlJc w:val="left"/>
      <w:pPr>
        <w:ind w:left="2160" w:hanging="360"/>
      </w:pPr>
      <w:rPr>
        <w:rFonts w:ascii="Wingdings" w:hAnsi="Wingdings" w:hint="default"/>
      </w:rPr>
    </w:lvl>
    <w:lvl w:ilvl="3" w:tplc="838C0B1E">
      <w:start w:val="1"/>
      <w:numFmt w:val="bullet"/>
      <w:lvlText w:val=""/>
      <w:lvlJc w:val="left"/>
      <w:pPr>
        <w:ind w:left="2880" w:hanging="360"/>
      </w:pPr>
      <w:rPr>
        <w:rFonts w:ascii="Symbol" w:hAnsi="Symbol" w:hint="default"/>
      </w:rPr>
    </w:lvl>
    <w:lvl w:ilvl="4" w:tplc="B9163ADC">
      <w:start w:val="1"/>
      <w:numFmt w:val="bullet"/>
      <w:lvlText w:val="o"/>
      <w:lvlJc w:val="left"/>
      <w:pPr>
        <w:ind w:left="3600" w:hanging="360"/>
      </w:pPr>
      <w:rPr>
        <w:rFonts w:ascii="Courier New" w:hAnsi="Courier New" w:hint="default"/>
      </w:rPr>
    </w:lvl>
    <w:lvl w:ilvl="5" w:tplc="8EB651F2">
      <w:start w:val="1"/>
      <w:numFmt w:val="bullet"/>
      <w:lvlText w:val=""/>
      <w:lvlJc w:val="left"/>
      <w:pPr>
        <w:ind w:left="4320" w:hanging="360"/>
      </w:pPr>
      <w:rPr>
        <w:rFonts w:ascii="Wingdings" w:hAnsi="Wingdings" w:hint="default"/>
      </w:rPr>
    </w:lvl>
    <w:lvl w:ilvl="6" w:tplc="1D0E17BC">
      <w:start w:val="1"/>
      <w:numFmt w:val="bullet"/>
      <w:lvlText w:val=""/>
      <w:lvlJc w:val="left"/>
      <w:pPr>
        <w:ind w:left="5040" w:hanging="360"/>
      </w:pPr>
      <w:rPr>
        <w:rFonts w:ascii="Symbol" w:hAnsi="Symbol" w:hint="default"/>
      </w:rPr>
    </w:lvl>
    <w:lvl w:ilvl="7" w:tplc="0818F514">
      <w:start w:val="1"/>
      <w:numFmt w:val="bullet"/>
      <w:lvlText w:val="o"/>
      <w:lvlJc w:val="left"/>
      <w:pPr>
        <w:ind w:left="5760" w:hanging="360"/>
      </w:pPr>
      <w:rPr>
        <w:rFonts w:ascii="Courier New" w:hAnsi="Courier New" w:hint="default"/>
      </w:rPr>
    </w:lvl>
    <w:lvl w:ilvl="8" w:tplc="940AC09C">
      <w:start w:val="1"/>
      <w:numFmt w:val="bullet"/>
      <w:lvlText w:val=""/>
      <w:lvlJc w:val="left"/>
      <w:pPr>
        <w:ind w:left="6480" w:hanging="360"/>
      </w:pPr>
      <w:rPr>
        <w:rFonts w:ascii="Wingdings" w:hAnsi="Wingdings" w:hint="default"/>
      </w:rPr>
    </w:lvl>
  </w:abstractNum>
  <w:abstractNum w:abstractNumId="14" w15:restartNumberingAfterBreak="0">
    <w:nsid w:val="2B6463C6"/>
    <w:multiLevelType w:val="hybridMultilevel"/>
    <w:tmpl w:val="FF24CD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D4B63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6" w15:restartNumberingAfterBreak="0">
    <w:nsid w:val="31DD2C4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7" w15:restartNumberingAfterBreak="0">
    <w:nsid w:val="32982B5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8" w15:restartNumberingAfterBreak="0">
    <w:nsid w:val="3375481C"/>
    <w:multiLevelType w:val="singleLevel"/>
    <w:tmpl w:val="E6747DA6"/>
    <w:lvl w:ilvl="0">
      <w:start w:val="1"/>
      <w:numFmt w:val="bullet"/>
      <w:lvlText w:val=""/>
      <w:lvlJc w:val="left"/>
      <w:pPr>
        <w:tabs>
          <w:tab w:val="num" w:pos="360"/>
        </w:tabs>
        <w:ind w:left="360" w:hanging="360"/>
      </w:pPr>
      <w:rPr>
        <w:rFonts w:ascii="Symbol" w:hAnsi="Symbol" w:hint="default"/>
      </w:rPr>
    </w:lvl>
  </w:abstractNum>
  <w:abstractNum w:abstractNumId="19" w15:restartNumberingAfterBreak="0">
    <w:nsid w:val="35732880"/>
    <w:multiLevelType w:val="multilevel"/>
    <w:tmpl w:val="D652C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9D547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1" w15:restartNumberingAfterBreak="0">
    <w:nsid w:val="398C0069"/>
    <w:multiLevelType w:val="hybridMultilevel"/>
    <w:tmpl w:val="28E8AA08"/>
    <w:lvl w:ilvl="0" w:tplc="B8D2CB56">
      <w:numFmt w:val="bullet"/>
      <w:lvlText w:val="-"/>
      <w:lvlJc w:val="left"/>
      <w:pPr>
        <w:tabs>
          <w:tab w:val="num" w:pos="360"/>
        </w:tabs>
        <w:ind w:left="360" w:hanging="360"/>
      </w:pPr>
      <w:rPr>
        <w:rFonts w:ascii="Times New Roman" w:eastAsia="Times New Roman" w:hAnsi="Times New Roman" w:cs="Times New Roman"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2" w15:restartNumberingAfterBreak="0">
    <w:nsid w:val="406A702F"/>
    <w:multiLevelType w:val="hybridMultilevel"/>
    <w:tmpl w:val="4E3E15C2"/>
    <w:lvl w:ilvl="0" w:tplc="1F1842FA">
      <w:start w:val="1"/>
      <w:numFmt w:val="bullet"/>
      <w:lvlText w:val=""/>
      <w:lvlJc w:val="left"/>
      <w:pPr>
        <w:ind w:left="720" w:hanging="360"/>
      </w:pPr>
      <w:rPr>
        <w:rFonts w:ascii="Symbol" w:hAnsi="Symbol" w:hint="default"/>
      </w:rPr>
    </w:lvl>
    <w:lvl w:ilvl="1" w:tplc="F88CC0F2">
      <w:start w:val="1"/>
      <w:numFmt w:val="bullet"/>
      <w:lvlText w:val="o"/>
      <w:lvlJc w:val="left"/>
      <w:pPr>
        <w:ind w:left="1440" w:hanging="360"/>
      </w:pPr>
      <w:rPr>
        <w:rFonts w:ascii="Courier New" w:hAnsi="Courier New" w:hint="default"/>
      </w:rPr>
    </w:lvl>
    <w:lvl w:ilvl="2" w:tplc="8D9AEE30">
      <w:start w:val="1"/>
      <w:numFmt w:val="bullet"/>
      <w:lvlText w:val=""/>
      <w:lvlJc w:val="left"/>
      <w:pPr>
        <w:ind w:left="2160" w:hanging="360"/>
      </w:pPr>
      <w:rPr>
        <w:rFonts w:ascii="Wingdings" w:hAnsi="Wingdings" w:hint="default"/>
      </w:rPr>
    </w:lvl>
    <w:lvl w:ilvl="3" w:tplc="65FE3A00">
      <w:start w:val="1"/>
      <w:numFmt w:val="bullet"/>
      <w:lvlText w:val=""/>
      <w:lvlJc w:val="left"/>
      <w:pPr>
        <w:ind w:left="2880" w:hanging="360"/>
      </w:pPr>
      <w:rPr>
        <w:rFonts w:ascii="Symbol" w:hAnsi="Symbol" w:hint="default"/>
      </w:rPr>
    </w:lvl>
    <w:lvl w:ilvl="4" w:tplc="787208E6">
      <w:start w:val="1"/>
      <w:numFmt w:val="bullet"/>
      <w:lvlText w:val="o"/>
      <w:lvlJc w:val="left"/>
      <w:pPr>
        <w:ind w:left="3600" w:hanging="360"/>
      </w:pPr>
      <w:rPr>
        <w:rFonts w:ascii="Courier New" w:hAnsi="Courier New" w:hint="default"/>
      </w:rPr>
    </w:lvl>
    <w:lvl w:ilvl="5" w:tplc="A4109B66">
      <w:start w:val="1"/>
      <w:numFmt w:val="bullet"/>
      <w:lvlText w:val=""/>
      <w:lvlJc w:val="left"/>
      <w:pPr>
        <w:ind w:left="4320" w:hanging="360"/>
      </w:pPr>
      <w:rPr>
        <w:rFonts w:ascii="Wingdings" w:hAnsi="Wingdings" w:hint="default"/>
      </w:rPr>
    </w:lvl>
    <w:lvl w:ilvl="6" w:tplc="215C0F84">
      <w:start w:val="1"/>
      <w:numFmt w:val="bullet"/>
      <w:lvlText w:val=""/>
      <w:lvlJc w:val="left"/>
      <w:pPr>
        <w:ind w:left="5040" w:hanging="360"/>
      </w:pPr>
      <w:rPr>
        <w:rFonts w:ascii="Symbol" w:hAnsi="Symbol" w:hint="default"/>
      </w:rPr>
    </w:lvl>
    <w:lvl w:ilvl="7" w:tplc="A78E74CE">
      <w:start w:val="1"/>
      <w:numFmt w:val="bullet"/>
      <w:lvlText w:val="o"/>
      <w:lvlJc w:val="left"/>
      <w:pPr>
        <w:ind w:left="5760" w:hanging="360"/>
      </w:pPr>
      <w:rPr>
        <w:rFonts w:ascii="Courier New" w:hAnsi="Courier New" w:hint="default"/>
      </w:rPr>
    </w:lvl>
    <w:lvl w:ilvl="8" w:tplc="5DEEDC0E">
      <w:start w:val="1"/>
      <w:numFmt w:val="bullet"/>
      <w:lvlText w:val=""/>
      <w:lvlJc w:val="left"/>
      <w:pPr>
        <w:ind w:left="6480" w:hanging="360"/>
      </w:pPr>
      <w:rPr>
        <w:rFonts w:ascii="Wingdings" w:hAnsi="Wingdings" w:hint="default"/>
      </w:rPr>
    </w:lvl>
  </w:abstractNum>
  <w:abstractNum w:abstractNumId="23" w15:restartNumberingAfterBreak="0">
    <w:nsid w:val="42B97F7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4" w15:restartNumberingAfterBreak="0">
    <w:nsid w:val="49E170D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5" w15:restartNumberingAfterBreak="0">
    <w:nsid w:val="4F64732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6" w15:restartNumberingAfterBreak="0">
    <w:nsid w:val="52DF73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7" w15:restartNumberingAfterBreak="0">
    <w:nsid w:val="59F314B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8" w15:restartNumberingAfterBreak="0">
    <w:nsid w:val="647235F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9" w15:restartNumberingAfterBreak="0">
    <w:nsid w:val="69BD1C05"/>
    <w:multiLevelType w:val="hybridMultilevel"/>
    <w:tmpl w:val="EBA25C2C"/>
    <w:lvl w:ilvl="0" w:tplc="5A0276CA">
      <w:start w:val="1"/>
      <w:numFmt w:val="bullet"/>
      <w:lvlText w:val=""/>
      <w:lvlJc w:val="left"/>
      <w:pPr>
        <w:ind w:left="720" w:hanging="360"/>
      </w:pPr>
      <w:rPr>
        <w:rFonts w:ascii="Symbol" w:hAnsi="Symbol" w:hint="default"/>
      </w:rPr>
    </w:lvl>
    <w:lvl w:ilvl="1" w:tplc="B678A198">
      <w:start w:val="1"/>
      <w:numFmt w:val="bullet"/>
      <w:lvlText w:val="o"/>
      <w:lvlJc w:val="left"/>
      <w:pPr>
        <w:ind w:left="1440" w:hanging="360"/>
      </w:pPr>
      <w:rPr>
        <w:rFonts w:ascii="Courier New" w:hAnsi="Courier New" w:hint="default"/>
      </w:rPr>
    </w:lvl>
    <w:lvl w:ilvl="2" w:tplc="D83AE6AE">
      <w:start w:val="1"/>
      <w:numFmt w:val="bullet"/>
      <w:lvlText w:val=""/>
      <w:lvlJc w:val="left"/>
      <w:pPr>
        <w:ind w:left="2160" w:hanging="360"/>
      </w:pPr>
      <w:rPr>
        <w:rFonts w:ascii="Wingdings" w:hAnsi="Wingdings" w:hint="default"/>
      </w:rPr>
    </w:lvl>
    <w:lvl w:ilvl="3" w:tplc="2BC23076">
      <w:start w:val="1"/>
      <w:numFmt w:val="bullet"/>
      <w:lvlText w:val=""/>
      <w:lvlJc w:val="left"/>
      <w:pPr>
        <w:ind w:left="2880" w:hanging="360"/>
      </w:pPr>
      <w:rPr>
        <w:rFonts w:ascii="Symbol" w:hAnsi="Symbol" w:hint="default"/>
      </w:rPr>
    </w:lvl>
    <w:lvl w:ilvl="4" w:tplc="6390E5CA">
      <w:start w:val="1"/>
      <w:numFmt w:val="bullet"/>
      <w:lvlText w:val="o"/>
      <w:lvlJc w:val="left"/>
      <w:pPr>
        <w:ind w:left="3600" w:hanging="360"/>
      </w:pPr>
      <w:rPr>
        <w:rFonts w:ascii="Courier New" w:hAnsi="Courier New" w:hint="default"/>
      </w:rPr>
    </w:lvl>
    <w:lvl w:ilvl="5" w:tplc="0D2A8386">
      <w:start w:val="1"/>
      <w:numFmt w:val="bullet"/>
      <w:lvlText w:val=""/>
      <w:lvlJc w:val="left"/>
      <w:pPr>
        <w:ind w:left="4320" w:hanging="360"/>
      </w:pPr>
      <w:rPr>
        <w:rFonts w:ascii="Wingdings" w:hAnsi="Wingdings" w:hint="default"/>
      </w:rPr>
    </w:lvl>
    <w:lvl w:ilvl="6" w:tplc="39FE5614">
      <w:start w:val="1"/>
      <w:numFmt w:val="bullet"/>
      <w:lvlText w:val=""/>
      <w:lvlJc w:val="left"/>
      <w:pPr>
        <w:ind w:left="5040" w:hanging="360"/>
      </w:pPr>
      <w:rPr>
        <w:rFonts w:ascii="Symbol" w:hAnsi="Symbol" w:hint="default"/>
      </w:rPr>
    </w:lvl>
    <w:lvl w:ilvl="7" w:tplc="988493C2">
      <w:start w:val="1"/>
      <w:numFmt w:val="bullet"/>
      <w:lvlText w:val="o"/>
      <w:lvlJc w:val="left"/>
      <w:pPr>
        <w:ind w:left="5760" w:hanging="360"/>
      </w:pPr>
      <w:rPr>
        <w:rFonts w:ascii="Courier New" w:hAnsi="Courier New" w:hint="default"/>
      </w:rPr>
    </w:lvl>
    <w:lvl w:ilvl="8" w:tplc="112C3ABA">
      <w:start w:val="1"/>
      <w:numFmt w:val="bullet"/>
      <w:lvlText w:val=""/>
      <w:lvlJc w:val="left"/>
      <w:pPr>
        <w:ind w:left="6480" w:hanging="360"/>
      </w:pPr>
      <w:rPr>
        <w:rFonts w:ascii="Wingdings" w:hAnsi="Wingdings" w:hint="default"/>
      </w:rPr>
    </w:lvl>
  </w:abstractNum>
  <w:abstractNum w:abstractNumId="30" w15:restartNumberingAfterBreak="0">
    <w:nsid w:val="6D2F7D4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1" w15:restartNumberingAfterBreak="0">
    <w:nsid w:val="71F21F2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2" w15:restartNumberingAfterBreak="0">
    <w:nsid w:val="72C4645D"/>
    <w:multiLevelType w:val="hybridMultilevel"/>
    <w:tmpl w:val="4BC2BA8A"/>
    <w:lvl w:ilvl="0" w:tplc="B626798E">
      <w:start w:val="1"/>
      <w:numFmt w:val="bullet"/>
      <w:lvlText w:val=""/>
      <w:lvlJc w:val="left"/>
      <w:pPr>
        <w:ind w:left="1080" w:hanging="360"/>
      </w:pPr>
      <w:rPr>
        <w:rFonts w:ascii="Symbol" w:hAnsi="Symbol" w:hint="default"/>
      </w:rPr>
    </w:lvl>
    <w:lvl w:ilvl="1" w:tplc="D4009B26">
      <w:start w:val="1"/>
      <w:numFmt w:val="bullet"/>
      <w:lvlText w:val="o"/>
      <w:lvlJc w:val="left"/>
      <w:pPr>
        <w:ind w:left="1800" w:hanging="360"/>
      </w:pPr>
      <w:rPr>
        <w:rFonts w:ascii="Courier New" w:hAnsi="Courier New" w:hint="default"/>
      </w:rPr>
    </w:lvl>
    <w:lvl w:ilvl="2" w:tplc="74D0F18C">
      <w:start w:val="1"/>
      <w:numFmt w:val="bullet"/>
      <w:lvlText w:val=""/>
      <w:lvlJc w:val="left"/>
      <w:pPr>
        <w:ind w:left="2520" w:hanging="360"/>
      </w:pPr>
      <w:rPr>
        <w:rFonts w:ascii="Wingdings" w:hAnsi="Wingdings" w:hint="default"/>
      </w:rPr>
    </w:lvl>
    <w:lvl w:ilvl="3" w:tplc="32E03B64">
      <w:start w:val="1"/>
      <w:numFmt w:val="bullet"/>
      <w:lvlText w:val=""/>
      <w:lvlJc w:val="left"/>
      <w:pPr>
        <w:ind w:left="3240" w:hanging="360"/>
      </w:pPr>
      <w:rPr>
        <w:rFonts w:ascii="Symbol" w:hAnsi="Symbol" w:hint="default"/>
      </w:rPr>
    </w:lvl>
    <w:lvl w:ilvl="4" w:tplc="B8D68EAA">
      <w:start w:val="1"/>
      <w:numFmt w:val="bullet"/>
      <w:lvlText w:val="o"/>
      <w:lvlJc w:val="left"/>
      <w:pPr>
        <w:ind w:left="3960" w:hanging="360"/>
      </w:pPr>
      <w:rPr>
        <w:rFonts w:ascii="Courier New" w:hAnsi="Courier New" w:hint="default"/>
      </w:rPr>
    </w:lvl>
    <w:lvl w:ilvl="5" w:tplc="78B65F0A">
      <w:start w:val="1"/>
      <w:numFmt w:val="bullet"/>
      <w:lvlText w:val=""/>
      <w:lvlJc w:val="left"/>
      <w:pPr>
        <w:ind w:left="4680" w:hanging="360"/>
      </w:pPr>
      <w:rPr>
        <w:rFonts w:ascii="Wingdings" w:hAnsi="Wingdings" w:hint="default"/>
      </w:rPr>
    </w:lvl>
    <w:lvl w:ilvl="6" w:tplc="7632D53C">
      <w:start w:val="1"/>
      <w:numFmt w:val="bullet"/>
      <w:lvlText w:val=""/>
      <w:lvlJc w:val="left"/>
      <w:pPr>
        <w:ind w:left="5400" w:hanging="360"/>
      </w:pPr>
      <w:rPr>
        <w:rFonts w:ascii="Symbol" w:hAnsi="Symbol" w:hint="default"/>
      </w:rPr>
    </w:lvl>
    <w:lvl w:ilvl="7" w:tplc="20FE0B2A">
      <w:start w:val="1"/>
      <w:numFmt w:val="bullet"/>
      <w:lvlText w:val="o"/>
      <w:lvlJc w:val="left"/>
      <w:pPr>
        <w:ind w:left="6120" w:hanging="360"/>
      </w:pPr>
      <w:rPr>
        <w:rFonts w:ascii="Courier New" w:hAnsi="Courier New" w:hint="default"/>
      </w:rPr>
    </w:lvl>
    <w:lvl w:ilvl="8" w:tplc="88F8FE70">
      <w:start w:val="1"/>
      <w:numFmt w:val="bullet"/>
      <w:lvlText w:val=""/>
      <w:lvlJc w:val="left"/>
      <w:pPr>
        <w:ind w:left="6840" w:hanging="360"/>
      </w:pPr>
      <w:rPr>
        <w:rFonts w:ascii="Wingdings" w:hAnsi="Wingdings" w:hint="default"/>
      </w:rPr>
    </w:lvl>
  </w:abstractNum>
  <w:abstractNum w:abstractNumId="33" w15:restartNumberingAfterBreak="0">
    <w:nsid w:val="743601F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4" w15:restartNumberingAfterBreak="0">
    <w:nsid w:val="756150C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5" w15:restartNumberingAfterBreak="0">
    <w:nsid w:val="79364D24"/>
    <w:multiLevelType w:val="hybridMultilevel"/>
    <w:tmpl w:val="0AC0AA00"/>
    <w:lvl w:ilvl="0" w:tplc="73342B68">
      <w:start w:val="1"/>
      <w:numFmt w:val="bullet"/>
      <w:lvlText w:val=""/>
      <w:lvlJc w:val="left"/>
      <w:pPr>
        <w:ind w:left="720" w:hanging="360"/>
      </w:pPr>
      <w:rPr>
        <w:rFonts w:ascii="Symbol" w:hAnsi="Symbol" w:hint="default"/>
      </w:rPr>
    </w:lvl>
    <w:lvl w:ilvl="1" w:tplc="872297BC">
      <w:start w:val="1"/>
      <w:numFmt w:val="bullet"/>
      <w:lvlText w:val="o"/>
      <w:lvlJc w:val="left"/>
      <w:pPr>
        <w:ind w:left="1440" w:hanging="360"/>
      </w:pPr>
      <w:rPr>
        <w:rFonts w:ascii="Courier New" w:hAnsi="Courier New" w:hint="default"/>
      </w:rPr>
    </w:lvl>
    <w:lvl w:ilvl="2" w:tplc="9E440084">
      <w:start w:val="1"/>
      <w:numFmt w:val="bullet"/>
      <w:lvlText w:val=""/>
      <w:lvlJc w:val="left"/>
      <w:pPr>
        <w:ind w:left="2160" w:hanging="360"/>
      </w:pPr>
      <w:rPr>
        <w:rFonts w:ascii="Wingdings" w:hAnsi="Wingdings" w:hint="default"/>
      </w:rPr>
    </w:lvl>
    <w:lvl w:ilvl="3" w:tplc="3E022A4A">
      <w:start w:val="1"/>
      <w:numFmt w:val="bullet"/>
      <w:lvlText w:val=""/>
      <w:lvlJc w:val="left"/>
      <w:pPr>
        <w:ind w:left="2880" w:hanging="360"/>
      </w:pPr>
      <w:rPr>
        <w:rFonts w:ascii="Symbol" w:hAnsi="Symbol" w:hint="default"/>
      </w:rPr>
    </w:lvl>
    <w:lvl w:ilvl="4" w:tplc="BDF63352">
      <w:start w:val="1"/>
      <w:numFmt w:val="bullet"/>
      <w:lvlText w:val="o"/>
      <w:lvlJc w:val="left"/>
      <w:pPr>
        <w:ind w:left="3600" w:hanging="360"/>
      </w:pPr>
      <w:rPr>
        <w:rFonts w:ascii="Courier New" w:hAnsi="Courier New" w:hint="default"/>
      </w:rPr>
    </w:lvl>
    <w:lvl w:ilvl="5" w:tplc="55DC2D4C">
      <w:start w:val="1"/>
      <w:numFmt w:val="bullet"/>
      <w:lvlText w:val=""/>
      <w:lvlJc w:val="left"/>
      <w:pPr>
        <w:ind w:left="4320" w:hanging="360"/>
      </w:pPr>
      <w:rPr>
        <w:rFonts w:ascii="Wingdings" w:hAnsi="Wingdings" w:hint="default"/>
      </w:rPr>
    </w:lvl>
    <w:lvl w:ilvl="6" w:tplc="31B43CDA">
      <w:start w:val="1"/>
      <w:numFmt w:val="bullet"/>
      <w:lvlText w:val=""/>
      <w:lvlJc w:val="left"/>
      <w:pPr>
        <w:ind w:left="5040" w:hanging="360"/>
      </w:pPr>
      <w:rPr>
        <w:rFonts w:ascii="Symbol" w:hAnsi="Symbol" w:hint="default"/>
      </w:rPr>
    </w:lvl>
    <w:lvl w:ilvl="7" w:tplc="D0F28B64">
      <w:start w:val="1"/>
      <w:numFmt w:val="bullet"/>
      <w:lvlText w:val="o"/>
      <w:lvlJc w:val="left"/>
      <w:pPr>
        <w:ind w:left="5760" w:hanging="360"/>
      </w:pPr>
      <w:rPr>
        <w:rFonts w:ascii="Courier New" w:hAnsi="Courier New" w:hint="default"/>
      </w:rPr>
    </w:lvl>
    <w:lvl w:ilvl="8" w:tplc="E9E0CB42">
      <w:start w:val="1"/>
      <w:numFmt w:val="bullet"/>
      <w:lvlText w:val=""/>
      <w:lvlJc w:val="left"/>
      <w:pPr>
        <w:ind w:left="6480" w:hanging="360"/>
      </w:pPr>
      <w:rPr>
        <w:rFonts w:ascii="Wingdings" w:hAnsi="Wingdings" w:hint="default"/>
      </w:rPr>
    </w:lvl>
  </w:abstractNum>
  <w:abstractNum w:abstractNumId="36" w15:restartNumberingAfterBreak="0">
    <w:nsid w:val="7BE434D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7" w15:restartNumberingAfterBreak="0">
    <w:nsid w:val="7C9362FF"/>
    <w:multiLevelType w:val="hybridMultilevel"/>
    <w:tmpl w:val="23B07F9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618410538">
    <w:abstractNumId w:val="29"/>
  </w:num>
  <w:num w:numId="2" w16cid:durableId="816460325">
    <w:abstractNumId w:val="13"/>
  </w:num>
  <w:num w:numId="3" w16cid:durableId="1626697933">
    <w:abstractNumId w:val="22"/>
  </w:num>
  <w:num w:numId="4" w16cid:durableId="1604681113">
    <w:abstractNumId w:val="32"/>
  </w:num>
  <w:num w:numId="5" w16cid:durableId="497892594">
    <w:abstractNumId w:val="8"/>
  </w:num>
  <w:num w:numId="6" w16cid:durableId="625624793">
    <w:abstractNumId w:val="35"/>
  </w:num>
  <w:num w:numId="7" w16cid:durableId="497624670">
    <w:abstractNumId w:val="0"/>
  </w:num>
  <w:num w:numId="8" w16cid:durableId="1649237743">
    <w:abstractNumId w:val="1"/>
    <w:lvlOverride w:ilvl="0">
      <w:lvl w:ilvl="0">
        <w:start w:val="1"/>
        <w:numFmt w:val="bullet"/>
        <w:lvlText w:val=""/>
        <w:legacy w:legacy="1" w:legacySpace="0" w:legacyIndent="360"/>
        <w:lvlJc w:val="left"/>
        <w:pPr>
          <w:ind w:left="1080" w:hanging="360"/>
        </w:pPr>
        <w:rPr>
          <w:rFonts w:ascii="Symbol" w:hAnsi="Symbol" w:hint="default"/>
        </w:rPr>
      </w:lvl>
    </w:lvlOverride>
  </w:num>
  <w:num w:numId="9" w16cid:durableId="1456407275">
    <w:abstractNumId w:val="4"/>
  </w:num>
  <w:num w:numId="10" w16cid:durableId="1838184423">
    <w:abstractNumId w:val="18"/>
  </w:num>
  <w:num w:numId="11" w16cid:durableId="389231406">
    <w:abstractNumId w:val="36"/>
  </w:num>
  <w:num w:numId="12" w16cid:durableId="1761024174">
    <w:abstractNumId w:val="26"/>
  </w:num>
  <w:num w:numId="13" w16cid:durableId="187181305">
    <w:abstractNumId w:val="25"/>
  </w:num>
  <w:num w:numId="14" w16cid:durableId="1752191890">
    <w:abstractNumId w:val="1"/>
    <w:lvlOverride w:ilvl="0">
      <w:lvl w:ilvl="0">
        <w:numFmt w:val="bullet"/>
        <w:lvlText w:val=""/>
        <w:legacy w:legacy="1" w:legacySpace="0" w:legacyIndent="360"/>
        <w:lvlJc w:val="left"/>
        <w:pPr>
          <w:ind w:left="720" w:hanging="360"/>
        </w:pPr>
        <w:rPr>
          <w:rFonts w:ascii="Symbol" w:hAnsi="Symbol" w:hint="default"/>
        </w:rPr>
      </w:lvl>
    </w:lvlOverride>
  </w:num>
  <w:num w:numId="15" w16cid:durableId="491339036">
    <w:abstractNumId w:val="3"/>
  </w:num>
  <w:num w:numId="16" w16cid:durableId="1556116537">
    <w:abstractNumId w:val="34"/>
  </w:num>
  <w:num w:numId="17" w16cid:durableId="860977853">
    <w:abstractNumId w:val="5"/>
  </w:num>
  <w:num w:numId="18" w16cid:durableId="1734425814">
    <w:abstractNumId w:val="20"/>
  </w:num>
  <w:num w:numId="19" w16cid:durableId="445467150">
    <w:abstractNumId w:val="17"/>
  </w:num>
  <w:num w:numId="20" w16cid:durableId="1422682684">
    <w:abstractNumId w:val="33"/>
  </w:num>
  <w:num w:numId="21" w16cid:durableId="549196043">
    <w:abstractNumId w:val="16"/>
  </w:num>
  <w:num w:numId="22" w16cid:durableId="514270666">
    <w:abstractNumId w:val="7"/>
  </w:num>
  <w:num w:numId="23" w16cid:durableId="467623765">
    <w:abstractNumId w:val="31"/>
  </w:num>
  <w:num w:numId="24" w16cid:durableId="1020400845">
    <w:abstractNumId w:val="24"/>
  </w:num>
  <w:num w:numId="25" w16cid:durableId="753817409">
    <w:abstractNumId w:val="9"/>
  </w:num>
  <w:num w:numId="26" w16cid:durableId="58868113">
    <w:abstractNumId w:val="23"/>
  </w:num>
  <w:num w:numId="27" w16cid:durableId="457844778">
    <w:abstractNumId w:val="15"/>
  </w:num>
  <w:num w:numId="28" w16cid:durableId="1363819041">
    <w:abstractNumId w:val="30"/>
  </w:num>
  <w:num w:numId="29" w16cid:durableId="1582255425">
    <w:abstractNumId w:val="12"/>
  </w:num>
  <w:num w:numId="30" w16cid:durableId="472219595">
    <w:abstractNumId w:val="11"/>
  </w:num>
  <w:num w:numId="31" w16cid:durableId="737823327">
    <w:abstractNumId w:val="10"/>
  </w:num>
  <w:num w:numId="32" w16cid:durableId="918369420">
    <w:abstractNumId w:val="27"/>
  </w:num>
  <w:num w:numId="33" w16cid:durableId="1576938183">
    <w:abstractNumId w:val="28"/>
  </w:num>
  <w:num w:numId="34" w16cid:durableId="607591111">
    <w:abstractNumId w:val="37"/>
  </w:num>
  <w:num w:numId="35" w16cid:durableId="170921038">
    <w:abstractNumId w:val="21"/>
  </w:num>
  <w:num w:numId="36" w16cid:durableId="1810705247">
    <w:abstractNumId w:val="19"/>
  </w:num>
  <w:num w:numId="37" w16cid:durableId="586378338">
    <w:abstractNumId w:val="14"/>
  </w:num>
  <w:num w:numId="38" w16cid:durableId="370959564">
    <w:abstractNumId w:val="2"/>
  </w:num>
  <w:num w:numId="39" w16cid:durableId="1723947354">
    <w:abstractNumId w:val="6"/>
  </w:num>
  <w:num w:numId="40" w16cid:durableId="207430805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eviewer">
    <w15:presenceInfo w15:providerId="None" w15:userId="Review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attachedTemplate r:id="rId1"/>
  <w:defaultTabStop w:val="720"/>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400C"/>
    <w:rsid w:val="000244A6"/>
    <w:rsid w:val="00040188"/>
    <w:rsid w:val="000433F9"/>
    <w:rsid w:val="00073D00"/>
    <w:rsid w:val="0007689E"/>
    <w:rsid w:val="00093685"/>
    <w:rsid w:val="000A78DA"/>
    <w:rsid w:val="000B2602"/>
    <w:rsid w:val="000D7997"/>
    <w:rsid w:val="000E1154"/>
    <w:rsid w:val="000E1EAD"/>
    <w:rsid w:val="00106F67"/>
    <w:rsid w:val="001165E8"/>
    <w:rsid w:val="00124C02"/>
    <w:rsid w:val="001733A2"/>
    <w:rsid w:val="00185FC9"/>
    <w:rsid w:val="00190FBD"/>
    <w:rsid w:val="001B316A"/>
    <w:rsid w:val="001C6C0E"/>
    <w:rsid w:val="0021227C"/>
    <w:rsid w:val="002212B7"/>
    <w:rsid w:val="00230D4D"/>
    <w:rsid w:val="002360D8"/>
    <w:rsid w:val="002A0DEB"/>
    <w:rsid w:val="002C6AB2"/>
    <w:rsid w:val="002E202A"/>
    <w:rsid w:val="002E55B6"/>
    <w:rsid w:val="002E6917"/>
    <w:rsid w:val="00344632"/>
    <w:rsid w:val="00346464"/>
    <w:rsid w:val="00374D29"/>
    <w:rsid w:val="0037604B"/>
    <w:rsid w:val="00386311"/>
    <w:rsid w:val="0039400C"/>
    <w:rsid w:val="003972AF"/>
    <w:rsid w:val="003A2C73"/>
    <w:rsid w:val="00403DBC"/>
    <w:rsid w:val="004375FF"/>
    <w:rsid w:val="004424C9"/>
    <w:rsid w:val="00442D1D"/>
    <w:rsid w:val="00453B95"/>
    <w:rsid w:val="004665B5"/>
    <w:rsid w:val="00474577"/>
    <w:rsid w:val="004943C0"/>
    <w:rsid w:val="004A2F41"/>
    <w:rsid w:val="004A4817"/>
    <w:rsid w:val="004B55AE"/>
    <w:rsid w:val="004B6A40"/>
    <w:rsid w:val="004C25EA"/>
    <w:rsid w:val="004C7FF0"/>
    <w:rsid w:val="004D7D14"/>
    <w:rsid w:val="00504971"/>
    <w:rsid w:val="00530A6A"/>
    <w:rsid w:val="005534D8"/>
    <w:rsid w:val="005645FF"/>
    <w:rsid w:val="00565C01"/>
    <w:rsid w:val="00575AD8"/>
    <w:rsid w:val="00583823"/>
    <w:rsid w:val="0058579C"/>
    <w:rsid w:val="0058748E"/>
    <w:rsid w:val="00593F88"/>
    <w:rsid w:val="005D2CFA"/>
    <w:rsid w:val="005D6916"/>
    <w:rsid w:val="005D6CB3"/>
    <w:rsid w:val="0060501E"/>
    <w:rsid w:val="00610C22"/>
    <w:rsid w:val="00627006"/>
    <w:rsid w:val="00637997"/>
    <w:rsid w:val="00640F8B"/>
    <w:rsid w:val="00686CC1"/>
    <w:rsid w:val="00691E09"/>
    <w:rsid w:val="006A1942"/>
    <w:rsid w:val="006D5EC5"/>
    <w:rsid w:val="006D6E00"/>
    <w:rsid w:val="00702194"/>
    <w:rsid w:val="00707693"/>
    <w:rsid w:val="0071696C"/>
    <w:rsid w:val="00717C4A"/>
    <w:rsid w:val="007365C7"/>
    <w:rsid w:val="00741678"/>
    <w:rsid w:val="007724DF"/>
    <w:rsid w:val="007813DE"/>
    <w:rsid w:val="007834F6"/>
    <w:rsid w:val="00793463"/>
    <w:rsid w:val="00796C80"/>
    <w:rsid w:val="007E52CE"/>
    <w:rsid w:val="007E5F9F"/>
    <w:rsid w:val="008011DD"/>
    <w:rsid w:val="00810B50"/>
    <w:rsid w:val="0082017F"/>
    <w:rsid w:val="008338FE"/>
    <w:rsid w:val="00837B3A"/>
    <w:rsid w:val="0084491E"/>
    <w:rsid w:val="00865FF1"/>
    <w:rsid w:val="0086E825"/>
    <w:rsid w:val="008B5C66"/>
    <w:rsid w:val="008D057E"/>
    <w:rsid w:val="008D404A"/>
    <w:rsid w:val="008E35E5"/>
    <w:rsid w:val="00900C2B"/>
    <w:rsid w:val="009542B6"/>
    <w:rsid w:val="00967FF4"/>
    <w:rsid w:val="009918C1"/>
    <w:rsid w:val="009948AC"/>
    <w:rsid w:val="009C36FC"/>
    <w:rsid w:val="009D6B2C"/>
    <w:rsid w:val="009E2D73"/>
    <w:rsid w:val="009E5E14"/>
    <w:rsid w:val="00A1048B"/>
    <w:rsid w:val="00A10C9C"/>
    <w:rsid w:val="00A12EBF"/>
    <w:rsid w:val="00A206F8"/>
    <w:rsid w:val="00A21663"/>
    <w:rsid w:val="00A50C2C"/>
    <w:rsid w:val="00A7328A"/>
    <w:rsid w:val="00A828D5"/>
    <w:rsid w:val="00A84D45"/>
    <w:rsid w:val="00AB51BB"/>
    <w:rsid w:val="00AB7104"/>
    <w:rsid w:val="00AC2219"/>
    <w:rsid w:val="00AC23CB"/>
    <w:rsid w:val="00AC4B1B"/>
    <w:rsid w:val="00AD0F16"/>
    <w:rsid w:val="00AF0396"/>
    <w:rsid w:val="00B02C87"/>
    <w:rsid w:val="00B15722"/>
    <w:rsid w:val="00B24AE2"/>
    <w:rsid w:val="00B40431"/>
    <w:rsid w:val="00B460C0"/>
    <w:rsid w:val="00B57C65"/>
    <w:rsid w:val="00B681A4"/>
    <w:rsid w:val="00B81186"/>
    <w:rsid w:val="00B818FD"/>
    <w:rsid w:val="00B85F02"/>
    <w:rsid w:val="00B971D3"/>
    <w:rsid w:val="00BA2984"/>
    <w:rsid w:val="00BA4E6B"/>
    <w:rsid w:val="00BB04E2"/>
    <w:rsid w:val="00BD2B29"/>
    <w:rsid w:val="00BF7C5B"/>
    <w:rsid w:val="00C1402D"/>
    <w:rsid w:val="00C4256D"/>
    <w:rsid w:val="00C46408"/>
    <w:rsid w:val="00C46971"/>
    <w:rsid w:val="00C5558A"/>
    <w:rsid w:val="00C71180"/>
    <w:rsid w:val="00C94FCD"/>
    <w:rsid w:val="00CC0524"/>
    <w:rsid w:val="00CD0B1A"/>
    <w:rsid w:val="00CD30A7"/>
    <w:rsid w:val="00CE0561"/>
    <w:rsid w:val="00CE0FBB"/>
    <w:rsid w:val="00CE19CF"/>
    <w:rsid w:val="00CE5BCC"/>
    <w:rsid w:val="00CF6B8A"/>
    <w:rsid w:val="00D0473C"/>
    <w:rsid w:val="00D454EB"/>
    <w:rsid w:val="00D63DDB"/>
    <w:rsid w:val="00D64147"/>
    <w:rsid w:val="00D847E0"/>
    <w:rsid w:val="00D91DFF"/>
    <w:rsid w:val="00DA1A8F"/>
    <w:rsid w:val="00DADE2D"/>
    <w:rsid w:val="00DE1027"/>
    <w:rsid w:val="00DE3746"/>
    <w:rsid w:val="00DF0D72"/>
    <w:rsid w:val="00DF5B6F"/>
    <w:rsid w:val="00DF6215"/>
    <w:rsid w:val="00E02324"/>
    <w:rsid w:val="00E218EC"/>
    <w:rsid w:val="00E270DC"/>
    <w:rsid w:val="00E41FAB"/>
    <w:rsid w:val="00E84635"/>
    <w:rsid w:val="00E9396B"/>
    <w:rsid w:val="00EE1D6D"/>
    <w:rsid w:val="00EE5183"/>
    <w:rsid w:val="00EE7CD6"/>
    <w:rsid w:val="00EF52CB"/>
    <w:rsid w:val="00F45998"/>
    <w:rsid w:val="00F47C3E"/>
    <w:rsid w:val="00F62A8F"/>
    <w:rsid w:val="00F62DBB"/>
    <w:rsid w:val="00F670A5"/>
    <w:rsid w:val="00F807A1"/>
    <w:rsid w:val="00FC70D3"/>
    <w:rsid w:val="00FE06E6"/>
    <w:rsid w:val="00FF3466"/>
    <w:rsid w:val="012F9186"/>
    <w:rsid w:val="01818372"/>
    <w:rsid w:val="0195D637"/>
    <w:rsid w:val="020322FE"/>
    <w:rsid w:val="02A12297"/>
    <w:rsid w:val="02D46D84"/>
    <w:rsid w:val="02D51424"/>
    <w:rsid w:val="02EB4487"/>
    <w:rsid w:val="02EBAAC9"/>
    <w:rsid w:val="02F4241C"/>
    <w:rsid w:val="03019E61"/>
    <w:rsid w:val="030C599B"/>
    <w:rsid w:val="031B43D5"/>
    <w:rsid w:val="031CFFF9"/>
    <w:rsid w:val="0334B158"/>
    <w:rsid w:val="03853A27"/>
    <w:rsid w:val="03A870D8"/>
    <w:rsid w:val="03B9CFEA"/>
    <w:rsid w:val="042025B7"/>
    <w:rsid w:val="04309397"/>
    <w:rsid w:val="043C9A80"/>
    <w:rsid w:val="04407A98"/>
    <w:rsid w:val="04559311"/>
    <w:rsid w:val="0463BC73"/>
    <w:rsid w:val="04B50347"/>
    <w:rsid w:val="051F3E5D"/>
    <w:rsid w:val="052DE8A6"/>
    <w:rsid w:val="053E72BF"/>
    <w:rsid w:val="053FA283"/>
    <w:rsid w:val="055999EB"/>
    <w:rsid w:val="05D80DDC"/>
    <w:rsid w:val="0611F619"/>
    <w:rsid w:val="064D6425"/>
    <w:rsid w:val="0652A38C"/>
    <w:rsid w:val="067B4319"/>
    <w:rsid w:val="0691E774"/>
    <w:rsid w:val="06A01FD5"/>
    <w:rsid w:val="0719D1BF"/>
    <w:rsid w:val="0724428C"/>
    <w:rsid w:val="0751673E"/>
    <w:rsid w:val="075EFD8A"/>
    <w:rsid w:val="076E8969"/>
    <w:rsid w:val="0794C61C"/>
    <w:rsid w:val="07C075B9"/>
    <w:rsid w:val="07D0DA93"/>
    <w:rsid w:val="07DAF92F"/>
    <w:rsid w:val="07ED4686"/>
    <w:rsid w:val="082BF7A8"/>
    <w:rsid w:val="08763DC7"/>
    <w:rsid w:val="08AF251F"/>
    <w:rsid w:val="08CFCA25"/>
    <w:rsid w:val="090FEE6C"/>
    <w:rsid w:val="09670D83"/>
    <w:rsid w:val="09B40F39"/>
    <w:rsid w:val="09DD5416"/>
    <w:rsid w:val="09E2FF0D"/>
    <w:rsid w:val="09F70A81"/>
    <w:rsid w:val="0A078A5B"/>
    <w:rsid w:val="0A091B58"/>
    <w:rsid w:val="0A1F4B6F"/>
    <w:rsid w:val="0A9B5DA3"/>
    <w:rsid w:val="0B078309"/>
    <w:rsid w:val="0B529960"/>
    <w:rsid w:val="0BAD151C"/>
    <w:rsid w:val="0BB3E375"/>
    <w:rsid w:val="0BDB8132"/>
    <w:rsid w:val="0C8AEBCA"/>
    <w:rsid w:val="0CA55CB1"/>
    <w:rsid w:val="0CCE2051"/>
    <w:rsid w:val="0CCF572E"/>
    <w:rsid w:val="0CD9F5FE"/>
    <w:rsid w:val="0CF1E3DD"/>
    <w:rsid w:val="0CF591B6"/>
    <w:rsid w:val="0D2A69EE"/>
    <w:rsid w:val="0D641BC1"/>
    <w:rsid w:val="0DF6A172"/>
    <w:rsid w:val="0E0F6C3D"/>
    <w:rsid w:val="0E2E93E9"/>
    <w:rsid w:val="0E420AE7"/>
    <w:rsid w:val="0E5FC673"/>
    <w:rsid w:val="0E6AA6E0"/>
    <w:rsid w:val="0E88E8C1"/>
    <w:rsid w:val="0E9E9518"/>
    <w:rsid w:val="0EA09176"/>
    <w:rsid w:val="0EA90274"/>
    <w:rsid w:val="0EC5B4C9"/>
    <w:rsid w:val="0EC5C771"/>
    <w:rsid w:val="0EE97F48"/>
    <w:rsid w:val="0EF01767"/>
    <w:rsid w:val="0EF85CFC"/>
    <w:rsid w:val="0F064386"/>
    <w:rsid w:val="0F06AC61"/>
    <w:rsid w:val="0F24D314"/>
    <w:rsid w:val="0F3856F1"/>
    <w:rsid w:val="0F437CF1"/>
    <w:rsid w:val="0F4AD809"/>
    <w:rsid w:val="0F61308F"/>
    <w:rsid w:val="0F9ACCFB"/>
    <w:rsid w:val="0F9ADA94"/>
    <w:rsid w:val="0FA767F6"/>
    <w:rsid w:val="0FBB0762"/>
    <w:rsid w:val="0FD920B5"/>
    <w:rsid w:val="0FF311C2"/>
    <w:rsid w:val="1008AFA3"/>
    <w:rsid w:val="103BD54F"/>
    <w:rsid w:val="104482F9"/>
    <w:rsid w:val="1062C688"/>
    <w:rsid w:val="10964ADB"/>
    <w:rsid w:val="10A963C0"/>
    <w:rsid w:val="10B6D507"/>
    <w:rsid w:val="10D7F988"/>
    <w:rsid w:val="11080A92"/>
    <w:rsid w:val="11984479"/>
    <w:rsid w:val="11D7E14B"/>
    <w:rsid w:val="11E162C1"/>
    <w:rsid w:val="120A4CD8"/>
    <w:rsid w:val="120C7352"/>
    <w:rsid w:val="121E6ED5"/>
    <w:rsid w:val="122BED8E"/>
    <w:rsid w:val="1231DE74"/>
    <w:rsid w:val="127118C3"/>
    <w:rsid w:val="128497A5"/>
    <w:rsid w:val="12FC0380"/>
    <w:rsid w:val="13084CE6"/>
    <w:rsid w:val="1317702F"/>
    <w:rsid w:val="131834DE"/>
    <w:rsid w:val="1337CCDC"/>
    <w:rsid w:val="139A06FA"/>
    <w:rsid w:val="139F8263"/>
    <w:rsid w:val="13CFFD0F"/>
    <w:rsid w:val="13D949CB"/>
    <w:rsid w:val="140BB553"/>
    <w:rsid w:val="142AAA28"/>
    <w:rsid w:val="148DF1A1"/>
    <w:rsid w:val="1492BAB0"/>
    <w:rsid w:val="14DA3101"/>
    <w:rsid w:val="14DAC027"/>
    <w:rsid w:val="14EE78A0"/>
    <w:rsid w:val="1550F876"/>
    <w:rsid w:val="156C6071"/>
    <w:rsid w:val="15770247"/>
    <w:rsid w:val="157D7F34"/>
    <w:rsid w:val="15878B7B"/>
    <w:rsid w:val="15915E40"/>
    <w:rsid w:val="15BFBB2A"/>
    <w:rsid w:val="15DF2BBF"/>
    <w:rsid w:val="15E210E4"/>
    <w:rsid w:val="1655C46E"/>
    <w:rsid w:val="166F24C7"/>
    <w:rsid w:val="16A57780"/>
    <w:rsid w:val="16BA631A"/>
    <w:rsid w:val="16C0D0D6"/>
    <w:rsid w:val="16CC186C"/>
    <w:rsid w:val="173D9C43"/>
    <w:rsid w:val="177C2C18"/>
    <w:rsid w:val="177DCE65"/>
    <w:rsid w:val="1786ADBD"/>
    <w:rsid w:val="1789F0A5"/>
    <w:rsid w:val="178DCC22"/>
    <w:rsid w:val="17C34BE8"/>
    <w:rsid w:val="17C6B6EA"/>
    <w:rsid w:val="17D33CCD"/>
    <w:rsid w:val="17E5D79E"/>
    <w:rsid w:val="181A5318"/>
    <w:rsid w:val="18478D7A"/>
    <w:rsid w:val="184C228B"/>
    <w:rsid w:val="18523530"/>
    <w:rsid w:val="1890851A"/>
    <w:rsid w:val="18C0854C"/>
    <w:rsid w:val="18CAE562"/>
    <w:rsid w:val="19009EE5"/>
    <w:rsid w:val="19978973"/>
    <w:rsid w:val="19AED9D6"/>
    <w:rsid w:val="19D4AAFA"/>
    <w:rsid w:val="19EEB7CF"/>
    <w:rsid w:val="1A1CE0A9"/>
    <w:rsid w:val="1A279416"/>
    <w:rsid w:val="1A5D7C83"/>
    <w:rsid w:val="1A68177D"/>
    <w:rsid w:val="1A728C25"/>
    <w:rsid w:val="1A7D24A4"/>
    <w:rsid w:val="1AB4BED1"/>
    <w:rsid w:val="1AB7B693"/>
    <w:rsid w:val="1AF74289"/>
    <w:rsid w:val="1B03C52E"/>
    <w:rsid w:val="1B17C4F9"/>
    <w:rsid w:val="1B29E48C"/>
    <w:rsid w:val="1B49F6C3"/>
    <w:rsid w:val="1B4A1AD6"/>
    <w:rsid w:val="1B7B2A78"/>
    <w:rsid w:val="1BB58BD9"/>
    <w:rsid w:val="1BC779CC"/>
    <w:rsid w:val="1BF518AB"/>
    <w:rsid w:val="1C07995F"/>
    <w:rsid w:val="1C0D01E4"/>
    <w:rsid w:val="1C2EAD1B"/>
    <w:rsid w:val="1C3C2857"/>
    <w:rsid w:val="1C82086F"/>
    <w:rsid w:val="1C8E1EB7"/>
    <w:rsid w:val="1CBF8697"/>
    <w:rsid w:val="1CD74917"/>
    <w:rsid w:val="1D06F81B"/>
    <w:rsid w:val="1D2BB9F6"/>
    <w:rsid w:val="1D523ECE"/>
    <w:rsid w:val="1D617327"/>
    <w:rsid w:val="1DC9ADCD"/>
    <w:rsid w:val="1DDA00D0"/>
    <w:rsid w:val="1DFCE899"/>
    <w:rsid w:val="1E0408B6"/>
    <w:rsid w:val="1E5AE802"/>
    <w:rsid w:val="1E6C5489"/>
    <w:rsid w:val="1E94ACF1"/>
    <w:rsid w:val="1EBCEF6C"/>
    <w:rsid w:val="1EE57872"/>
    <w:rsid w:val="1F7E6C44"/>
    <w:rsid w:val="1FA52604"/>
    <w:rsid w:val="1FB06EFB"/>
    <w:rsid w:val="1FB41987"/>
    <w:rsid w:val="1FC4C429"/>
    <w:rsid w:val="1FF21BB9"/>
    <w:rsid w:val="20228A64"/>
    <w:rsid w:val="203987FC"/>
    <w:rsid w:val="204C8A10"/>
    <w:rsid w:val="2097CAF1"/>
    <w:rsid w:val="218680F0"/>
    <w:rsid w:val="21AC03C1"/>
    <w:rsid w:val="21B19457"/>
    <w:rsid w:val="21C734F4"/>
    <w:rsid w:val="21F72C2F"/>
    <w:rsid w:val="229D5BD7"/>
    <w:rsid w:val="22E891C0"/>
    <w:rsid w:val="230CB9B7"/>
    <w:rsid w:val="233F94EC"/>
    <w:rsid w:val="23640B10"/>
    <w:rsid w:val="23800FD1"/>
    <w:rsid w:val="238B1782"/>
    <w:rsid w:val="23A0C722"/>
    <w:rsid w:val="23FDC8A0"/>
    <w:rsid w:val="24267D1B"/>
    <w:rsid w:val="242876FE"/>
    <w:rsid w:val="242D0B99"/>
    <w:rsid w:val="242EA5E0"/>
    <w:rsid w:val="2454CE83"/>
    <w:rsid w:val="2465F092"/>
    <w:rsid w:val="2468A4DE"/>
    <w:rsid w:val="246ADCCA"/>
    <w:rsid w:val="24773AD2"/>
    <w:rsid w:val="2479E97B"/>
    <w:rsid w:val="24905069"/>
    <w:rsid w:val="24BBE3D4"/>
    <w:rsid w:val="24CD3B67"/>
    <w:rsid w:val="25074010"/>
    <w:rsid w:val="2555A834"/>
    <w:rsid w:val="255A58E2"/>
    <w:rsid w:val="25ED71B9"/>
    <w:rsid w:val="25FDBB17"/>
    <w:rsid w:val="260BD4A8"/>
    <w:rsid w:val="266061C8"/>
    <w:rsid w:val="26795154"/>
    <w:rsid w:val="26BC2DB0"/>
    <w:rsid w:val="26BF64C4"/>
    <w:rsid w:val="26E0A5D8"/>
    <w:rsid w:val="26E63F15"/>
    <w:rsid w:val="26E79AC2"/>
    <w:rsid w:val="26E88DC8"/>
    <w:rsid w:val="270802F1"/>
    <w:rsid w:val="27145C92"/>
    <w:rsid w:val="27524E6D"/>
    <w:rsid w:val="2754267D"/>
    <w:rsid w:val="275DFAC1"/>
    <w:rsid w:val="2779E017"/>
    <w:rsid w:val="278555BB"/>
    <w:rsid w:val="27A59B3D"/>
    <w:rsid w:val="27BA98CA"/>
    <w:rsid w:val="281FAD07"/>
    <w:rsid w:val="28558303"/>
    <w:rsid w:val="28818022"/>
    <w:rsid w:val="28B5A05C"/>
    <w:rsid w:val="28C433C7"/>
    <w:rsid w:val="2972F903"/>
    <w:rsid w:val="297B3AE2"/>
    <w:rsid w:val="29913F45"/>
    <w:rsid w:val="29C9E4CD"/>
    <w:rsid w:val="29E3A1B0"/>
    <w:rsid w:val="2A0C5E8B"/>
    <w:rsid w:val="2A2F0E07"/>
    <w:rsid w:val="2A3D92D5"/>
    <w:rsid w:val="2A4EDA63"/>
    <w:rsid w:val="2A75A2A7"/>
    <w:rsid w:val="2A86BF07"/>
    <w:rsid w:val="2A886360"/>
    <w:rsid w:val="2ABED70C"/>
    <w:rsid w:val="2AD8E6A8"/>
    <w:rsid w:val="2B36D68C"/>
    <w:rsid w:val="2B50F792"/>
    <w:rsid w:val="2B9CDCB9"/>
    <w:rsid w:val="2BBDB479"/>
    <w:rsid w:val="2BD7072D"/>
    <w:rsid w:val="2BDF5DBE"/>
    <w:rsid w:val="2BF5CC38"/>
    <w:rsid w:val="2C144BE8"/>
    <w:rsid w:val="2C1B98E0"/>
    <w:rsid w:val="2C382DD8"/>
    <w:rsid w:val="2C41DD57"/>
    <w:rsid w:val="2C5BF065"/>
    <w:rsid w:val="2C6CEAC1"/>
    <w:rsid w:val="2C76E18B"/>
    <w:rsid w:val="2CCBC0FB"/>
    <w:rsid w:val="2CEB204C"/>
    <w:rsid w:val="2CF3E1A7"/>
    <w:rsid w:val="2D5503DA"/>
    <w:rsid w:val="2D59B463"/>
    <w:rsid w:val="2D7331CB"/>
    <w:rsid w:val="2D866749"/>
    <w:rsid w:val="2DB34857"/>
    <w:rsid w:val="2E1A01B9"/>
    <w:rsid w:val="2E27CC53"/>
    <w:rsid w:val="2E3B810D"/>
    <w:rsid w:val="2E4966ED"/>
    <w:rsid w:val="2E56299E"/>
    <w:rsid w:val="2E568CBF"/>
    <w:rsid w:val="2E5A8066"/>
    <w:rsid w:val="2E5F684C"/>
    <w:rsid w:val="2E6143B9"/>
    <w:rsid w:val="2E634F11"/>
    <w:rsid w:val="2E6C014F"/>
    <w:rsid w:val="2E9638DB"/>
    <w:rsid w:val="2EC6D1E4"/>
    <w:rsid w:val="2EDF9141"/>
    <w:rsid w:val="2EEB957F"/>
    <w:rsid w:val="2F031168"/>
    <w:rsid w:val="2F06D21F"/>
    <w:rsid w:val="2F4AF4E7"/>
    <w:rsid w:val="2F8C7535"/>
    <w:rsid w:val="2F992620"/>
    <w:rsid w:val="2FC1224A"/>
    <w:rsid w:val="2FC2B320"/>
    <w:rsid w:val="2FCEA535"/>
    <w:rsid w:val="2FF3C476"/>
    <w:rsid w:val="300A5E74"/>
    <w:rsid w:val="304AD13E"/>
    <w:rsid w:val="307AC14A"/>
    <w:rsid w:val="30EC682C"/>
    <w:rsid w:val="30FC632F"/>
    <w:rsid w:val="3101E75A"/>
    <w:rsid w:val="312DDF76"/>
    <w:rsid w:val="313C7F77"/>
    <w:rsid w:val="3163C1C4"/>
    <w:rsid w:val="3187EB13"/>
    <w:rsid w:val="3197FE35"/>
    <w:rsid w:val="31CB739C"/>
    <w:rsid w:val="31D7343F"/>
    <w:rsid w:val="3282CE07"/>
    <w:rsid w:val="32D65DA9"/>
    <w:rsid w:val="3307FAD7"/>
    <w:rsid w:val="331BC71C"/>
    <w:rsid w:val="3329036A"/>
    <w:rsid w:val="332BF301"/>
    <w:rsid w:val="33305B68"/>
    <w:rsid w:val="333A91BF"/>
    <w:rsid w:val="33478D51"/>
    <w:rsid w:val="33501EA0"/>
    <w:rsid w:val="33853137"/>
    <w:rsid w:val="3393EA06"/>
    <w:rsid w:val="33D2A55C"/>
    <w:rsid w:val="33DBCEF0"/>
    <w:rsid w:val="33F59173"/>
    <w:rsid w:val="340E1F23"/>
    <w:rsid w:val="3418C89A"/>
    <w:rsid w:val="3496D1A8"/>
    <w:rsid w:val="349B8836"/>
    <w:rsid w:val="34CE86D7"/>
    <w:rsid w:val="34CF42B8"/>
    <w:rsid w:val="34D4243D"/>
    <w:rsid w:val="34E22525"/>
    <w:rsid w:val="355E7FED"/>
    <w:rsid w:val="35DC4F9F"/>
    <w:rsid w:val="35EB708A"/>
    <w:rsid w:val="3617B344"/>
    <w:rsid w:val="36636166"/>
    <w:rsid w:val="36D3B6A1"/>
    <w:rsid w:val="36D78649"/>
    <w:rsid w:val="37172933"/>
    <w:rsid w:val="3723334B"/>
    <w:rsid w:val="373A7B4E"/>
    <w:rsid w:val="37B29158"/>
    <w:rsid w:val="37B4366F"/>
    <w:rsid w:val="37C528B1"/>
    <w:rsid w:val="37DD92F7"/>
    <w:rsid w:val="38048B64"/>
    <w:rsid w:val="3804FF60"/>
    <w:rsid w:val="38190F3A"/>
    <w:rsid w:val="383A6509"/>
    <w:rsid w:val="38695AD5"/>
    <w:rsid w:val="386E8377"/>
    <w:rsid w:val="38839EE6"/>
    <w:rsid w:val="38B600A6"/>
    <w:rsid w:val="38C52FDB"/>
    <w:rsid w:val="38D0C272"/>
    <w:rsid w:val="38E971CE"/>
    <w:rsid w:val="3900A85D"/>
    <w:rsid w:val="3980D238"/>
    <w:rsid w:val="399347C3"/>
    <w:rsid w:val="39B2AE97"/>
    <w:rsid w:val="39BFB580"/>
    <w:rsid w:val="39F9C8CE"/>
    <w:rsid w:val="3A1D214E"/>
    <w:rsid w:val="3A232C4F"/>
    <w:rsid w:val="3A4BC840"/>
    <w:rsid w:val="3A501F14"/>
    <w:rsid w:val="3AB6BBE7"/>
    <w:rsid w:val="3AC5EB52"/>
    <w:rsid w:val="3B105479"/>
    <w:rsid w:val="3B1D0526"/>
    <w:rsid w:val="3B3262E9"/>
    <w:rsid w:val="3B4CC5EA"/>
    <w:rsid w:val="3B62D5E4"/>
    <w:rsid w:val="3BA5FADB"/>
    <w:rsid w:val="3BC8C3B9"/>
    <w:rsid w:val="3BE247A9"/>
    <w:rsid w:val="3C3B8786"/>
    <w:rsid w:val="3C64D621"/>
    <w:rsid w:val="3C7B7F94"/>
    <w:rsid w:val="3CA82E2B"/>
    <w:rsid w:val="3CCE7311"/>
    <w:rsid w:val="3D7DAD8E"/>
    <w:rsid w:val="3DA61F21"/>
    <w:rsid w:val="3DFC2550"/>
    <w:rsid w:val="3E0581FC"/>
    <w:rsid w:val="3E2C64B4"/>
    <w:rsid w:val="3E2E800E"/>
    <w:rsid w:val="3E4DD891"/>
    <w:rsid w:val="3E56D948"/>
    <w:rsid w:val="3E7E4D60"/>
    <w:rsid w:val="3E8030FF"/>
    <w:rsid w:val="3ECCFEDD"/>
    <w:rsid w:val="3ECFA246"/>
    <w:rsid w:val="3F54C658"/>
    <w:rsid w:val="3FBD2863"/>
    <w:rsid w:val="3FF647CB"/>
    <w:rsid w:val="40531672"/>
    <w:rsid w:val="405AA0BA"/>
    <w:rsid w:val="407DF1C4"/>
    <w:rsid w:val="4090C9A2"/>
    <w:rsid w:val="40975EF9"/>
    <w:rsid w:val="40A36FA3"/>
    <w:rsid w:val="40BDBB2B"/>
    <w:rsid w:val="40F44A9F"/>
    <w:rsid w:val="4111A6C4"/>
    <w:rsid w:val="41344FDF"/>
    <w:rsid w:val="41401B54"/>
    <w:rsid w:val="41587DB2"/>
    <w:rsid w:val="4190BF5B"/>
    <w:rsid w:val="41B98633"/>
    <w:rsid w:val="41BA5935"/>
    <w:rsid w:val="41CA63CB"/>
    <w:rsid w:val="41D45C83"/>
    <w:rsid w:val="41D74B59"/>
    <w:rsid w:val="41E71AB3"/>
    <w:rsid w:val="4208F017"/>
    <w:rsid w:val="422B73A2"/>
    <w:rsid w:val="423E1FC1"/>
    <w:rsid w:val="42444776"/>
    <w:rsid w:val="4264B8E4"/>
    <w:rsid w:val="426B059F"/>
    <w:rsid w:val="42C6A8F0"/>
    <w:rsid w:val="43872086"/>
    <w:rsid w:val="4388A33E"/>
    <w:rsid w:val="439278EC"/>
    <w:rsid w:val="439BAF6C"/>
    <w:rsid w:val="43CDA8ED"/>
    <w:rsid w:val="43D43886"/>
    <w:rsid w:val="43DD0FD3"/>
    <w:rsid w:val="43E2BCAE"/>
    <w:rsid w:val="442FE503"/>
    <w:rsid w:val="444335CB"/>
    <w:rsid w:val="4447F59B"/>
    <w:rsid w:val="4458E767"/>
    <w:rsid w:val="4467AACD"/>
    <w:rsid w:val="446FCD2E"/>
    <w:rsid w:val="447482ED"/>
    <w:rsid w:val="44E81989"/>
    <w:rsid w:val="450A9DF8"/>
    <w:rsid w:val="45937256"/>
    <w:rsid w:val="459CE894"/>
    <w:rsid w:val="45A7ADA3"/>
    <w:rsid w:val="45B0FDB9"/>
    <w:rsid w:val="460ECB27"/>
    <w:rsid w:val="4625E288"/>
    <w:rsid w:val="46A8C23E"/>
    <w:rsid w:val="46C22523"/>
    <w:rsid w:val="46CB1013"/>
    <w:rsid w:val="470F5275"/>
    <w:rsid w:val="4739BBD9"/>
    <w:rsid w:val="473EC1F8"/>
    <w:rsid w:val="474F3C7B"/>
    <w:rsid w:val="4779128D"/>
    <w:rsid w:val="47851D77"/>
    <w:rsid w:val="478BD78B"/>
    <w:rsid w:val="47B117A4"/>
    <w:rsid w:val="4853D887"/>
    <w:rsid w:val="486C6C70"/>
    <w:rsid w:val="488C5CD6"/>
    <w:rsid w:val="48F19CAC"/>
    <w:rsid w:val="48F7AB50"/>
    <w:rsid w:val="48FD4C1B"/>
    <w:rsid w:val="493CC9DF"/>
    <w:rsid w:val="49955750"/>
    <w:rsid w:val="49F5EDAF"/>
    <w:rsid w:val="4A049112"/>
    <w:rsid w:val="4A09F2FE"/>
    <w:rsid w:val="4A3E8FB5"/>
    <w:rsid w:val="4A4A9545"/>
    <w:rsid w:val="4A6E67CC"/>
    <w:rsid w:val="4A952FF5"/>
    <w:rsid w:val="4AC0CEC8"/>
    <w:rsid w:val="4ACC1602"/>
    <w:rsid w:val="4B6CAFAA"/>
    <w:rsid w:val="4BBB8ACD"/>
    <w:rsid w:val="4C462E9C"/>
    <w:rsid w:val="4C47F6F1"/>
    <w:rsid w:val="4C4F01B9"/>
    <w:rsid w:val="4C614F5A"/>
    <w:rsid w:val="4C84398C"/>
    <w:rsid w:val="4CCA07AE"/>
    <w:rsid w:val="4D23B4EA"/>
    <w:rsid w:val="4D23B57C"/>
    <w:rsid w:val="4D3F3E28"/>
    <w:rsid w:val="4D828692"/>
    <w:rsid w:val="4D8E0A22"/>
    <w:rsid w:val="4DB1BC61"/>
    <w:rsid w:val="4E1DD636"/>
    <w:rsid w:val="4E3FDE96"/>
    <w:rsid w:val="4E4E02FD"/>
    <w:rsid w:val="4E6C0E53"/>
    <w:rsid w:val="4E7A6309"/>
    <w:rsid w:val="4EBE26CE"/>
    <w:rsid w:val="4F0316F3"/>
    <w:rsid w:val="4F223028"/>
    <w:rsid w:val="4F248315"/>
    <w:rsid w:val="4F578FB3"/>
    <w:rsid w:val="4FD8AD0D"/>
    <w:rsid w:val="5005EB44"/>
    <w:rsid w:val="500F01A5"/>
    <w:rsid w:val="505F7EB7"/>
    <w:rsid w:val="506072A8"/>
    <w:rsid w:val="507CCBEB"/>
    <w:rsid w:val="508D9816"/>
    <w:rsid w:val="50E5FEFA"/>
    <w:rsid w:val="51A624F2"/>
    <w:rsid w:val="51B694BB"/>
    <w:rsid w:val="51D660BE"/>
    <w:rsid w:val="51E5CA52"/>
    <w:rsid w:val="5207238F"/>
    <w:rsid w:val="52074527"/>
    <w:rsid w:val="520BF834"/>
    <w:rsid w:val="522C05D9"/>
    <w:rsid w:val="52A86E35"/>
    <w:rsid w:val="52E4AF1A"/>
    <w:rsid w:val="531609B7"/>
    <w:rsid w:val="53217A0A"/>
    <w:rsid w:val="532BE74D"/>
    <w:rsid w:val="5385427C"/>
    <w:rsid w:val="538CA5CA"/>
    <w:rsid w:val="53BA5BE1"/>
    <w:rsid w:val="53EE6982"/>
    <w:rsid w:val="54143D28"/>
    <w:rsid w:val="54334687"/>
    <w:rsid w:val="54478151"/>
    <w:rsid w:val="546515C0"/>
    <w:rsid w:val="54765203"/>
    <w:rsid w:val="54E59F34"/>
    <w:rsid w:val="5510F0E3"/>
    <w:rsid w:val="551CDA6F"/>
    <w:rsid w:val="5544DB15"/>
    <w:rsid w:val="556DDC35"/>
    <w:rsid w:val="557CBC8A"/>
    <w:rsid w:val="5581A06E"/>
    <w:rsid w:val="558FB934"/>
    <w:rsid w:val="55C95FEB"/>
    <w:rsid w:val="55D6D4E7"/>
    <w:rsid w:val="55ED7856"/>
    <w:rsid w:val="55EEAB9D"/>
    <w:rsid w:val="56079030"/>
    <w:rsid w:val="56212726"/>
    <w:rsid w:val="563754F6"/>
    <w:rsid w:val="5648D285"/>
    <w:rsid w:val="565C56D8"/>
    <w:rsid w:val="569F6194"/>
    <w:rsid w:val="56B96C12"/>
    <w:rsid w:val="56E22D9C"/>
    <w:rsid w:val="56E6FD8F"/>
    <w:rsid w:val="56EB4ABE"/>
    <w:rsid w:val="56F07E52"/>
    <w:rsid w:val="5730B8F3"/>
    <w:rsid w:val="57444A90"/>
    <w:rsid w:val="5794FA5E"/>
    <w:rsid w:val="5799E57F"/>
    <w:rsid w:val="57AC2C3B"/>
    <w:rsid w:val="57B97101"/>
    <w:rsid w:val="5827B0F5"/>
    <w:rsid w:val="584485EC"/>
    <w:rsid w:val="586CDC0B"/>
    <w:rsid w:val="58798FC0"/>
    <w:rsid w:val="58A6A397"/>
    <w:rsid w:val="591156E7"/>
    <w:rsid w:val="59161C3C"/>
    <w:rsid w:val="5931DC93"/>
    <w:rsid w:val="59BDA626"/>
    <w:rsid w:val="5A44C756"/>
    <w:rsid w:val="5A619072"/>
    <w:rsid w:val="5AC9D9ED"/>
    <w:rsid w:val="5B12B962"/>
    <w:rsid w:val="5B37FE1E"/>
    <w:rsid w:val="5B54F17F"/>
    <w:rsid w:val="5B91E75C"/>
    <w:rsid w:val="5BAEF881"/>
    <w:rsid w:val="5BC284D0"/>
    <w:rsid w:val="5BCA296F"/>
    <w:rsid w:val="5BE41919"/>
    <w:rsid w:val="5C769E52"/>
    <w:rsid w:val="5C83FF5C"/>
    <w:rsid w:val="5C8664ED"/>
    <w:rsid w:val="5CA6FAA5"/>
    <w:rsid w:val="5D2210CE"/>
    <w:rsid w:val="5DE672CE"/>
    <w:rsid w:val="5DEEBE38"/>
    <w:rsid w:val="5DF26A24"/>
    <w:rsid w:val="5E39BAF0"/>
    <w:rsid w:val="5E5D3A3E"/>
    <w:rsid w:val="5EB35ABD"/>
    <w:rsid w:val="5ECAEA2F"/>
    <w:rsid w:val="5EE42D2C"/>
    <w:rsid w:val="5F0CA099"/>
    <w:rsid w:val="5F1CE6DB"/>
    <w:rsid w:val="5F2DF931"/>
    <w:rsid w:val="5F31597C"/>
    <w:rsid w:val="5F33C104"/>
    <w:rsid w:val="5F38BB29"/>
    <w:rsid w:val="5F5950B8"/>
    <w:rsid w:val="5F5B1304"/>
    <w:rsid w:val="5F5DBE96"/>
    <w:rsid w:val="5FE3DA45"/>
    <w:rsid w:val="602A68C7"/>
    <w:rsid w:val="6049F438"/>
    <w:rsid w:val="608502B6"/>
    <w:rsid w:val="608E2044"/>
    <w:rsid w:val="610ED62C"/>
    <w:rsid w:val="61585A4F"/>
    <w:rsid w:val="616465DD"/>
    <w:rsid w:val="6171EBFB"/>
    <w:rsid w:val="61C67FA5"/>
    <w:rsid w:val="61ED1A03"/>
    <w:rsid w:val="61F246C6"/>
    <w:rsid w:val="61FABD37"/>
    <w:rsid w:val="6209E5ED"/>
    <w:rsid w:val="625AD905"/>
    <w:rsid w:val="62763754"/>
    <w:rsid w:val="62DCAE04"/>
    <w:rsid w:val="62DE4BD1"/>
    <w:rsid w:val="62F70751"/>
    <w:rsid w:val="62FC6403"/>
    <w:rsid w:val="63056DD8"/>
    <w:rsid w:val="6347C831"/>
    <w:rsid w:val="638E8377"/>
    <w:rsid w:val="63A79ECC"/>
    <w:rsid w:val="63B6FFA8"/>
    <w:rsid w:val="63CC4837"/>
    <w:rsid w:val="63DD6837"/>
    <w:rsid w:val="643F075A"/>
    <w:rsid w:val="6446798D"/>
    <w:rsid w:val="6466814E"/>
    <w:rsid w:val="64868981"/>
    <w:rsid w:val="648997A3"/>
    <w:rsid w:val="64DCF16D"/>
    <w:rsid w:val="65500382"/>
    <w:rsid w:val="6559EDF3"/>
    <w:rsid w:val="65693CA8"/>
    <w:rsid w:val="65956A61"/>
    <w:rsid w:val="659EBCDD"/>
    <w:rsid w:val="65BABB23"/>
    <w:rsid w:val="65C49E93"/>
    <w:rsid w:val="65FF34B5"/>
    <w:rsid w:val="660DA750"/>
    <w:rsid w:val="6618E368"/>
    <w:rsid w:val="66471AF5"/>
    <w:rsid w:val="665102B4"/>
    <w:rsid w:val="665ED98E"/>
    <w:rsid w:val="6664B856"/>
    <w:rsid w:val="66CC1307"/>
    <w:rsid w:val="66E0F990"/>
    <w:rsid w:val="67116A96"/>
    <w:rsid w:val="673125A0"/>
    <w:rsid w:val="674BAA51"/>
    <w:rsid w:val="678A348A"/>
    <w:rsid w:val="67AA96BA"/>
    <w:rsid w:val="67ABFB2E"/>
    <w:rsid w:val="67E4A3AE"/>
    <w:rsid w:val="67F9D832"/>
    <w:rsid w:val="6851A434"/>
    <w:rsid w:val="6877AF40"/>
    <w:rsid w:val="68937028"/>
    <w:rsid w:val="69522CB2"/>
    <w:rsid w:val="69548728"/>
    <w:rsid w:val="69803737"/>
    <w:rsid w:val="69A83BBA"/>
    <w:rsid w:val="69B7B4A1"/>
    <w:rsid w:val="69EFF0D0"/>
    <w:rsid w:val="69FF94BA"/>
    <w:rsid w:val="6A0641E6"/>
    <w:rsid w:val="6A0720E9"/>
    <w:rsid w:val="6A0B390D"/>
    <w:rsid w:val="6A9FA73D"/>
    <w:rsid w:val="6AA40DAF"/>
    <w:rsid w:val="6AABA127"/>
    <w:rsid w:val="6AC9E602"/>
    <w:rsid w:val="6AD0B3B8"/>
    <w:rsid w:val="6ADC1150"/>
    <w:rsid w:val="6AEEC71B"/>
    <w:rsid w:val="6B14C4AC"/>
    <w:rsid w:val="6B59D7DF"/>
    <w:rsid w:val="6B5B5238"/>
    <w:rsid w:val="6B6B4BE7"/>
    <w:rsid w:val="6B7219DE"/>
    <w:rsid w:val="6B779374"/>
    <w:rsid w:val="6B909AA1"/>
    <w:rsid w:val="6B932B4A"/>
    <w:rsid w:val="6BA2F730"/>
    <w:rsid w:val="6BA9E545"/>
    <w:rsid w:val="6BC07557"/>
    <w:rsid w:val="6BC85967"/>
    <w:rsid w:val="6BEA6291"/>
    <w:rsid w:val="6BEE4353"/>
    <w:rsid w:val="6C226C67"/>
    <w:rsid w:val="6C6ECB25"/>
    <w:rsid w:val="6CDB1278"/>
    <w:rsid w:val="6D0E22FF"/>
    <w:rsid w:val="6D441360"/>
    <w:rsid w:val="6D7EE95E"/>
    <w:rsid w:val="6D85819D"/>
    <w:rsid w:val="6D9DD11D"/>
    <w:rsid w:val="6DC0FEB7"/>
    <w:rsid w:val="6DD19964"/>
    <w:rsid w:val="6DED174A"/>
    <w:rsid w:val="6DFD076C"/>
    <w:rsid w:val="6E3F72D5"/>
    <w:rsid w:val="6E513F44"/>
    <w:rsid w:val="6E899797"/>
    <w:rsid w:val="6EAE59BD"/>
    <w:rsid w:val="6EEC9454"/>
    <w:rsid w:val="6F08AF13"/>
    <w:rsid w:val="6F0EFD25"/>
    <w:rsid w:val="6F115EB5"/>
    <w:rsid w:val="6F343A6C"/>
    <w:rsid w:val="6F34B5F7"/>
    <w:rsid w:val="6F3BC25E"/>
    <w:rsid w:val="6F4F781E"/>
    <w:rsid w:val="6F536162"/>
    <w:rsid w:val="6F78C4CB"/>
    <w:rsid w:val="6F7E1B8E"/>
    <w:rsid w:val="6FC70B29"/>
    <w:rsid w:val="6FF00B6E"/>
    <w:rsid w:val="70102B64"/>
    <w:rsid w:val="70294D0B"/>
    <w:rsid w:val="70ABD5FC"/>
    <w:rsid w:val="70ADB11D"/>
    <w:rsid w:val="70BF1C37"/>
    <w:rsid w:val="70CAEDDA"/>
    <w:rsid w:val="7110524F"/>
    <w:rsid w:val="7112E5A6"/>
    <w:rsid w:val="717468AE"/>
    <w:rsid w:val="717DC9D8"/>
    <w:rsid w:val="7188AD6D"/>
    <w:rsid w:val="718CFE75"/>
    <w:rsid w:val="71AC96B0"/>
    <w:rsid w:val="71FAFE52"/>
    <w:rsid w:val="721548E8"/>
    <w:rsid w:val="7239A0DA"/>
    <w:rsid w:val="72454F0F"/>
    <w:rsid w:val="725D0959"/>
    <w:rsid w:val="7277F09E"/>
    <w:rsid w:val="727DEE37"/>
    <w:rsid w:val="7283DF13"/>
    <w:rsid w:val="729B6C90"/>
    <w:rsid w:val="72B8F7DB"/>
    <w:rsid w:val="72BF6B05"/>
    <w:rsid w:val="72DE4C65"/>
    <w:rsid w:val="7312E3EE"/>
    <w:rsid w:val="731904EA"/>
    <w:rsid w:val="73213DEB"/>
    <w:rsid w:val="735772DB"/>
    <w:rsid w:val="735C99BA"/>
    <w:rsid w:val="73820B98"/>
    <w:rsid w:val="73A02D77"/>
    <w:rsid w:val="73C23E9D"/>
    <w:rsid w:val="73D563CF"/>
    <w:rsid w:val="73DC7B43"/>
    <w:rsid w:val="7403C13F"/>
    <w:rsid w:val="74249191"/>
    <w:rsid w:val="7427DA05"/>
    <w:rsid w:val="742EE142"/>
    <w:rsid w:val="74939C02"/>
    <w:rsid w:val="74D404D4"/>
    <w:rsid w:val="74E873E2"/>
    <w:rsid w:val="752A4EDC"/>
    <w:rsid w:val="756EE709"/>
    <w:rsid w:val="7579148D"/>
    <w:rsid w:val="758B0E83"/>
    <w:rsid w:val="75CB1333"/>
    <w:rsid w:val="75E14E47"/>
    <w:rsid w:val="760EEE67"/>
    <w:rsid w:val="76410BDD"/>
    <w:rsid w:val="769C0555"/>
    <w:rsid w:val="769E5930"/>
    <w:rsid w:val="77117CDF"/>
    <w:rsid w:val="77377C03"/>
    <w:rsid w:val="773F3D22"/>
    <w:rsid w:val="776602A9"/>
    <w:rsid w:val="77BD03E0"/>
    <w:rsid w:val="77CDD5ED"/>
    <w:rsid w:val="77E82E6C"/>
    <w:rsid w:val="782C3697"/>
    <w:rsid w:val="786F81F7"/>
    <w:rsid w:val="787A6B9B"/>
    <w:rsid w:val="788B0D16"/>
    <w:rsid w:val="7894EC41"/>
    <w:rsid w:val="7896DD67"/>
    <w:rsid w:val="78E3E213"/>
    <w:rsid w:val="791C0C84"/>
    <w:rsid w:val="79285517"/>
    <w:rsid w:val="7943BE5C"/>
    <w:rsid w:val="7944D067"/>
    <w:rsid w:val="796CC232"/>
    <w:rsid w:val="79B7942E"/>
    <w:rsid w:val="79C54010"/>
    <w:rsid w:val="79D06ECB"/>
    <w:rsid w:val="79D39656"/>
    <w:rsid w:val="79F523FD"/>
    <w:rsid w:val="79F85BC0"/>
    <w:rsid w:val="7A0DCEAF"/>
    <w:rsid w:val="7A13B0E4"/>
    <w:rsid w:val="7A308E96"/>
    <w:rsid w:val="7A3E48AD"/>
    <w:rsid w:val="7A432E04"/>
    <w:rsid w:val="7A9E9E0A"/>
    <w:rsid w:val="7AB56B50"/>
    <w:rsid w:val="7AFC3091"/>
    <w:rsid w:val="7B02CE47"/>
    <w:rsid w:val="7B1ABDD6"/>
    <w:rsid w:val="7B48D341"/>
    <w:rsid w:val="7B4FF736"/>
    <w:rsid w:val="7B5AD9AA"/>
    <w:rsid w:val="7B7F66B9"/>
    <w:rsid w:val="7C164BE3"/>
    <w:rsid w:val="7C1A0429"/>
    <w:rsid w:val="7C825102"/>
    <w:rsid w:val="7C85CDFD"/>
    <w:rsid w:val="7C868ED9"/>
    <w:rsid w:val="7CA6E04E"/>
    <w:rsid w:val="7CCF62BA"/>
    <w:rsid w:val="7CD978B7"/>
    <w:rsid w:val="7CEAADE9"/>
    <w:rsid w:val="7CF48E40"/>
    <w:rsid w:val="7D023D1B"/>
    <w:rsid w:val="7D1A8D30"/>
    <w:rsid w:val="7D39FEC9"/>
    <w:rsid w:val="7D433A70"/>
    <w:rsid w:val="7DADB32E"/>
    <w:rsid w:val="7DB1FE77"/>
    <w:rsid w:val="7DBED74B"/>
    <w:rsid w:val="7E08A1BF"/>
    <w:rsid w:val="7E1D80AA"/>
    <w:rsid w:val="7E4AB65D"/>
    <w:rsid w:val="7E8E563B"/>
    <w:rsid w:val="7E93F18B"/>
    <w:rsid w:val="7EFF2D72"/>
    <w:rsid w:val="7F307D18"/>
    <w:rsid w:val="7F4A4560"/>
    <w:rsid w:val="7F4DB9CF"/>
    <w:rsid w:val="7F51A938"/>
    <w:rsid w:val="7F5C5069"/>
    <w:rsid w:val="7F65438F"/>
    <w:rsid w:val="7F8C616E"/>
    <w:rsid w:val="7F9ABF4E"/>
    <w:rsid w:val="7F9AD957"/>
    <w:rsid w:val="7FADBB3F"/>
    <w:rsid w:val="7FDBEDC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E8A9DC"/>
  <w15:docId w15:val="{C84B668E-1D5C-4752-B2EC-236DCFF49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pacing w:line="240" w:lineRule="atLeast"/>
    </w:pPr>
  </w:style>
  <w:style w:type="paragraph" w:styleId="Heading1">
    <w:name w:val="heading 1"/>
    <w:basedOn w:val="Normal"/>
    <w:next w:val="Normal"/>
    <w:uiPriority w:val="9"/>
    <w:qFormat/>
    <w:pPr>
      <w:keepNext/>
      <w:numPr>
        <w:numId w:val="7"/>
      </w:numPr>
      <w:spacing w:before="120" w:after="60"/>
      <w:outlineLvl w:val="0"/>
    </w:pPr>
    <w:rPr>
      <w:rFonts w:ascii="Arial" w:hAnsi="Arial"/>
      <w:b/>
      <w:sz w:val="24"/>
    </w:rPr>
  </w:style>
  <w:style w:type="paragraph" w:styleId="Heading2">
    <w:name w:val="heading 2"/>
    <w:basedOn w:val="Heading1"/>
    <w:next w:val="Normal"/>
    <w:uiPriority w:val="9"/>
    <w:qFormat/>
    <w:pPr>
      <w:numPr>
        <w:ilvl w:val="1"/>
      </w:numPr>
      <w:outlineLvl w:val="1"/>
    </w:pPr>
    <w:rPr>
      <w:sz w:val="20"/>
    </w:rPr>
  </w:style>
  <w:style w:type="paragraph" w:styleId="Heading3">
    <w:name w:val="heading 3"/>
    <w:basedOn w:val="Heading1"/>
    <w:next w:val="Normal"/>
    <w:uiPriority w:val="9"/>
    <w:qFormat/>
    <w:pPr>
      <w:numPr>
        <w:ilvl w:val="2"/>
      </w:numPr>
      <w:outlineLvl w:val="2"/>
    </w:pPr>
    <w:rPr>
      <w:b w:val="0"/>
      <w:i/>
      <w:sz w:val="20"/>
    </w:rPr>
  </w:style>
  <w:style w:type="paragraph" w:styleId="Heading4">
    <w:name w:val="heading 4"/>
    <w:basedOn w:val="Heading1"/>
    <w:next w:val="Normal"/>
    <w:uiPriority w:val="9"/>
    <w:qFormat/>
    <w:pPr>
      <w:numPr>
        <w:ilvl w:val="3"/>
      </w:numPr>
      <w:outlineLvl w:val="3"/>
    </w:pPr>
    <w:rPr>
      <w:b w:val="0"/>
      <w:sz w:val="20"/>
    </w:rPr>
  </w:style>
  <w:style w:type="paragraph" w:styleId="Heading5">
    <w:name w:val="heading 5"/>
    <w:basedOn w:val="Normal"/>
    <w:next w:val="Normal"/>
    <w:uiPriority w:val="9"/>
    <w:qFormat/>
    <w:pPr>
      <w:numPr>
        <w:ilvl w:val="4"/>
        <w:numId w:val="7"/>
      </w:numPr>
      <w:spacing w:before="240" w:after="60"/>
      <w:ind w:left="2880"/>
      <w:outlineLvl w:val="4"/>
    </w:pPr>
    <w:rPr>
      <w:sz w:val="22"/>
    </w:rPr>
  </w:style>
  <w:style w:type="paragraph" w:styleId="Heading6">
    <w:name w:val="heading 6"/>
    <w:basedOn w:val="Normal"/>
    <w:next w:val="Normal"/>
    <w:uiPriority w:val="9"/>
    <w:qFormat/>
    <w:pPr>
      <w:numPr>
        <w:ilvl w:val="5"/>
        <w:numId w:val="7"/>
      </w:numPr>
      <w:spacing w:before="240" w:after="60"/>
      <w:ind w:left="2880"/>
      <w:outlineLvl w:val="5"/>
    </w:pPr>
    <w:rPr>
      <w:i/>
      <w:sz w:val="22"/>
    </w:rPr>
  </w:style>
  <w:style w:type="paragraph" w:styleId="Heading7">
    <w:name w:val="heading 7"/>
    <w:basedOn w:val="Normal"/>
    <w:next w:val="Normal"/>
    <w:qFormat/>
    <w:pPr>
      <w:numPr>
        <w:ilvl w:val="6"/>
        <w:numId w:val="7"/>
      </w:numPr>
      <w:spacing w:before="240" w:after="60"/>
      <w:ind w:left="2880"/>
      <w:outlineLvl w:val="6"/>
    </w:pPr>
  </w:style>
  <w:style w:type="paragraph" w:styleId="Heading8">
    <w:name w:val="heading 8"/>
    <w:basedOn w:val="Normal"/>
    <w:next w:val="Normal"/>
    <w:qFormat/>
    <w:pPr>
      <w:numPr>
        <w:ilvl w:val="7"/>
        <w:numId w:val="7"/>
      </w:numPr>
      <w:spacing w:before="240" w:after="60"/>
      <w:ind w:left="2880"/>
      <w:outlineLvl w:val="7"/>
    </w:pPr>
    <w:rPr>
      <w:i/>
    </w:rPr>
  </w:style>
  <w:style w:type="paragraph" w:styleId="Heading9">
    <w:name w:val="heading 9"/>
    <w:basedOn w:val="Normal"/>
    <w:next w:val="Normal"/>
    <w:qFormat/>
    <w:pPr>
      <w:numPr>
        <w:ilvl w:val="8"/>
        <w:numId w:val="7"/>
      </w:numPr>
      <w:spacing w:before="240" w:after="60"/>
      <w:ind w:left="288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Title">
    <w:name w:val="Title"/>
    <w:basedOn w:val="Normal"/>
    <w:next w:val="Normal"/>
    <w:qFormat/>
    <w:pPr>
      <w:spacing w:line="240" w:lineRule="auto"/>
      <w:jc w:val="center"/>
    </w:pPr>
    <w:rPr>
      <w:rFonts w:ascii="Arial" w:hAnsi="Arial"/>
      <w:b/>
      <w:sz w:val="36"/>
    </w:rPr>
  </w:style>
  <w:style w:type="paragraph" w:styleId="Subtitle">
    <w:name w:val="Subtitle"/>
    <w:basedOn w:val="Normal"/>
    <w:qFormat/>
    <w:pPr>
      <w:spacing w:after="60"/>
      <w:jc w:val="center"/>
    </w:pPr>
    <w:rPr>
      <w:rFonts w:ascii="Arial" w:hAnsi="Arial"/>
      <w:i/>
      <w:sz w:val="36"/>
      <w:lang w:val="en-AU"/>
    </w:rPr>
  </w:style>
  <w:style w:type="paragraph" w:styleId="NormalIndent">
    <w:name w:val="Normal Indent"/>
    <w:basedOn w:val="Normal"/>
    <w:semiHidden/>
    <w:pPr>
      <w:ind w:left="900" w:hanging="900"/>
    </w:pPr>
  </w:style>
  <w:style w:type="paragraph" w:styleId="TOC1">
    <w:name w:val="toc 1"/>
    <w:basedOn w:val="Normal"/>
    <w:next w:val="Normal"/>
    <w:uiPriority w:val="39"/>
    <w:pPr>
      <w:tabs>
        <w:tab w:val="right" w:pos="9360"/>
      </w:tabs>
      <w:spacing w:before="240" w:after="60"/>
      <w:ind w:right="720"/>
    </w:pPr>
  </w:style>
  <w:style w:type="paragraph" w:styleId="TOC2">
    <w:name w:val="toc 2"/>
    <w:basedOn w:val="Normal"/>
    <w:next w:val="Normal"/>
    <w:uiPriority w:val="39"/>
    <w:pPr>
      <w:tabs>
        <w:tab w:val="right" w:pos="9360"/>
      </w:tabs>
      <w:ind w:left="432" w:right="720"/>
    </w:pPr>
  </w:style>
  <w:style w:type="paragraph" w:styleId="TOC3">
    <w:name w:val="toc 3"/>
    <w:basedOn w:val="Normal"/>
    <w:next w:val="Normal"/>
    <w:semiHidden/>
    <w:pPr>
      <w:tabs>
        <w:tab w:val="left" w:pos="1440"/>
        <w:tab w:val="right" w:pos="9360"/>
      </w:tabs>
      <w:ind w:left="864"/>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Bullet2">
    <w:name w:val="Bullet2"/>
    <w:basedOn w:val="Normal"/>
    <w:pPr>
      <w:ind w:left="1440" w:hanging="360"/>
    </w:pPr>
    <w:rPr>
      <w:color w:val="000080"/>
    </w:rPr>
  </w:style>
  <w:style w:type="paragraph" w:customStyle="1" w:styleId="Paragraph1">
    <w:name w:val="Paragraph1"/>
    <w:basedOn w:val="Normal"/>
    <w:pPr>
      <w:spacing w:before="80" w:line="240" w:lineRule="auto"/>
      <w:jc w:val="both"/>
    </w:pPr>
  </w:style>
  <w:style w:type="paragraph" w:customStyle="1" w:styleId="Tabletext">
    <w:name w:val="Tabletext"/>
    <w:basedOn w:val="Normal"/>
    <w:pPr>
      <w:keepLines/>
      <w:spacing w:after="120"/>
    </w:pPr>
  </w:style>
  <w:style w:type="paragraph" w:styleId="BodyText">
    <w:name w:val="Body Text"/>
    <w:basedOn w:val="Normal"/>
    <w:semiHidden/>
    <w:pPr>
      <w:keepLines/>
      <w:spacing w:after="120"/>
      <w:ind w:left="720"/>
    </w:pPr>
  </w:style>
  <w:style w:type="paragraph" w:customStyle="1" w:styleId="Paragraph3">
    <w:name w:val="Paragraph3"/>
    <w:basedOn w:val="Normal"/>
    <w:pPr>
      <w:spacing w:before="80" w:line="240" w:lineRule="auto"/>
      <w:ind w:left="1530"/>
      <w:jc w:val="both"/>
    </w:pPr>
  </w:style>
  <w:style w:type="paragraph" w:customStyle="1" w:styleId="Bullet1">
    <w:name w:val="Bullet1"/>
    <w:basedOn w:val="Normal"/>
    <w:pPr>
      <w:ind w:left="720" w:hanging="432"/>
    </w:pPr>
  </w:style>
  <w:style w:type="character" w:styleId="FootnoteReference">
    <w:name w:val="footnote reference"/>
    <w:basedOn w:val="DefaultParagraphFont"/>
    <w:semiHidden/>
    <w:rPr>
      <w:sz w:val="20"/>
      <w:vertAlign w:val="superscript"/>
    </w:rPr>
  </w:style>
  <w:style w:type="paragraph" w:styleId="FootnoteText">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styleId="DocumentMap">
    <w:name w:val="Document Map"/>
    <w:basedOn w:val="Normal"/>
    <w:semiHidden/>
    <w:pPr>
      <w:shd w:val="clear" w:color="auto" w:fill="000080"/>
    </w:pPr>
    <w:rPr>
      <w:rFonts w:ascii="Tahoma" w:hAnsi="Tahoma"/>
    </w:rPr>
  </w:style>
  <w:style w:type="paragraph" w:customStyle="1" w:styleId="Paragraph4">
    <w:name w:val="Paragraph4"/>
    <w:basedOn w:val="Normal"/>
    <w:pPr>
      <w:spacing w:before="80" w:line="240" w:lineRule="auto"/>
      <w:ind w:left="2250"/>
      <w:jc w:val="both"/>
    </w:pPr>
  </w:style>
  <w:style w:type="paragraph" w:styleId="TOC4">
    <w:name w:val="toc 4"/>
    <w:basedOn w:val="Normal"/>
    <w:next w:val="Normal"/>
    <w:semiHidden/>
    <w:pPr>
      <w:ind w:left="600"/>
    </w:pPr>
  </w:style>
  <w:style w:type="paragraph" w:styleId="TOC5">
    <w:name w:val="toc 5"/>
    <w:basedOn w:val="Normal"/>
    <w:next w:val="Normal"/>
    <w:semiHidden/>
    <w:pPr>
      <w:ind w:left="800"/>
    </w:pPr>
  </w:style>
  <w:style w:type="paragraph" w:styleId="TOC6">
    <w:name w:val="toc 6"/>
    <w:basedOn w:val="Normal"/>
    <w:next w:val="Normal"/>
    <w:semiHidden/>
    <w:pPr>
      <w:ind w:left="1000"/>
    </w:pPr>
  </w:style>
  <w:style w:type="paragraph" w:styleId="TOC7">
    <w:name w:val="toc 7"/>
    <w:basedOn w:val="Normal"/>
    <w:next w:val="Normal"/>
    <w:semiHidden/>
    <w:pPr>
      <w:ind w:left="1200"/>
    </w:pPr>
  </w:style>
  <w:style w:type="paragraph" w:styleId="TOC8">
    <w:name w:val="toc 8"/>
    <w:basedOn w:val="Normal"/>
    <w:next w:val="Normal"/>
    <w:semiHidden/>
    <w:pPr>
      <w:ind w:left="1400"/>
    </w:pPr>
  </w:style>
  <w:style w:type="paragraph" w:styleId="TOC9">
    <w:name w:val="toc 9"/>
    <w:basedOn w:val="Normal"/>
    <w:next w:val="Normal"/>
    <w:semiHidden/>
    <w:pPr>
      <w:ind w:left="1600"/>
    </w:pPr>
  </w:style>
  <w:style w:type="paragraph" w:customStyle="1" w:styleId="MainTitle">
    <w:name w:val="Main Title"/>
    <w:basedOn w:val="Normal"/>
    <w:pPr>
      <w:spacing w:before="480" w:after="60" w:line="240" w:lineRule="auto"/>
      <w:jc w:val="center"/>
    </w:pPr>
    <w:rPr>
      <w:rFonts w:ascii="Arial" w:hAnsi="Arial"/>
      <w:b/>
      <w:kern w:val="28"/>
      <w:sz w:val="32"/>
    </w:rPr>
  </w:style>
  <w:style w:type="paragraph" w:styleId="BodyText2">
    <w:name w:val="Body Text 2"/>
    <w:basedOn w:val="Normal"/>
    <w:semiHidden/>
    <w:rPr>
      <w:i/>
      <w:color w:val="0000FF"/>
    </w:rPr>
  </w:style>
  <w:style w:type="paragraph" w:styleId="BodyTextIndent">
    <w:name w:val="Body Text Indent"/>
    <w:basedOn w:val="Normal"/>
    <w:semiHidden/>
    <w:pPr>
      <w:ind w:left="720"/>
    </w:pPr>
    <w:rPr>
      <w:i/>
      <w:color w:val="0000FF"/>
      <w:u w:val="single"/>
    </w:rPr>
  </w:style>
  <w:style w:type="paragraph" w:customStyle="1" w:styleId="Body">
    <w:name w:val="Body"/>
    <w:basedOn w:val="Normal"/>
    <w:pPr>
      <w:widowControl/>
      <w:spacing w:before="120" w:line="240" w:lineRule="auto"/>
      <w:jc w:val="both"/>
    </w:pPr>
    <w:rPr>
      <w:rFonts w:ascii="Book Antiqua" w:hAnsi="Book Antiqua"/>
    </w:rPr>
  </w:style>
  <w:style w:type="paragraph" w:customStyle="1" w:styleId="Bullet">
    <w:name w:val="Bullet"/>
    <w:basedOn w:val="Normal"/>
    <w:pPr>
      <w:widowControl/>
      <w:tabs>
        <w:tab w:val="num" w:pos="360"/>
        <w:tab w:val="left" w:pos="720"/>
      </w:tabs>
      <w:spacing w:before="120" w:line="240" w:lineRule="auto"/>
      <w:ind w:left="720" w:right="360"/>
      <w:jc w:val="both"/>
    </w:pPr>
    <w:rPr>
      <w:rFonts w:ascii="Book Antiqua" w:hAnsi="Book Antiqua"/>
    </w:rPr>
  </w:style>
  <w:style w:type="paragraph" w:customStyle="1" w:styleId="InfoBlue">
    <w:name w:val="InfoBlue"/>
    <w:basedOn w:val="Normal"/>
    <w:next w:val="BodyText"/>
    <w:autoRedefine/>
    <w:rsid w:val="0037604B"/>
    <w:pPr>
      <w:widowControl/>
      <w:tabs>
        <w:tab w:val="left" w:pos="540"/>
        <w:tab w:val="left" w:pos="1260"/>
      </w:tabs>
      <w:spacing w:after="120"/>
      <w:jc w:val="both"/>
    </w:pPr>
    <w:rPr>
      <w:i/>
      <w:color w:val="0000FF"/>
    </w:rPr>
  </w:style>
  <w:style w:type="character" w:styleId="Hyperlink">
    <w:name w:val="Hyperlink"/>
    <w:basedOn w:val="DefaultParagraphFont"/>
    <w:semiHidden/>
    <w:rPr>
      <w:color w:val="0000FF"/>
      <w:u w:val="single"/>
    </w:rPr>
  </w:style>
  <w:style w:type="paragraph" w:customStyle="1" w:styleId="infoblue0">
    <w:name w:val="infoblue"/>
    <w:basedOn w:val="Normal"/>
    <w:pPr>
      <w:widowControl/>
      <w:spacing w:before="100" w:beforeAutospacing="1" w:after="100" w:afterAutospacing="1" w:line="240" w:lineRule="auto"/>
    </w:pPr>
    <w:rPr>
      <w:sz w:val="24"/>
      <w:szCs w:val="24"/>
    </w:rPr>
  </w:style>
  <w:style w:type="paragraph" w:styleId="NormalWeb">
    <w:name w:val="Normal (Web)"/>
    <w:basedOn w:val="Normal"/>
    <w:uiPriority w:val="99"/>
    <w:semiHidden/>
    <w:unhideWhenUsed/>
    <w:rsid w:val="005D6CB3"/>
    <w:rPr>
      <w:sz w:val="24"/>
      <w:szCs w:val="24"/>
    </w:rPr>
  </w:style>
  <w:style w:type="table" w:styleId="TableGrid">
    <w:name w:val="Table Grid"/>
    <w:basedOn w:val="TableNormal"/>
    <w:uiPriority w:val="39"/>
    <w:rsid w:val="00C1402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i-provider">
    <w:name w:val="ui-provider"/>
    <w:basedOn w:val="DefaultParagraphFont"/>
    <w:rsid w:val="00EE1D6D"/>
  </w:style>
  <w:style w:type="paragraph" w:styleId="NoSpacing">
    <w:name w:val="No Spacing"/>
    <w:uiPriority w:val="1"/>
    <w:qFormat/>
    <w:rsid w:val="4467AACD"/>
  </w:style>
  <w:style w:type="paragraph" w:styleId="ListParagraph">
    <w:name w:val="List Paragraph"/>
    <w:basedOn w:val="Normal"/>
    <w:uiPriority w:val="34"/>
    <w:qFormat/>
    <w:rsid w:val="4467AACD"/>
    <w:pPr>
      <w:ind w:left="720"/>
      <w:contextualSpacing/>
    </w:pPr>
  </w:style>
  <w:style w:type="paragraph" w:styleId="CommentText">
    <w:name w:val="annotation text"/>
    <w:basedOn w:val="Normal"/>
    <w:link w:val="CommentTextChar"/>
    <w:uiPriority w:val="99"/>
    <w:unhideWhenUsed/>
    <w:pPr>
      <w:spacing w:line="240" w:lineRule="auto"/>
    </w:pPr>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124C02"/>
  </w:style>
  <w:style w:type="paragraph" w:styleId="CommentSubject">
    <w:name w:val="annotation subject"/>
    <w:basedOn w:val="CommentText"/>
    <w:next w:val="CommentText"/>
    <w:link w:val="CommentSubjectChar"/>
    <w:uiPriority w:val="99"/>
    <w:semiHidden/>
    <w:unhideWhenUsed/>
    <w:rsid w:val="007834F6"/>
    <w:rPr>
      <w:b/>
      <w:bCs/>
    </w:rPr>
  </w:style>
  <w:style w:type="character" w:customStyle="1" w:styleId="CommentSubjectChar">
    <w:name w:val="Comment Subject Char"/>
    <w:basedOn w:val="CommentTextChar"/>
    <w:link w:val="CommentSubject"/>
    <w:uiPriority w:val="99"/>
    <w:semiHidden/>
    <w:rsid w:val="007834F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6249261">
      <w:bodyDiv w:val="1"/>
      <w:marLeft w:val="0"/>
      <w:marRight w:val="0"/>
      <w:marTop w:val="0"/>
      <w:marBottom w:val="0"/>
      <w:divBdr>
        <w:top w:val="none" w:sz="0" w:space="0" w:color="auto"/>
        <w:left w:val="none" w:sz="0" w:space="0" w:color="auto"/>
        <w:bottom w:val="none" w:sz="0" w:space="0" w:color="auto"/>
        <w:right w:val="none" w:sz="0" w:space="0" w:color="auto"/>
      </w:divBdr>
      <w:divsChild>
        <w:div w:id="2617930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eader" Target="header2.xml"/><Relationship Id="rId18" Type="http://schemas.microsoft.com/office/2019/05/relationships/documenttasks" Target="documenttasks/documenttasks1.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fontTable" Target="fontTable.xml"/><Relationship Id="rId10" Type="http://schemas.microsoft.com/office/2018/08/relationships/commentsExtensible" Target="commentsExtensible.xml"/><Relationship Id="rId19" Type="http://schemas.microsoft.com/office/2020/10/relationships/intelligence" Target="intelligence2.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00010109\Downloads\rup_vision_sp%20(3).dot" TargetMode="External"/></Relationships>
</file>

<file path=word/documenttasks/documenttasks1.xml><?xml version="1.0" encoding="utf-8"?>
<t:Tasks xmlns:t="http://schemas.microsoft.com/office/tasks/2019/documenttasks" xmlns:oel="http://schemas.microsoft.com/office/2019/extlst">
  <t:Task id="{E72A6768-D2B3-465C-A5E2-26D33C881530}">
    <t:Anchor>
      <t:Comment id="2102076877"/>
    </t:Anchor>
    <t:History>
      <t:Event id="{870861B4-B5E7-4567-BB32-6F9BB7623428}" time="2026-02-26T18:30:41.827Z">
        <t:Attribution userId="S::akhan4@islander.tamucc.edu::24194074-1906-4b90-ad73-ef143231d448" userProvider="AD" userName="Khan, Ayesha"/>
        <t:Anchor>
          <t:Comment id="2102076877"/>
        </t:Anchor>
        <t:Create/>
      </t:Event>
      <t:Event id="{9BD6BE2E-0A65-49EC-9079-1A4EA34CF48A}" time="2026-02-26T18:30:41.827Z">
        <t:Attribution userId="S::akhan4@islander.tamucc.edu::24194074-1906-4b90-ad73-ef143231d448" userProvider="AD" userName="Khan, Ayesha"/>
        <t:Anchor>
          <t:Comment id="2102076877"/>
        </t:Anchor>
        <t:Assign userId="S::jduff3@islander.tamucc.edu::6e5cce03-49d7-4c61-8e8d-27e7a3585f98" userProvider="AD" userName="Duff, Joseph"/>
      </t:Event>
      <t:Event id="{0BD4A854-27A7-426B-A8B3-B678A68C1771}" time="2026-02-26T18:30:41.827Z">
        <t:Attribution userId="S::akhan4@islander.tamucc.edu::24194074-1906-4b90-ad73-ef143231d448" userProvider="AD" userName="Khan, Ayesha"/>
        <t:Anchor>
          <t:Comment id="2102076877"/>
        </t:Anchor>
        <t:SetTitle title="Run-down of this part for@Duff, Joseph : An arbitrary test case can be assigned to any requirements that are related to each other. So, Test-Case-1 can be some test case for testing related to the user account. The first requirement ID, Req-Func-Sw-1 (…"/>
      </t:Event>
    </t:History>
  </t:Task>
  <t:Task id="{A1F4282D-E780-4A2A-96D7-75C3C5BA5812}">
    <t:Anchor>
      <t:Comment id="1162525942"/>
    </t:Anchor>
    <t:History>
      <t:Event id="{C2FA7CDF-C3AB-4CC1-8A24-EAB15B453C32}" time="2026-02-27T12:28:47.991Z">
        <t:Attribution userId="S::akhan4@islander.tamucc.edu::24194074-1906-4b90-ad73-ef143231d448" userProvider="AD" userName="Khan, Ayesha"/>
        <t:Anchor>
          <t:Comment id="1162525942"/>
        </t:Anchor>
        <t:Create/>
      </t:Event>
      <t:Event id="{E883919C-1667-4556-A5E2-9C205DFCF268}" time="2026-02-27T12:28:47.991Z">
        <t:Attribution userId="S::akhan4@islander.tamucc.edu::24194074-1906-4b90-ad73-ef143231d448" userProvider="AD" userName="Khan, Ayesha"/>
        <t:Anchor>
          <t:Comment id="1162525942"/>
        </t:Anchor>
        <t:Assign userId="S::mmontelongo5@islander.tamucc.edu::d88a509b-9dbd-4aa6-a0f5-cc9d5fc249ec" userProvider="AD" userName="Montelongo, Michaela"/>
      </t:Event>
      <t:Event id="{F982B32A-7CCA-417B-A2AA-73C37852FEE1}" time="2026-02-27T12:28:47.991Z">
        <t:Attribution userId="S::akhan4@islander.tamucc.edu::24194074-1906-4b90-ad73-ef143231d448" userProvider="AD" userName="Khan, Ayesha"/>
        <t:Anchor>
          <t:Comment id="1162525942"/>
        </t:Anchor>
        <t:SetTitle title="@Montelongo, Michaela"/>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rup_vision_sp (3).dot</Template>
  <TotalTime>437</TotalTime>
  <Pages>26</Pages>
  <Words>5836</Words>
  <Characters>33271</Characters>
  <Application>Microsoft Office Word</Application>
  <DocSecurity>0</DocSecurity>
  <Lines>277</Lines>
  <Paragraphs>78</Paragraphs>
  <ScaleCrop>false</ScaleCrop>
  <HeadingPairs>
    <vt:vector size="2" baseType="variant">
      <vt:variant>
        <vt:lpstr>Title</vt:lpstr>
      </vt:variant>
      <vt:variant>
        <vt:i4>1</vt:i4>
      </vt:variant>
    </vt:vector>
  </HeadingPairs>
  <TitlesOfParts>
    <vt:vector size="1" baseType="lpstr">
      <vt:lpstr>Vision (Small Project)</vt:lpstr>
    </vt:vector>
  </TitlesOfParts>
  <Company>&lt;Company Name&gt;</Company>
  <LinksUpToDate>false</LinksUpToDate>
  <CharactersWithSpaces>39029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Vision (Small Project)</dc:title>
  <dc:subject>&lt;Project Name&gt;</dc:subject>
  <dc:creator>Roggio, Bob</dc:creator>
  <cp:lastModifiedBy>Reviewer</cp:lastModifiedBy>
  <cp:revision>71</cp:revision>
  <cp:lastPrinted>2001-03-15T18:26:00Z</cp:lastPrinted>
  <dcterms:created xsi:type="dcterms:W3CDTF">2026-02-20T10:49:00Z</dcterms:created>
  <dcterms:modified xsi:type="dcterms:W3CDTF">2026-04-18T08:11:00Z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775b5129ac2a6eb87d2fb0c978aaf152349aa9343804fb8672f458b933d4faca</vt:lpwstr>
  </property>
</Properties>
</file>