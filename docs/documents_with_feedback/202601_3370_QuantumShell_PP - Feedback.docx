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7E59" w14:textId="70575496" w:rsidR="00761AB8" w:rsidRDefault="00761AB8">
      <w:pPr>
        <w:pStyle w:val="Title"/>
        <w:jc w:val="right"/>
        <w:rPr>
          <w:color w:val="FF0000"/>
        </w:rPr>
      </w:pPr>
    </w:p>
    <w:p w14:paraId="132F1643" w14:textId="77777777" w:rsidR="00761AB8" w:rsidRPr="00761AB8" w:rsidRDefault="00761AB8" w:rsidP="00761AB8"/>
    <w:p w14:paraId="75BBCBCC" w14:textId="488CCDE2" w:rsidR="59A44339" w:rsidRDefault="59A44339" w:rsidP="063D79BF">
      <w:pPr>
        <w:pStyle w:val="Title"/>
        <w:jc w:val="right"/>
      </w:pPr>
      <w:commentRangeStart w:id="0"/>
      <w:r w:rsidRPr="063D79BF">
        <w:t>Omnium</w:t>
      </w:r>
      <w:commentRangeEnd w:id="0"/>
      <w:r w:rsidR="001B5BC4">
        <w:rPr>
          <w:rStyle w:val="CommentReference"/>
          <w:rFonts w:ascii="Times New Roman" w:hAnsi="Times New Roman"/>
          <w:b w:val="0"/>
        </w:rPr>
        <w:commentReference w:id="0"/>
      </w:r>
    </w:p>
    <w:p w14:paraId="4DEDEE79" w14:textId="44330931" w:rsidR="00717C4A" w:rsidRDefault="004943C0">
      <w:pPr>
        <w:pStyle w:val="Title"/>
        <w:jc w:val="right"/>
      </w:pPr>
      <w:r>
        <w:t>Project Plan</w:t>
      </w:r>
    </w:p>
    <w:p w14:paraId="3BE28833" w14:textId="77777777" w:rsidR="00717C4A" w:rsidRDefault="00717C4A">
      <w:pPr>
        <w:pStyle w:val="Title"/>
        <w:jc w:val="right"/>
      </w:pPr>
    </w:p>
    <w:p w14:paraId="7C8FEA1C" w14:textId="654C100A" w:rsidR="00717C4A" w:rsidRDefault="008338FE" w:rsidP="063D79BF">
      <w:pPr>
        <w:pStyle w:val="Title"/>
        <w:jc w:val="right"/>
        <w:rPr>
          <w:sz w:val="28"/>
          <w:szCs w:val="28"/>
        </w:rPr>
      </w:pPr>
      <w:r w:rsidRPr="063D79BF">
        <w:rPr>
          <w:sz w:val="28"/>
          <w:szCs w:val="28"/>
        </w:rPr>
        <w:t xml:space="preserve">Version </w:t>
      </w:r>
      <w:r w:rsidR="009D4A0B" w:rsidRPr="063D79BF">
        <w:rPr>
          <w:sz w:val="28"/>
          <w:szCs w:val="28"/>
        </w:rPr>
        <w:t>1</w:t>
      </w:r>
      <w:r w:rsidRPr="063D79BF">
        <w:rPr>
          <w:sz w:val="28"/>
          <w:szCs w:val="28"/>
        </w:rPr>
        <w:t>.0</w:t>
      </w:r>
    </w:p>
    <w:p w14:paraId="2DCF0DFF" w14:textId="4455467E" w:rsidR="1DEECEFA" w:rsidRDefault="1DEECEFA" w:rsidP="063D79BF">
      <w:pPr>
        <w:pStyle w:val="Title"/>
        <w:jc w:val="right"/>
        <w:rPr>
          <w:sz w:val="28"/>
          <w:szCs w:val="28"/>
        </w:rPr>
      </w:pPr>
      <w:r w:rsidRPr="1C084C19">
        <w:rPr>
          <w:sz w:val="28"/>
          <w:szCs w:val="28"/>
        </w:rPr>
        <w:t>2</w:t>
      </w:r>
      <w:r w:rsidR="43F2653C" w:rsidRPr="1C084C19">
        <w:rPr>
          <w:sz w:val="28"/>
          <w:szCs w:val="28"/>
        </w:rPr>
        <w:t>3</w:t>
      </w:r>
      <w:r w:rsidRPr="1C084C19">
        <w:rPr>
          <w:sz w:val="28"/>
          <w:szCs w:val="28"/>
        </w:rPr>
        <w:t xml:space="preserve"> February 2026</w:t>
      </w:r>
    </w:p>
    <w:p w14:paraId="6ED5D815" w14:textId="6E1CAB07" w:rsidR="009F39F0" w:rsidRPr="009F39F0" w:rsidRDefault="009F39F0" w:rsidP="009F39F0"/>
    <w:p w14:paraId="50A5CF46" w14:textId="4E78ABAE" w:rsidR="00717C4A" w:rsidRDefault="00717C4A" w:rsidP="063D79BF"/>
    <w:p w14:paraId="719E5359" w14:textId="77777777" w:rsidR="00DB248D" w:rsidRDefault="00DB248D">
      <w:pPr>
        <w:sectPr w:rsidR="00DB248D">
          <w:headerReference w:type="default" r:id="rId11"/>
          <w:footerReference w:type="default" r:id="rId12"/>
          <w:pgSz w:w="12240" w:h="15840" w:code="1"/>
          <w:pgMar w:top="1440" w:right="1440" w:bottom="1440" w:left="1440" w:header="720" w:footer="720" w:gutter="0"/>
          <w:cols w:space="720"/>
          <w:vAlign w:val="center"/>
        </w:sectPr>
      </w:pPr>
    </w:p>
    <w:p w14:paraId="326FDB1C" w14:textId="77777777" w:rsidR="00DB248D" w:rsidRDefault="00DB248D" w:rsidP="00DB248D">
      <w:pPr>
        <w:pStyle w:val="Title"/>
      </w:pPr>
      <w:r>
        <w:lastRenderedPageBreak/>
        <w:t>Release Checklist</w:t>
      </w:r>
    </w:p>
    <w:p w14:paraId="651D157F" w14:textId="780E3FEA" w:rsidR="002D17AD" w:rsidRPr="002B752A" w:rsidRDefault="002D17AD" w:rsidP="063D79BF"/>
    <w:tbl>
      <w:tblPr>
        <w:tblStyle w:val="TableGrid"/>
        <w:tblW w:w="0" w:type="auto"/>
        <w:tblLook w:val="04A0" w:firstRow="1" w:lastRow="0" w:firstColumn="1" w:lastColumn="0" w:noHBand="0" w:noVBand="1"/>
      </w:tblPr>
      <w:tblGrid>
        <w:gridCol w:w="7479"/>
        <w:gridCol w:w="2097"/>
      </w:tblGrid>
      <w:tr w:rsidR="00DB248D" w14:paraId="322211B8" w14:textId="77777777" w:rsidTr="1C084C19">
        <w:tc>
          <w:tcPr>
            <w:tcW w:w="7479" w:type="dxa"/>
          </w:tcPr>
          <w:p w14:paraId="0A2703AC" w14:textId="77777777" w:rsidR="00DB248D" w:rsidRPr="00311D8C" w:rsidRDefault="00DB248D">
            <w:pPr>
              <w:rPr>
                <w:b/>
                <w:bCs/>
                <w:sz w:val="28"/>
                <w:szCs w:val="28"/>
              </w:rPr>
            </w:pPr>
            <w:r w:rsidRPr="00311D8C">
              <w:rPr>
                <w:b/>
                <w:bCs/>
                <w:sz w:val="28"/>
                <w:szCs w:val="28"/>
              </w:rPr>
              <w:t>Checklist Item</w:t>
            </w:r>
          </w:p>
        </w:tc>
        <w:tc>
          <w:tcPr>
            <w:tcW w:w="2097" w:type="dxa"/>
          </w:tcPr>
          <w:p w14:paraId="15C498AE" w14:textId="77777777" w:rsidR="00DB248D" w:rsidRPr="00311D8C" w:rsidRDefault="00DB248D" w:rsidP="002D17AD">
            <w:pPr>
              <w:jc w:val="center"/>
              <w:rPr>
                <w:b/>
                <w:bCs/>
                <w:sz w:val="28"/>
                <w:szCs w:val="28"/>
              </w:rPr>
            </w:pPr>
            <w:r w:rsidRPr="00311D8C">
              <w:rPr>
                <w:b/>
                <w:bCs/>
                <w:sz w:val="28"/>
                <w:szCs w:val="28"/>
              </w:rPr>
              <w:t>Control (Yes/No)</w:t>
            </w:r>
          </w:p>
        </w:tc>
      </w:tr>
      <w:tr w:rsidR="002D17AD" w14:paraId="5098488A" w14:textId="77777777" w:rsidTr="1C084C19">
        <w:tc>
          <w:tcPr>
            <w:tcW w:w="7479" w:type="dxa"/>
          </w:tcPr>
          <w:p w14:paraId="600E96C2" w14:textId="77777777" w:rsidR="002D17AD" w:rsidRPr="002B752A" w:rsidRDefault="002D17AD" w:rsidP="002D17AD">
            <w:pPr>
              <w:jc w:val="both"/>
              <w:rPr>
                <w:b/>
                <w:bCs/>
                <w:sz w:val="24"/>
                <w:szCs w:val="24"/>
              </w:rPr>
            </w:pPr>
            <w:r w:rsidRPr="002B752A">
              <w:rPr>
                <w:sz w:val="24"/>
                <w:szCs w:val="24"/>
              </w:rPr>
              <w:t>The document has passed the quality assurance process.</w:t>
            </w:r>
          </w:p>
        </w:tc>
        <w:tc>
          <w:tcPr>
            <w:tcW w:w="2097" w:type="dxa"/>
          </w:tcPr>
          <w:p w14:paraId="2ABA854B" w14:textId="4F7CAFD1" w:rsidR="002D17AD" w:rsidRPr="002D17AD" w:rsidRDefault="002D17AD" w:rsidP="1C084C19">
            <w:pPr>
              <w:jc w:val="center"/>
              <w:rPr>
                <w:sz w:val="24"/>
                <w:szCs w:val="24"/>
              </w:rPr>
            </w:pPr>
            <w:r w:rsidRPr="1C084C19">
              <w:rPr>
                <w:sz w:val="24"/>
                <w:szCs w:val="24"/>
              </w:rPr>
              <w:t>YES</w:t>
            </w:r>
          </w:p>
        </w:tc>
      </w:tr>
      <w:tr w:rsidR="002D17AD" w14:paraId="601A8EAA" w14:textId="77777777" w:rsidTr="1C084C19">
        <w:tc>
          <w:tcPr>
            <w:tcW w:w="7479" w:type="dxa"/>
          </w:tcPr>
          <w:p w14:paraId="7D23BC1B" w14:textId="77777777" w:rsidR="002D17AD" w:rsidRPr="002B752A" w:rsidRDefault="002D17AD" w:rsidP="002D17AD">
            <w:pPr>
              <w:jc w:val="both"/>
              <w:rPr>
                <w:sz w:val="24"/>
                <w:szCs w:val="24"/>
              </w:rPr>
            </w:pPr>
            <w:r w:rsidRPr="002B752A">
              <w:rPr>
                <w:sz w:val="24"/>
                <w:szCs w:val="24"/>
              </w:rPr>
              <w:t>The document is visually appealing and has a professional look and structure.</w:t>
            </w:r>
          </w:p>
        </w:tc>
        <w:tc>
          <w:tcPr>
            <w:tcW w:w="2097" w:type="dxa"/>
          </w:tcPr>
          <w:p w14:paraId="5EF4602D" w14:textId="5F29AA7B" w:rsidR="002D17AD" w:rsidRPr="002D17AD" w:rsidRDefault="6679AD35" w:rsidP="1C084C19">
            <w:pPr>
              <w:jc w:val="center"/>
              <w:rPr>
                <w:sz w:val="24"/>
                <w:szCs w:val="24"/>
              </w:rPr>
            </w:pPr>
            <w:r w:rsidRPr="1C084C19">
              <w:rPr>
                <w:sz w:val="24"/>
                <w:szCs w:val="24"/>
              </w:rPr>
              <w:t>YES</w:t>
            </w:r>
          </w:p>
        </w:tc>
      </w:tr>
      <w:tr w:rsidR="002D17AD" w14:paraId="11951172" w14:textId="77777777" w:rsidTr="1C084C19">
        <w:tc>
          <w:tcPr>
            <w:tcW w:w="7479" w:type="dxa"/>
          </w:tcPr>
          <w:p w14:paraId="75DFF44F" w14:textId="77777777" w:rsidR="002D17AD" w:rsidRPr="002B752A" w:rsidRDefault="002D17AD" w:rsidP="002D17AD">
            <w:pPr>
              <w:jc w:val="both"/>
              <w:rPr>
                <w:sz w:val="24"/>
                <w:szCs w:val="24"/>
              </w:rPr>
            </w:pPr>
            <w:r w:rsidRPr="002B752A">
              <w:rPr>
                <w:sz w:val="24"/>
                <w:szCs w:val="24"/>
              </w:rPr>
              <w:t>All placeholders such as text within &lt;&gt; are replaced with appropriate text.</w:t>
            </w:r>
          </w:p>
        </w:tc>
        <w:tc>
          <w:tcPr>
            <w:tcW w:w="2097" w:type="dxa"/>
          </w:tcPr>
          <w:p w14:paraId="2BAC71C3" w14:textId="1A757BB3" w:rsidR="002D17AD" w:rsidRPr="002D17AD" w:rsidRDefault="4C8A7F14" w:rsidP="1C084C19">
            <w:pPr>
              <w:jc w:val="center"/>
              <w:rPr>
                <w:sz w:val="24"/>
                <w:szCs w:val="24"/>
              </w:rPr>
            </w:pPr>
            <w:r w:rsidRPr="1C084C19">
              <w:rPr>
                <w:sz w:val="24"/>
                <w:szCs w:val="24"/>
              </w:rPr>
              <w:t>YES</w:t>
            </w:r>
          </w:p>
        </w:tc>
      </w:tr>
      <w:tr w:rsidR="002D17AD" w14:paraId="009D437A" w14:textId="77777777" w:rsidTr="1C084C19">
        <w:tc>
          <w:tcPr>
            <w:tcW w:w="7479" w:type="dxa"/>
          </w:tcPr>
          <w:p w14:paraId="1ECB0075" w14:textId="77777777" w:rsidR="002D17AD" w:rsidRPr="002B752A" w:rsidRDefault="002D17AD" w:rsidP="002D17AD">
            <w:pPr>
              <w:jc w:val="both"/>
              <w:rPr>
                <w:sz w:val="24"/>
                <w:szCs w:val="24"/>
              </w:rPr>
            </w:pPr>
            <w:r w:rsidRPr="002B752A">
              <w:rPr>
                <w:sz w:val="24"/>
                <w:szCs w:val="24"/>
              </w:rPr>
              <w:t>The document is prepared in the “Justify Text” format.</w:t>
            </w:r>
          </w:p>
        </w:tc>
        <w:tc>
          <w:tcPr>
            <w:tcW w:w="2097" w:type="dxa"/>
          </w:tcPr>
          <w:p w14:paraId="6CDD4B43" w14:textId="05207DCE" w:rsidR="002D17AD" w:rsidRPr="002D17AD" w:rsidRDefault="14F11338" w:rsidP="1C084C19">
            <w:pPr>
              <w:jc w:val="center"/>
              <w:rPr>
                <w:sz w:val="24"/>
                <w:szCs w:val="24"/>
              </w:rPr>
            </w:pPr>
            <w:r w:rsidRPr="1C084C19">
              <w:rPr>
                <w:sz w:val="24"/>
                <w:szCs w:val="24"/>
              </w:rPr>
              <w:t>YES</w:t>
            </w:r>
          </w:p>
        </w:tc>
      </w:tr>
      <w:tr w:rsidR="002D17AD" w14:paraId="2DACC22D" w14:textId="77777777" w:rsidTr="1C084C19">
        <w:tc>
          <w:tcPr>
            <w:tcW w:w="7479" w:type="dxa"/>
          </w:tcPr>
          <w:p w14:paraId="2C3255CB" w14:textId="77777777" w:rsidR="002D17AD" w:rsidRPr="002B752A" w:rsidRDefault="002D17AD" w:rsidP="002D17AD">
            <w:pPr>
              <w:jc w:val="both"/>
              <w:rPr>
                <w:sz w:val="24"/>
                <w:szCs w:val="24"/>
              </w:rPr>
            </w:pPr>
            <w:r w:rsidRPr="002B752A">
              <w:rPr>
                <w:sz w:val="24"/>
                <w:szCs w:val="24"/>
              </w:rPr>
              <w:t>The document does not include typos, different fonts, and misalignments.</w:t>
            </w:r>
          </w:p>
        </w:tc>
        <w:tc>
          <w:tcPr>
            <w:tcW w:w="2097" w:type="dxa"/>
          </w:tcPr>
          <w:p w14:paraId="2212289D" w14:textId="77635EC8" w:rsidR="002D17AD" w:rsidRPr="002D17AD" w:rsidRDefault="71CB7C7D" w:rsidP="1C084C19">
            <w:pPr>
              <w:jc w:val="center"/>
              <w:rPr>
                <w:sz w:val="24"/>
                <w:szCs w:val="24"/>
              </w:rPr>
            </w:pPr>
            <w:r w:rsidRPr="1C084C19">
              <w:rPr>
                <w:sz w:val="24"/>
                <w:szCs w:val="24"/>
              </w:rPr>
              <w:t>YES</w:t>
            </w:r>
          </w:p>
        </w:tc>
      </w:tr>
      <w:tr w:rsidR="002D17AD" w14:paraId="59A4F748" w14:textId="77777777" w:rsidTr="1C084C19">
        <w:tc>
          <w:tcPr>
            <w:tcW w:w="7479" w:type="dxa"/>
          </w:tcPr>
          <w:p w14:paraId="57A1FDD8" w14:textId="77777777" w:rsidR="002D17AD" w:rsidRPr="002B752A" w:rsidRDefault="002D17AD" w:rsidP="002D17AD">
            <w:pPr>
              <w:jc w:val="both"/>
              <w:rPr>
                <w:sz w:val="24"/>
                <w:szCs w:val="24"/>
              </w:rPr>
            </w:pPr>
            <w:r w:rsidRPr="002B752A">
              <w:rPr>
                <w:sz w:val="24"/>
                <w:szCs w:val="24"/>
              </w:rPr>
              <w:t>In the revision history, the first version states “The first version”. Additional versions include an entry highlighting all the changes from the previous version.</w:t>
            </w:r>
          </w:p>
        </w:tc>
        <w:tc>
          <w:tcPr>
            <w:tcW w:w="2097" w:type="dxa"/>
          </w:tcPr>
          <w:p w14:paraId="7C942038" w14:textId="6AB4E7B4" w:rsidR="002D17AD" w:rsidRPr="002D17AD" w:rsidRDefault="11ACFAE8" w:rsidP="1C084C19">
            <w:pPr>
              <w:jc w:val="center"/>
              <w:rPr>
                <w:sz w:val="24"/>
                <w:szCs w:val="24"/>
              </w:rPr>
            </w:pPr>
            <w:r w:rsidRPr="1C084C19">
              <w:rPr>
                <w:sz w:val="24"/>
                <w:szCs w:val="24"/>
              </w:rPr>
              <w:t>YES</w:t>
            </w:r>
          </w:p>
        </w:tc>
      </w:tr>
      <w:tr w:rsidR="002D17AD" w14:paraId="66211239" w14:textId="77777777" w:rsidTr="1C084C19">
        <w:tc>
          <w:tcPr>
            <w:tcW w:w="7479" w:type="dxa"/>
          </w:tcPr>
          <w:p w14:paraId="28AF7793" w14:textId="77777777" w:rsidR="002D17AD" w:rsidRPr="002B752A" w:rsidRDefault="002D17AD" w:rsidP="002D17AD">
            <w:pPr>
              <w:jc w:val="both"/>
              <w:rPr>
                <w:sz w:val="24"/>
                <w:szCs w:val="24"/>
              </w:rPr>
            </w:pPr>
            <w:r w:rsidRPr="002B752A">
              <w:rPr>
                <w:sz w:val="24"/>
                <w:szCs w:val="24"/>
              </w:rPr>
              <w:t>The table of contents (TOC) is updated as necessary.</w:t>
            </w:r>
          </w:p>
        </w:tc>
        <w:tc>
          <w:tcPr>
            <w:tcW w:w="2097" w:type="dxa"/>
          </w:tcPr>
          <w:p w14:paraId="6E8B03E3" w14:textId="4286C72C" w:rsidR="002D17AD" w:rsidRPr="002D17AD" w:rsidRDefault="0B8F959B" w:rsidP="1C084C19">
            <w:pPr>
              <w:jc w:val="center"/>
              <w:rPr>
                <w:sz w:val="24"/>
                <w:szCs w:val="24"/>
              </w:rPr>
            </w:pPr>
            <w:r w:rsidRPr="1C084C19">
              <w:rPr>
                <w:sz w:val="24"/>
                <w:szCs w:val="24"/>
              </w:rPr>
              <w:t>YES</w:t>
            </w:r>
          </w:p>
        </w:tc>
      </w:tr>
      <w:tr w:rsidR="002D17AD" w14:paraId="53184E48" w14:textId="77777777" w:rsidTr="1C084C19">
        <w:tc>
          <w:tcPr>
            <w:tcW w:w="7479" w:type="dxa"/>
          </w:tcPr>
          <w:p w14:paraId="1DC5112A" w14:textId="77777777" w:rsidR="002D17AD" w:rsidRPr="002B752A" w:rsidRDefault="002D17AD" w:rsidP="002D17AD">
            <w:pPr>
              <w:jc w:val="both"/>
              <w:rPr>
                <w:sz w:val="24"/>
                <w:szCs w:val="24"/>
              </w:rPr>
            </w:pPr>
            <w:r w:rsidRPr="002B752A">
              <w:rPr>
                <w:sz w:val="24"/>
                <w:szCs w:val="24"/>
              </w:rPr>
              <w:t>References list other project documents and additional standards or documents needed to understand the document. The references include the necessary document/artifact version number and publication date.</w:t>
            </w:r>
          </w:p>
        </w:tc>
        <w:tc>
          <w:tcPr>
            <w:tcW w:w="2097" w:type="dxa"/>
          </w:tcPr>
          <w:p w14:paraId="2C3046C9" w14:textId="48E6D67F" w:rsidR="002D17AD" w:rsidRPr="002D17AD" w:rsidRDefault="3EDB59F3" w:rsidP="1C084C19">
            <w:pPr>
              <w:jc w:val="center"/>
              <w:rPr>
                <w:sz w:val="24"/>
                <w:szCs w:val="24"/>
              </w:rPr>
            </w:pPr>
            <w:r w:rsidRPr="1C084C19">
              <w:rPr>
                <w:sz w:val="24"/>
                <w:szCs w:val="24"/>
              </w:rPr>
              <w:t>YES</w:t>
            </w:r>
          </w:p>
        </w:tc>
      </w:tr>
      <w:tr w:rsidR="002D17AD" w14:paraId="63905B63" w14:textId="77777777" w:rsidTr="1C084C19">
        <w:tc>
          <w:tcPr>
            <w:tcW w:w="7479" w:type="dxa"/>
          </w:tcPr>
          <w:p w14:paraId="66800203" w14:textId="77777777" w:rsidR="002D17AD" w:rsidRPr="002B752A" w:rsidRDefault="002D17AD" w:rsidP="002D17AD">
            <w:pPr>
              <w:jc w:val="both"/>
              <w:rPr>
                <w:sz w:val="24"/>
                <w:szCs w:val="24"/>
              </w:rPr>
            </w:pPr>
            <w:r w:rsidRPr="002B752A">
              <w:rPr>
                <w:sz w:val="24"/>
                <w:szCs w:val="24"/>
              </w:rPr>
              <w:t xml:space="preserve">The language grammar is used appropriately. </w:t>
            </w:r>
          </w:p>
        </w:tc>
        <w:tc>
          <w:tcPr>
            <w:tcW w:w="2097" w:type="dxa"/>
          </w:tcPr>
          <w:p w14:paraId="57DA0F78" w14:textId="446B594C" w:rsidR="002D17AD" w:rsidRPr="002D17AD" w:rsidRDefault="0AF9D496" w:rsidP="1C084C19">
            <w:pPr>
              <w:jc w:val="center"/>
              <w:rPr>
                <w:sz w:val="24"/>
                <w:szCs w:val="24"/>
              </w:rPr>
            </w:pPr>
            <w:r w:rsidRPr="1C084C19">
              <w:rPr>
                <w:sz w:val="24"/>
                <w:szCs w:val="24"/>
              </w:rPr>
              <w:t>YES</w:t>
            </w:r>
          </w:p>
        </w:tc>
      </w:tr>
      <w:tr w:rsidR="002D17AD" w14:paraId="2A7DA112" w14:textId="77777777" w:rsidTr="1C084C19">
        <w:tc>
          <w:tcPr>
            <w:tcW w:w="7479" w:type="dxa"/>
          </w:tcPr>
          <w:p w14:paraId="340EDB47" w14:textId="77777777" w:rsidR="002D17AD" w:rsidRPr="002B752A" w:rsidRDefault="002D17AD" w:rsidP="002D17AD">
            <w:pPr>
              <w:jc w:val="both"/>
              <w:rPr>
                <w:sz w:val="24"/>
                <w:szCs w:val="24"/>
              </w:rPr>
            </w:pPr>
            <w:r w:rsidRPr="002B752A">
              <w:rPr>
                <w:sz w:val="24"/>
                <w:szCs w:val="24"/>
              </w:rPr>
              <w:t>Sentences are written as full sentences.</w:t>
            </w:r>
          </w:p>
        </w:tc>
        <w:tc>
          <w:tcPr>
            <w:tcW w:w="2097" w:type="dxa"/>
          </w:tcPr>
          <w:p w14:paraId="38FF055D" w14:textId="504C50C4" w:rsidR="002D17AD" w:rsidRPr="002D17AD" w:rsidRDefault="0AF9D496" w:rsidP="1C084C19">
            <w:pPr>
              <w:jc w:val="center"/>
              <w:rPr>
                <w:sz w:val="24"/>
                <w:szCs w:val="24"/>
              </w:rPr>
            </w:pPr>
            <w:r w:rsidRPr="1C084C19">
              <w:rPr>
                <w:sz w:val="24"/>
                <w:szCs w:val="24"/>
              </w:rPr>
              <w:t>YES</w:t>
            </w:r>
          </w:p>
        </w:tc>
      </w:tr>
      <w:tr w:rsidR="002D17AD" w14:paraId="58F13229" w14:textId="77777777" w:rsidTr="1C084C19">
        <w:tc>
          <w:tcPr>
            <w:tcW w:w="7479" w:type="dxa"/>
          </w:tcPr>
          <w:p w14:paraId="3098F2AD" w14:textId="77777777" w:rsidR="002D17AD" w:rsidRPr="002B752A" w:rsidRDefault="002D17AD" w:rsidP="002D17AD">
            <w:pPr>
              <w:jc w:val="both"/>
              <w:rPr>
                <w:sz w:val="24"/>
                <w:szCs w:val="24"/>
              </w:rPr>
            </w:pPr>
            <w:r w:rsidRPr="002B752A">
              <w:rPr>
                <w:sz w:val="24"/>
                <w:szCs w:val="24"/>
              </w:rPr>
              <w:t>The wording in the document is formal</w:t>
            </w:r>
            <w:r>
              <w:rPr>
                <w:sz w:val="24"/>
                <w:szCs w:val="24"/>
              </w:rPr>
              <w:t>.</w:t>
            </w:r>
          </w:p>
        </w:tc>
        <w:tc>
          <w:tcPr>
            <w:tcW w:w="2097" w:type="dxa"/>
          </w:tcPr>
          <w:p w14:paraId="76A2A718" w14:textId="08D2B759" w:rsidR="002D17AD" w:rsidRPr="002D17AD" w:rsidRDefault="0240D03F" w:rsidP="1C084C19">
            <w:pPr>
              <w:jc w:val="center"/>
              <w:rPr>
                <w:sz w:val="24"/>
                <w:szCs w:val="24"/>
              </w:rPr>
            </w:pPr>
            <w:r w:rsidRPr="1C084C19">
              <w:rPr>
                <w:sz w:val="24"/>
                <w:szCs w:val="24"/>
              </w:rPr>
              <w:t>YES</w:t>
            </w:r>
          </w:p>
        </w:tc>
      </w:tr>
      <w:tr w:rsidR="002D17AD" w14:paraId="6A5E82EF" w14:textId="77777777" w:rsidTr="1C084C19">
        <w:tc>
          <w:tcPr>
            <w:tcW w:w="7479" w:type="dxa"/>
          </w:tcPr>
          <w:p w14:paraId="381E4535" w14:textId="77777777" w:rsidR="002D17AD" w:rsidRPr="002B752A" w:rsidRDefault="002D17AD" w:rsidP="002D17AD">
            <w:pPr>
              <w:jc w:val="both"/>
              <w:rPr>
                <w:sz w:val="24"/>
                <w:szCs w:val="24"/>
              </w:rPr>
            </w:pPr>
            <w:r w:rsidRPr="002B752A">
              <w:rPr>
                <w:sz w:val="24"/>
                <w:szCs w:val="24"/>
              </w:rPr>
              <w:t>The wording in the document is clear.</w:t>
            </w:r>
          </w:p>
        </w:tc>
        <w:tc>
          <w:tcPr>
            <w:tcW w:w="2097" w:type="dxa"/>
          </w:tcPr>
          <w:p w14:paraId="7C51D4D2" w14:textId="7F68F243" w:rsidR="002D17AD" w:rsidRPr="002D17AD" w:rsidRDefault="0240D03F" w:rsidP="1C084C19">
            <w:pPr>
              <w:jc w:val="center"/>
              <w:rPr>
                <w:sz w:val="24"/>
                <w:szCs w:val="24"/>
              </w:rPr>
            </w:pPr>
            <w:r w:rsidRPr="1C084C19">
              <w:rPr>
                <w:sz w:val="24"/>
                <w:szCs w:val="24"/>
              </w:rPr>
              <w:t>YES</w:t>
            </w:r>
          </w:p>
        </w:tc>
      </w:tr>
      <w:tr w:rsidR="002D17AD" w14:paraId="490B7564" w14:textId="77777777" w:rsidTr="1C084C19">
        <w:tc>
          <w:tcPr>
            <w:tcW w:w="7479" w:type="dxa"/>
          </w:tcPr>
          <w:p w14:paraId="46D1F466" w14:textId="77777777" w:rsidR="002D17AD" w:rsidRPr="002B752A" w:rsidRDefault="002D17AD" w:rsidP="002D17AD">
            <w:pPr>
              <w:jc w:val="both"/>
              <w:rPr>
                <w:sz w:val="24"/>
                <w:szCs w:val="24"/>
              </w:rPr>
            </w:pPr>
            <w:r w:rsidRPr="002B752A">
              <w:rPr>
                <w:sz w:val="24"/>
                <w:szCs w:val="24"/>
              </w:rPr>
              <w:t>The wording in the document is professional.</w:t>
            </w:r>
          </w:p>
        </w:tc>
        <w:tc>
          <w:tcPr>
            <w:tcW w:w="2097" w:type="dxa"/>
          </w:tcPr>
          <w:p w14:paraId="7F99C445" w14:textId="5F54CD74" w:rsidR="002D17AD" w:rsidRPr="002D17AD" w:rsidRDefault="2064D09E" w:rsidP="1C084C19">
            <w:pPr>
              <w:jc w:val="center"/>
              <w:rPr>
                <w:sz w:val="24"/>
                <w:szCs w:val="24"/>
              </w:rPr>
            </w:pPr>
            <w:r w:rsidRPr="1C084C19">
              <w:rPr>
                <w:sz w:val="24"/>
                <w:szCs w:val="24"/>
              </w:rPr>
              <w:t>YES</w:t>
            </w:r>
          </w:p>
        </w:tc>
      </w:tr>
      <w:tr w:rsidR="002D17AD" w14:paraId="794ECAA1" w14:textId="77777777" w:rsidTr="1C084C19">
        <w:tc>
          <w:tcPr>
            <w:tcW w:w="7479" w:type="dxa"/>
          </w:tcPr>
          <w:p w14:paraId="57A34D93" w14:textId="77777777" w:rsidR="002D17AD" w:rsidRPr="002B752A" w:rsidRDefault="002D17AD" w:rsidP="002D17AD">
            <w:pPr>
              <w:jc w:val="both"/>
              <w:rPr>
                <w:sz w:val="24"/>
                <w:szCs w:val="24"/>
              </w:rPr>
            </w:pPr>
            <w:r w:rsidRPr="002B752A">
              <w:rPr>
                <w:sz w:val="24"/>
                <w:szCs w:val="24"/>
              </w:rPr>
              <w:t>All project-related definitions, acronyms, and abbreviations sections are included in the related tables.</w:t>
            </w:r>
          </w:p>
        </w:tc>
        <w:tc>
          <w:tcPr>
            <w:tcW w:w="2097" w:type="dxa"/>
          </w:tcPr>
          <w:p w14:paraId="2EE3EED9" w14:textId="0BD19511" w:rsidR="002D17AD" w:rsidRPr="002D17AD" w:rsidRDefault="2064D09E" w:rsidP="1C084C19">
            <w:pPr>
              <w:jc w:val="center"/>
              <w:rPr>
                <w:sz w:val="24"/>
                <w:szCs w:val="24"/>
              </w:rPr>
            </w:pPr>
            <w:r w:rsidRPr="1C084C19">
              <w:rPr>
                <w:sz w:val="24"/>
                <w:szCs w:val="24"/>
              </w:rPr>
              <w:t>YES</w:t>
            </w:r>
          </w:p>
        </w:tc>
      </w:tr>
      <w:tr w:rsidR="002D17AD" w14:paraId="6AAFC7C9" w14:textId="77777777" w:rsidTr="1C084C19">
        <w:tc>
          <w:tcPr>
            <w:tcW w:w="7479" w:type="dxa"/>
          </w:tcPr>
          <w:p w14:paraId="5EC06D7C" w14:textId="77777777" w:rsidR="002D17AD" w:rsidRPr="002B752A" w:rsidRDefault="002D17AD" w:rsidP="002D17AD">
            <w:pPr>
              <w:jc w:val="both"/>
              <w:rPr>
                <w:sz w:val="24"/>
                <w:szCs w:val="24"/>
              </w:rPr>
            </w:pPr>
            <w:r>
              <w:rPr>
                <w:sz w:val="24"/>
                <w:szCs w:val="24"/>
              </w:rPr>
              <w:t>T</w:t>
            </w:r>
            <w:r w:rsidRPr="002B752A">
              <w:rPr>
                <w:sz w:val="24"/>
                <w:szCs w:val="24"/>
              </w:rPr>
              <w:t>he team member names are specifically spelled out</w:t>
            </w:r>
            <w:r>
              <w:rPr>
                <w:sz w:val="24"/>
                <w:szCs w:val="24"/>
              </w:rPr>
              <w:t xml:space="preserve"> i</w:t>
            </w:r>
            <w:r w:rsidRPr="002B752A">
              <w:rPr>
                <w:sz w:val="24"/>
                <w:szCs w:val="24"/>
              </w:rPr>
              <w:t>n the document preparation and approvals section</w:t>
            </w:r>
            <w:r>
              <w:rPr>
                <w:sz w:val="24"/>
                <w:szCs w:val="24"/>
              </w:rPr>
              <w:t>s.</w:t>
            </w:r>
          </w:p>
        </w:tc>
        <w:tc>
          <w:tcPr>
            <w:tcW w:w="2097" w:type="dxa"/>
          </w:tcPr>
          <w:p w14:paraId="17351693" w14:textId="4362979A" w:rsidR="002D17AD" w:rsidRPr="002D17AD" w:rsidRDefault="4E8E69A0" w:rsidP="1C084C19">
            <w:pPr>
              <w:jc w:val="center"/>
              <w:rPr>
                <w:sz w:val="24"/>
                <w:szCs w:val="24"/>
              </w:rPr>
            </w:pPr>
            <w:r w:rsidRPr="1C084C19">
              <w:rPr>
                <w:sz w:val="24"/>
                <w:szCs w:val="24"/>
              </w:rPr>
              <w:t>YES</w:t>
            </w:r>
          </w:p>
        </w:tc>
      </w:tr>
      <w:tr w:rsidR="002D17AD" w14:paraId="31D0F859" w14:textId="77777777" w:rsidTr="1C084C19">
        <w:tc>
          <w:tcPr>
            <w:tcW w:w="7479" w:type="dxa"/>
          </w:tcPr>
          <w:p w14:paraId="749067AC" w14:textId="77777777" w:rsidR="002D17AD" w:rsidRPr="002B752A" w:rsidRDefault="002D17AD" w:rsidP="002D17AD">
            <w:pPr>
              <w:jc w:val="both"/>
              <w:rPr>
                <w:sz w:val="24"/>
                <w:szCs w:val="24"/>
              </w:rPr>
            </w:pPr>
            <w:r w:rsidRPr="002B752A">
              <w:rPr>
                <w:sz w:val="24"/>
                <w:szCs w:val="24"/>
              </w:rPr>
              <w:t>The purpose and scope of the document are adequately described.</w:t>
            </w:r>
          </w:p>
        </w:tc>
        <w:tc>
          <w:tcPr>
            <w:tcW w:w="2097" w:type="dxa"/>
          </w:tcPr>
          <w:p w14:paraId="62E622C6" w14:textId="71D7FF30" w:rsidR="002D17AD" w:rsidRPr="002D17AD" w:rsidRDefault="4E8E69A0" w:rsidP="1C084C19">
            <w:pPr>
              <w:jc w:val="center"/>
              <w:rPr>
                <w:sz w:val="24"/>
                <w:szCs w:val="24"/>
              </w:rPr>
            </w:pPr>
            <w:r w:rsidRPr="1C084C19">
              <w:rPr>
                <w:sz w:val="24"/>
                <w:szCs w:val="24"/>
              </w:rPr>
              <w:t>YES</w:t>
            </w:r>
          </w:p>
        </w:tc>
      </w:tr>
      <w:tr w:rsidR="002D17AD" w14:paraId="633944F4" w14:textId="77777777" w:rsidTr="1C084C19">
        <w:tc>
          <w:tcPr>
            <w:tcW w:w="7479" w:type="dxa"/>
          </w:tcPr>
          <w:p w14:paraId="38D42FD2" w14:textId="77777777" w:rsidR="002D17AD" w:rsidRPr="002B752A" w:rsidRDefault="002D17AD" w:rsidP="002D17AD">
            <w:pPr>
              <w:jc w:val="both"/>
              <w:rPr>
                <w:sz w:val="24"/>
                <w:szCs w:val="24"/>
              </w:rPr>
            </w:pPr>
            <w:r>
              <w:rPr>
                <w:sz w:val="24"/>
                <w:szCs w:val="24"/>
              </w:rPr>
              <w:t>All sections include the necessary and adequate information.</w:t>
            </w:r>
          </w:p>
        </w:tc>
        <w:tc>
          <w:tcPr>
            <w:tcW w:w="2097" w:type="dxa"/>
          </w:tcPr>
          <w:p w14:paraId="3F3B5BB0" w14:textId="12B038E9" w:rsidR="002D17AD" w:rsidRPr="002D17AD" w:rsidRDefault="399BA1AB" w:rsidP="1C084C19">
            <w:pPr>
              <w:jc w:val="center"/>
              <w:rPr>
                <w:sz w:val="24"/>
                <w:szCs w:val="24"/>
              </w:rPr>
            </w:pPr>
            <w:r w:rsidRPr="1C084C19">
              <w:rPr>
                <w:sz w:val="24"/>
                <w:szCs w:val="24"/>
              </w:rPr>
              <w:t>YES</w:t>
            </w:r>
          </w:p>
        </w:tc>
      </w:tr>
      <w:tr w:rsidR="00BE03EE" w14:paraId="44B552EA" w14:textId="77777777" w:rsidTr="1C084C19">
        <w:tc>
          <w:tcPr>
            <w:tcW w:w="7479" w:type="dxa"/>
          </w:tcPr>
          <w:p w14:paraId="0E6F1C35" w14:textId="596E99C3" w:rsidR="00BE03EE" w:rsidRDefault="00BE03EE" w:rsidP="00BE03EE">
            <w:pPr>
              <w:jc w:val="both"/>
              <w:rPr>
                <w:sz w:val="24"/>
                <w:szCs w:val="24"/>
              </w:rPr>
            </w:pPr>
            <w:r w:rsidRPr="00BE03EE">
              <w:rPr>
                <w:sz w:val="24"/>
                <w:szCs w:val="24"/>
              </w:rPr>
              <w:t xml:space="preserve">The business </w:t>
            </w:r>
            <w:r>
              <w:rPr>
                <w:sz w:val="24"/>
                <w:szCs w:val="24"/>
              </w:rPr>
              <w:t>goals</w:t>
            </w:r>
            <w:r w:rsidRPr="00BE03EE">
              <w:rPr>
                <w:sz w:val="24"/>
                <w:szCs w:val="24"/>
              </w:rPr>
              <w:t xml:space="preserve"> </w:t>
            </w:r>
            <w:r>
              <w:rPr>
                <w:sz w:val="24"/>
                <w:szCs w:val="24"/>
              </w:rPr>
              <w:t>are</w:t>
            </w:r>
            <w:r w:rsidRPr="00BE03EE">
              <w:rPr>
                <w:sz w:val="24"/>
                <w:szCs w:val="24"/>
              </w:rPr>
              <w:t xml:space="preserve"> about how </w:t>
            </w:r>
            <w:r>
              <w:rPr>
                <w:sz w:val="24"/>
                <w:szCs w:val="24"/>
              </w:rPr>
              <w:t>to</w:t>
            </w:r>
            <w:r w:rsidRPr="00BE03EE">
              <w:rPr>
                <w:sz w:val="24"/>
                <w:szCs w:val="24"/>
              </w:rPr>
              <w:t xml:space="preserve"> secure </w:t>
            </w:r>
            <w:r>
              <w:rPr>
                <w:sz w:val="24"/>
                <w:szCs w:val="24"/>
              </w:rPr>
              <w:t>the team/company's</w:t>
            </w:r>
            <w:r w:rsidRPr="00BE03EE">
              <w:rPr>
                <w:sz w:val="24"/>
                <w:szCs w:val="24"/>
              </w:rPr>
              <w:t xml:space="preserve"> place in the market. The product goal</w:t>
            </w:r>
            <w:r>
              <w:rPr>
                <w:sz w:val="24"/>
                <w:szCs w:val="24"/>
              </w:rPr>
              <w:t>s</w:t>
            </w:r>
            <w:r w:rsidRPr="00BE03EE">
              <w:rPr>
                <w:sz w:val="24"/>
                <w:szCs w:val="24"/>
              </w:rPr>
              <w:t xml:space="preserve"> </w:t>
            </w:r>
            <w:r>
              <w:rPr>
                <w:sz w:val="24"/>
                <w:szCs w:val="24"/>
              </w:rPr>
              <w:t>are</w:t>
            </w:r>
            <w:r w:rsidRPr="00BE03EE">
              <w:rPr>
                <w:sz w:val="24"/>
                <w:szCs w:val="24"/>
              </w:rPr>
              <w:t xml:space="preserve"> about all the goals </w:t>
            </w:r>
            <w:r>
              <w:rPr>
                <w:sz w:val="24"/>
                <w:szCs w:val="24"/>
              </w:rPr>
              <w:t>of the</w:t>
            </w:r>
            <w:r w:rsidRPr="00BE03EE">
              <w:rPr>
                <w:sz w:val="24"/>
                <w:szCs w:val="24"/>
              </w:rPr>
              <w:t xml:space="preserve"> product. The quality goals list all the product quality attributes </w:t>
            </w:r>
            <w:r>
              <w:rPr>
                <w:sz w:val="24"/>
                <w:szCs w:val="24"/>
              </w:rPr>
              <w:t>for the product</w:t>
            </w:r>
            <w:r w:rsidRPr="00BE03EE">
              <w:rPr>
                <w:sz w:val="24"/>
                <w:szCs w:val="24"/>
              </w:rPr>
              <w:t>.</w:t>
            </w:r>
          </w:p>
        </w:tc>
        <w:tc>
          <w:tcPr>
            <w:tcW w:w="2097" w:type="dxa"/>
          </w:tcPr>
          <w:p w14:paraId="5799DCB8" w14:textId="14F011EF" w:rsidR="00BE03EE" w:rsidRDefault="399BA1AB" w:rsidP="1C084C19">
            <w:pPr>
              <w:jc w:val="center"/>
              <w:rPr>
                <w:sz w:val="24"/>
                <w:szCs w:val="24"/>
              </w:rPr>
            </w:pPr>
            <w:r w:rsidRPr="1C084C19">
              <w:rPr>
                <w:sz w:val="24"/>
                <w:szCs w:val="24"/>
              </w:rPr>
              <w:t>YES</w:t>
            </w:r>
          </w:p>
        </w:tc>
      </w:tr>
      <w:tr w:rsidR="00BE03EE" w14:paraId="33AF9B5B" w14:textId="77777777" w:rsidTr="1C084C19">
        <w:tc>
          <w:tcPr>
            <w:tcW w:w="7479" w:type="dxa"/>
          </w:tcPr>
          <w:p w14:paraId="24A90225" w14:textId="4DA7B2F9" w:rsidR="00BE03EE" w:rsidRPr="002B752A" w:rsidRDefault="00BE03EE" w:rsidP="00BE03EE">
            <w:pPr>
              <w:jc w:val="both"/>
              <w:rPr>
                <w:sz w:val="24"/>
                <w:szCs w:val="24"/>
              </w:rPr>
            </w:pPr>
            <w:r w:rsidRPr="00BE03EE">
              <w:rPr>
                <w:sz w:val="24"/>
                <w:szCs w:val="24"/>
              </w:rPr>
              <w:t xml:space="preserve">The deliverables list all the deliverables </w:t>
            </w:r>
            <w:r>
              <w:rPr>
                <w:sz w:val="24"/>
                <w:szCs w:val="24"/>
              </w:rPr>
              <w:t>i</w:t>
            </w:r>
            <w:r w:rsidRPr="00BE03EE">
              <w:rPr>
                <w:sz w:val="24"/>
                <w:szCs w:val="24"/>
              </w:rPr>
              <w:t>nclud</w:t>
            </w:r>
            <w:r>
              <w:rPr>
                <w:sz w:val="24"/>
                <w:szCs w:val="24"/>
              </w:rPr>
              <w:t>ing</w:t>
            </w:r>
            <w:r w:rsidRPr="00BE03EE">
              <w:rPr>
                <w:sz w:val="24"/>
                <w:szCs w:val="24"/>
              </w:rPr>
              <w:t xml:space="preserve"> all project artifacts </w:t>
            </w:r>
            <w:r>
              <w:rPr>
                <w:sz w:val="24"/>
                <w:szCs w:val="24"/>
              </w:rPr>
              <w:t xml:space="preserve">(document, code, presentation, </w:t>
            </w:r>
            <w:proofErr w:type="spellStart"/>
            <w:r>
              <w:rPr>
                <w:sz w:val="24"/>
                <w:szCs w:val="24"/>
              </w:rPr>
              <w:t>etc</w:t>
            </w:r>
            <w:proofErr w:type="spellEnd"/>
            <w:r>
              <w:rPr>
                <w:sz w:val="24"/>
                <w:szCs w:val="24"/>
              </w:rPr>
              <w:t>).</w:t>
            </w:r>
          </w:p>
        </w:tc>
        <w:tc>
          <w:tcPr>
            <w:tcW w:w="2097" w:type="dxa"/>
          </w:tcPr>
          <w:p w14:paraId="02C3FC38" w14:textId="58A7D3D0" w:rsidR="00BE03EE" w:rsidRDefault="70AC4C59" w:rsidP="1C084C19">
            <w:pPr>
              <w:jc w:val="center"/>
              <w:rPr>
                <w:sz w:val="24"/>
                <w:szCs w:val="24"/>
              </w:rPr>
            </w:pPr>
            <w:r w:rsidRPr="1C084C19">
              <w:rPr>
                <w:sz w:val="24"/>
                <w:szCs w:val="24"/>
              </w:rPr>
              <w:t>YES</w:t>
            </w:r>
          </w:p>
        </w:tc>
      </w:tr>
      <w:tr w:rsidR="00BE03EE" w14:paraId="69CAFEBF" w14:textId="77777777" w:rsidTr="1C084C19">
        <w:tc>
          <w:tcPr>
            <w:tcW w:w="7479" w:type="dxa"/>
          </w:tcPr>
          <w:p w14:paraId="4BA7E648" w14:textId="18605ED3" w:rsidR="00BE03EE" w:rsidRDefault="00BE03EE" w:rsidP="00BE03EE">
            <w:pPr>
              <w:jc w:val="both"/>
              <w:rPr>
                <w:sz w:val="24"/>
                <w:szCs w:val="24"/>
              </w:rPr>
            </w:pPr>
            <w:r w:rsidRPr="00BE03EE">
              <w:rPr>
                <w:sz w:val="24"/>
                <w:szCs w:val="24"/>
              </w:rPr>
              <w:t xml:space="preserve">The project risks </w:t>
            </w:r>
            <w:r>
              <w:rPr>
                <w:sz w:val="24"/>
                <w:szCs w:val="24"/>
              </w:rPr>
              <w:t>appropriately and i</w:t>
            </w:r>
            <w:r w:rsidRPr="00BE03EE">
              <w:rPr>
                <w:sz w:val="24"/>
                <w:szCs w:val="24"/>
              </w:rPr>
              <w:t>n full sentences.</w:t>
            </w:r>
          </w:p>
        </w:tc>
        <w:tc>
          <w:tcPr>
            <w:tcW w:w="2097" w:type="dxa"/>
          </w:tcPr>
          <w:p w14:paraId="033A2C88" w14:textId="089778E7" w:rsidR="00BE03EE" w:rsidRDefault="2FA95448" w:rsidP="1C084C19">
            <w:pPr>
              <w:jc w:val="center"/>
              <w:rPr>
                <w:sz w:val="24"/>
                <w:szCs w:val="24"/>
              </w:rPr>
            </w:pPr>
            <w:r w:rsidRPr="1C084C19">
              <w:rPr>
                <w:sz w:val="24"/>
                <w:szCs w:val="24"/>
              </w:rPr>
              <w:t>YES</w:t>
            </w:r>
          </w:p>
        </w:tc>
      </w:tr>
      <w:tr w:rsidR="00BE03EE" w14:paraId="329F12D5" w14:textId="77777777" w:rsidTr="1C084C19">
        <w:tc>
          <w:tcPr>
            <w:tcW w:w="7479" w:type="dxa"/>
          </w:tcPr>
          <w:p w14:paraId="4E357D1F" w14:textId="03C4B690" w:rsidR="00BE03EE" w:rsidRPr="002B752A" w:rsidRDefault="00BE03EE" w:rsidP="00BE03EE">
            <w:pPr>
              <w:jc w:val="both"/>
              <w:rPr>
                <w:sz w:val="24"/>
                <w:szCs w:val="24"/>
              </w:rPr>
            </w:pPr>
            <w:r>
              <w:rPr>
                <w:sz w:val="24"/>
                <w:szCs w:val="24"/>
              </w:rPr>
              <w:t>The work package table is completed with all necessary fields.</w:t>
            </w:r>
          </w:p>
        </w:tc>
        <w:tc>
          <w:tcPr>
            <w:tcW w:w="2097" w:type="dxa"/>
          </w:tcPr>
          <w:p w14:paraId="750DEF37" w14:textId="1B76D9C1" w:rsidR="00BE03EE" w:rsidRDefault="2FA95448" w:rsidP="1C084C19">
            <w:pPr>
              <w:jc w:val="center"/>
              <w:rPr>
                <w:sz w:val="24"/>
                <w:szCs w:val="24"/>
              </w:rPr>
            </w:pPr>
            <w:r w:rsidRPr="1C084C19">
              <w:rPr>
                <w:sz w:val="24"/>
                <w:szCs w:val="24"/>
              </w:rPr>
              <w:t>YES</w:t>
            </w:r>
          </w:p>
        </w:tc>
      </w:tr>
    </w:tbl>
    <w:p w14:paraId="147DFD61" w14:textId="77777777" w:rsidR="00DB248D" w:rsidRDefault="00DB248D" w:rsidP="00DB248D"/>
    <w:p w14:paraId="406E1C80" w14:textId="77777777" w:rsidR="00DB248D" w:rsidRDefault="00DB248D" w:rsidP="00DB248D"/>
    <w:tbl>
      <w:tblPr>
        <w:tblStyle w:val="TableGrid"/>
        <w:tblW w:w="0" w:type="auto"/>
        <w:tblLook w:val="04A0" w:firstRow="1" w:lastRow="0" w:firstColumn="1" w:lastColumn="0" w:noHBand="0" w:noVBand="1"/>
      </w:tblPr>
      <w:tblGrid>
        <w:gridCol w:w="7479"/>
        <w:gridCol w:w="2097"/>
      </w:tblGrid>
      <w:tr w:rsidR="00DB248D" w:rsidRPr="00F1197C" w14:paraId="39F5673C" w14:textId="77777777" w:rsidTr="1C084C19">
        <w:tc>
          <w:tcPr>
            <w:tcW w:w="7479" w:type="dxa"/>
          </w:tcPr>
          <w:p w14:paraId="5B481F0F" w14:textId="77777777" w:rsidR="00DB248D" w:rsidRPr="00F1197C" w:rsidRDefault="00DB248D">
            <w:pPr>
              <w:jc w:val="both"/>
              <w:rPr>
                <w:b/>
                <w:bCs/>
                <w:sz w:val="28"/>
                <w:szCs w:val="28"/>
              </w:rPr>
            </w:pPr>
            <w:r w:rsidRPr="00F1197C">
              <w:rPr>
                <w:b/>
                <w:bCs/>
                <w:sz w:val="28"/>
                <w:szCs w:val="28"/>
              </w:rPr>
              <w:t>Final Control</w:t>
            </w:r>
          </w:p>
        </w:tc>
        <w:tc>
          <w:tcPr>
            <w:tcW w:w="2097" w:type="dxa"/>
          </w:tcPr>
          <w:p w14:paraId="78DC6401" w14:textId="77777777" w:rsidR="00DB248D" w:rsidRPr="002D17AD" w:rsidRDefault="00DB248D" w:rsidP="002D17AD">
            <w:pPr>
              <w:jc w:val="center"/>
              <w:rPr>
                <w:b/>
                <w:bCs/>
                <w:sz w:val="28"/>
                <w:szCs w:val="28"/>
              </w:rPr>
            </w:pPr>
            <w:r w:rsidRPr="002D17AD">
              <w:rPr>
                <w:b/>
                <w:bCs/>
                <w:sz w:val="28"/>
                <w:szCs w:val="28"/>
              </w:rPr>
              <w:t>Yes/No</w:t>
            </w:r>
          </w:p>
        </w:tc>
      </w:tr>
      <w:tr w:rsidR="002D17AD" w:rsidRPr="002B752A" w14:paraId="2C9A7E03" w14:textId="77777777" w:rsidTr="1C084C19">
        <w:tc>
          <w:tcPr>
            <w:tcW w:w="7479" w:type="dxa"/>
          </w:tcPr>
          <w:p w14:paraId="16863FCB" w14:textId="77777777" w:rsidR="002D17AD" w:rsidRPr="002B752A" w:rsidRDefault="002D17AD" w:rsidP="002D17AD">
            <w:pPr>
              <w:jc w:val="both"/>
              <w:rPr>
                <w:sz w:val="24"/>
                <w:szCs w:val="24"/>
              </w:rPr>
            </w:pPr>
            <w:r>
              <w:rPr>
                <w:sz w:val="24"/>
                <w:szCs w:val="24"/>
              </w:rPr>
              <w:t>The document is checked based on the “Team Project Artifacts Common Errors” Guideline. The document is ready for release.</w:t>
            </w:r>
          </w:p>
        </w:tc>
        <w:tc>
          <w:tcPr>
            <w:tcW w:w="2097" w:type="dxa"/>
          </w:tcPr>
          <w:p w14:paraId="3749FDCD" w14:textId="1D798F35" w:rsidR="002D17AD" w:rsidRPr="002B752A" w:rsidRDefault="5D5145EC" w:rsidP="1C084C19">
            <w:pPr>
              <w:jc w:val="center"/>
              <w:rPr>
                <w:sz w:val="24"/>
                <w:szCs w:val="24"/>
              </w:rPr>
            </w:pPr>
            <w:r w:rsidRPr="1C084C19">
              <w:rPr>
                <w:sz w:val="24"/>
                <w:szCs w:val="24"/>
              </w:rPr>
              <w:t>YES</w:t>
            </w:r>
          </w:p>
        </w:tc>
      </w:tr>
      <w:tr w:rsidR="002D17AD" w:rsidRPr="002B752A" w14:paraId="3F336B76" w14:textId="77777777" w:rsidTr="1C084C19">
        <w:tc>
          <w:tcPr>
            <w:tcW w:w="7479" w:type="dxa"/>
          </w:tcPr>
          <w:p w14:paraId="3DE0F914" w14:textId="77777777" w:rsidR="002D17AD" w:rsidRPr="002B752A" w:rsidRDefault="002D17AD" w:rsidP="002D17AD">
            <w:pPr>
              <w:jc w:val="both"/>
              <w:rPr>
                <w:sz w:val="24"/>
                <w:szCs w:val="24"/>
              </w:rPr>
            </w:pPr>
            <w:r>
              <w:rPr>
                <w:sz w:val="24"/>
                <w:szCs w:val="24"/>
              </w:rPr>
              <w:t>The document is not ready for release.</w:t>
            </w:r>
          </w:p>
        </w:tc>
        <w:tc>
          <w:tcPr>
            <w:tcW w:w="2097" w:type="dxa"/>
          </w:tcPr>
          <w:p w14:paraId="7AC052BF" w14:textId="02309FCD" w:rsidR="002D17AD" w:rsidRPr="002B752A" w:rsidRDefault="4EC92CFA" w:rsidP="1C084C19">
            <w:pPr>
              <w:jc w:val="center"/>
              <w:rPr>
                <w:sz w:val="24"/>
                <w:szCs w:val="24"/>
              </w:rPr>
            </w:pPr>
            <w:r w:rsidRPr="1C084C19">
              <w:rPr>
                <w:sz w:val="24"/>
                <w:szCs w:val="24"/>
              </w:rPr>
              <w:t>NO</w:t>
            </w:r>
          </w:p>
        </w:tc>
      </w:tr>
    </w:tbl>
    <w:p w14:paraId="14F19C97" w14:textId="1410F924" w:rsidR="00DB248D" w:rsidRDefault="00DB248D">
      <w:pPr>
        <w:widowControl/>
        <w:spacing w:line="240" w:lineRule="auto"/>
        <w:rPr>
          <w:rFonts w:ascii="Arial" w:hAnsi="Arial"/>
          <w:b/>
          <w:sz w:val="24"/>
          <w:szCs w:val="24"/>
        </w:rPr>
      </w:pPr>
      <w:r>
        <w:rPr>
          <w:sz w:val="24"/>
          <w:szCs w:val="24"/>
        </w:rPr>
        <w:br w:type="page"/>
      </w:r>
    </w:p>
    <w:p w14:paraId="67834AC5" w14:textId="040D7FEF" w:rsidR="002360D8" w:rsidRDefault="002360D8" w:rsidP="002360D8">
      <w:pPr>
        <w:pStyle w:val="Title"/>
      </w:pPr>
      <w:r>
        <w:lastRenderedPageBreak/>
        <w:t>Document Preparation</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3483FF82" w14:textId="77777777" w:rsidTr="1C084C19">
        <w:tc>
          <w:tcPr>
            <w:tcW w:w="2304" w:type="dxa"/>
          </w:tcPr>
          <w:p w14:paraId="32D856E9" w14:textId="35CB5F3E" w:rsidR="002360D8" w:rsidRDefault="002360D8">
            <w:pPr>
              <w:pStyle w:val="Tabletext"/>
              <w:jc w:val="center"/>
              <w:rPr>
                <w:b/>
              </w:rPr>
            </w:pPr>
            <w:r>
              <w:rPr>
                <w:b/>
              </w:rPr>
              <w:t>Name</w:t>
            </w:r>
          </w:p>
        </w:tc>
        <w:tc>
          <w:tcPr>
            <w:tcW w:w="2624" w:type="dxa"/>
          </w:tcPr>
          <w:p w14:paraId="308AFF56" w14:textId="26E726E8" w:rsidR="002360D8" w:rsidRDefault="002360D8">
            <w:pPr>
              <w:pStyle w:val="Tabletext"/>
              <w:jc w:val="center"/>
              <w:rPr>
                <w:b/>
              </w:rPr>
            </w:pPr>
            <w:r>
              <w:rPr>
                <w:b/>
              </w:rPr>
              <w:t>Role</w:t>
            </w:r>
          </w:p>
        </w:tc>
        <w:tc>
          <w:tcPr>
            <w:tcW w:w="2835" w:type="dxa"/>
          </w:tcPr>
          <w:p w14:paraId="5F726626" w14:textId="2A03FAB5" w:rsidR="002360D8" w:rsidRDefault="002360D8">
            <w:pPr>
              <w:pStyle w:val="Tabletext"/>
              <w:jc w:val="center"/>
              <w:rPr>
                <w:b/>
              </w:rPr>
            </w:pPr>
            <w:r>
              <w:rPr>
                <w:b/>
              </w:rPr>
              <w:t>Approval (Signature)</w:t>
            </w:r>
          </w:p>
        </w:tc>
        <w:tc>
          <w:tcPr>
            <w:tcW w:w="1741" w:type="dxa"/>
          </w:tcPr>
          <w:p w14:paraId="42C5ACD3" w14:textId="55E98D57" w:rsidR="002360D8" w:rsidRDefault="002360D8">
            <w:pPr>
              <w:pStyle w:val="Tabletext"/>
              <w:jc w:val="center"/>
              <w:rPr>
                <w:b/>
              </w:rPr>
            </w:pPr>
            <w:r>
              <w:rPr>
                <w:b/>
              </w:rPr>
              <w:t>Approval Date</w:t>
            </w:r>
          </w:p>
        </w:tc>
      </w:tr>
      <w:tr w:rsidR="00761AB8" w14:paraId="216E40E7" w14:textId="77777777" w:rsidTr="1C084C19">
        <w:tc>
          <w:tcPr>
            <w:tcW w:w="2304" w:type="dxa"/>
          </w:tcPr>
          <w:p w14:paraId="46EDE46F" w14:textId="513280E2" w:rsidR="00761AB8" w:rsidRDefault="4CC7DE1D" w:rsidP="063D79BF">
            <w:pPr>
              <w:pStyle w:val="Tabletext"/>
            </w:pPr>
            <w:r w:rsidRPr="063D79BF">
              <w:t>Ayesha Khan</w:t>
            </w:r>
          </w:p>
        </w:tc>
        <w:tc>
          <w:tcPr>
            <w:tcW w:w="2624" w:type="dxa"/>
          </w:tcPr>
          <w:p w14:paraId="2F6157BB" w14:textId="2499E31F" w:rsidR="00761AB8" w:rsidRPr="009D4A0B" w:rsidRDefault="4CC7DE1D" w:rsidP="063D79BF">
            <w:pPr>
              <w:pStyle w:val="Tabletext"/>
            </w:pPr>
            <w:r w:rsidRPr="063D79BF">
              <w:t>Project Technical Manager</w:t>
            </w:r>
          </w:p>
        </w:tc>
        <w:tc>
          <w:tcPr>
            <w:tcW w:w="2835" w:type="dxa"/>
          </w:tcPr>
          <w:p w14:paraId="446F7FDE" w14:textId="2F1FA919" w:rsidR="00761AB8" w:rsidRDefault="2C0E6722" w:rsidP="1E523843">
            <w:pPr>
              <w:pStyle w:val="Tabletext"/>
            </w:pPr>
            <w:r w:rsidRPr="1E523843">
              <w:t>Ayesha Khan</w:t>
            </w:r>
          </w:p>
        </w:tc>
        <w:tc>
          <w:tcPr>
            <w:tcW w:w="1741" w:type="dxa"/>
          </w:tcPr>
          <w:p w14:paraId="048946D0" w14:textId="69AD1640" w:rsidR="00761AB8" w:rsidRDefault="08E5F0BF" w:rsidP="1E523843">
            <w:pPr>
              <w:pStyle w:val="Tabletext"/>
            </w:pPr>
            <w:r>
              <w:t>02/2</w:t>
            </w:r>
            <w:r w:rsidR="24642273">
              <w:t>3</w:t>
            </w:r>
            <w:r>
              <w:t>/2026</w:t>
            </w:r>
          </w:p>
        </w:tc>
      </w:tr>
      <w:tr w:rsidR="00761AB8" w14:paraId="6722486B" w14:textId="77777777" w:rsidTr="1C084C19">
        <w:tc>
          <w:tcPr>
            <w:tcW w:w="2304" w:type="dxa"/>
          </w:tcPr>
          <w:p w14:paraId="1DBC9F42" w14:textId="32EFD264" w:rsidR="00761AB8" w:rsidRDefault="6B190188" w:rsidP="1C084C19">
            <w:pPr>
              <w:pStyle w:val="Tabletext"/>
            </w:pPr>
            <w:r w:rsidRPr="1C084C19">
              <w:t>Eli Ventura</w:t>
            </w:r>
          </w:p>
        </w:tc>
        <w:tc>
          <w:tcPr>
            <w:tcW w:w="2624" w:type="dxa"/>
          </w:tcPr>
          <w:p w14:paraId="68366970" w14:textId="3B976BA5" w:rsidR="00761AB8" w:rsidRPr="009D4A0B" w:rsidRDefault="6B190188" w:rsidP="1C084C19">
            <w:pPr>
              <w:pStyle w:val="Tabletext"/>
            </w:pPr>
            <w:r w:rsidRPr="1C084C19">
              <w:t>Project Configurations Manager</w:t>
            </w:r>
          </w:p>
        </w:tc>
        <w:tc>
          <w:tcPr>
            <w:tcW w:w="2835" w:type="dxa"/>
          </w:tcPr>
          <w:p w14:paraId="0A77CBF3" w14:textId="1D28C7A6" w:rsidR="00761AB8" w:rsidRDefault="6B190188" w:rsidP="1C084C19">
            <w:pPr>
              <w:pStyle w:val="Tabletext"/>
            </w:pPr>
            <w:r w:rsidRPr="1C084C19">
              <w:t>Eli Ventura</w:t>
            </w:r>
          </w:p>
        </w:tc>
        <w:tc>
          <w:tcPr>
            <w:tcW w:w="1741" w:type="dxa"/>
          </w:tcPr>
          <w:p w14:paraId="30D7F016" w14:textId="75D830A3" w:rsidR="00761AB8" w:rsidRDefault="6B190188" w:rsidP="1C084C19">
            <w:pPr>
              <w:pStyle w:val="Tabletext"/>
            </w:pPr>
            <w:r w:rsidRPr="1C084C19">
              <w:t>02/2</w:t>
            </w:r>
            <w:r w:rsidR="24642273" w:rsidRPr="1C084C19">
              <w:t>3</w:t>
            </w:r>
            <w:r w:rsidRPr="1C084C19">
              <w:t>/2026</w:t>
            </w:r>
          </w:p>
        </w:tc>
      </w:tr>
      <w:tr w:rsidR="00761AB8" w14:paraId="5B730EF1" w14:textId="77777777" w:rsidTr="1C084C19">
        <w:tc>
          <w:tcPr>
            <w:tcW w:w="2304" w:type="dxa"/>
          </w:tcPr>
          <w:p w14:paraId="512D10CC" w14:textId="4CB541EA" w:rsidR="1C084C19" w:rsidRDefault="1C084C19" w:rsidP="1C084C19">
            <w:pPr>
              <w:pStyle w:val="Tabletext"/>
            </w:pPr>
            <w:r>
              <w:t>Michaela Montelongo</w:t>
            </w:r>
          </w:p>
        </w:tc>
        <w:tc>
          <w:tcPr>
            <w:tcW w:w="2624" w:type="dxa"/>
          </w:tcPr>
          <w:p w14:paraId="3F467D65" w14:textId="5BE4BEB2" w:rsidR="1C084C19" w:rsidRDefault="1C084C19" w:rsidP="1C084C19">
            <w:pPr>
              <w:pStyle w:val="Tabletext"/>
            </w:pPr>
            <w:r>
              <w:t>Project Quality Assurance Manager</w:t>
            </w:r>
          </w:p>
        </w:tc>
        <w:tc>
          <w:tcPr>
            <w:tcW w:w="2835" w:type="dxa"/>
          </w:tcPr>
          <w:p w14:paraId="0DDDEFD0" w14:textId="2FE8918A" w:rsidR="1C084C19" w:rsidRDefault="1C084C19" w:rsidP="1C084C19">
            <w:pPr>
              <w:pStyle w:val="Tabletext"/>
            </w:pPr>
            <w:r w:rsidRPr="1C084C19">
              <w:t>Michaela Montelongo</w:t>
            </w:r>
          </w:p>
        </w:tc>
        <w:tc>
          <w:tcPr>
            <w:tcW w:w="1741" w:type="dxa"/>
          </w:tcPr>
          <w:p w14:paraId="13D8EDB6" w14:textId="5BC55A30" w:rsidR="117DE721" w:rsidRDefault="117DE721" w:rsidP="1C084C19">
            <w:pPr>
              <w:pStyle w:val="Tabletext"/>
            </w:pPr>
            <w:r>
              <w:t>02/23/2026</w:t>
            </w:r>
          </w:p>
        </w:tc>
      </w:tr>
      <w:tr w:rsidR="0037604B" w14:paraId="11C2721B" w14:textId="77777777" w:rsidTr="1C084C19">
        <w:tc>
          <w:tcPr>
            <w:tcW w:w="2304" w:type="dxa"/>
          </w:tcPr>
          <w:p w14:paraId="68111E65" w14:textId="1C2E55C1" w:rsidR="0037604B" w:rsidRDefault="117DE721" w:rsidP="0037604B">
            <w:pPr>
              <w:pStyle w:val="Tabletext"/>
            </w:pPr>
            <w:r>
              <w:t>Hector Marrero-Colominas</w:t>
            </w:r>
          </w:p>
        </w:tc>
        <w:tc>
          <w:tcPr>
            <w:tcW w:w="2624" w:type="dxa"/>
          </w:tcPr>
          <w:p w14:paraId="73C809A4" w14:textId="69C0BE3A" w:rsidR="0037604B" w:rsidRDefault="117DE721" w:rsidP="0037604B">
            <w:pPr>
              <w:pStyle w:val="Tabletext"/>
            </w:pPr>
            <w:r>
              <w:t>Project Manager</w:t>
            </w:r>
          </w:p>
        </w:tc>
        <w:tc>
          <w:tcPr>
            <w:tcW w:w="2835" w:type="dxa"/>
          </w:tcPr>
          <w:p w14:paraId="4CE76643" w14:textId="1C2E55C1" w:rsidR="0037604B" w:rsidRDefault="117DE721" w:rsidP="0037604B">
            <w:pPr>
              <w:pStyle w:val="Tabletext"/>
            </w:pPr>
            <w:r>
              <w:t>Hector Marrero-Colominas</w:t>
            </w:r>
          </w:p>
          <w:p w14:paraId="5C26C992" w14:textId="1019D9DD" w:rsidR="0037604B" w:rsidRDefault="0037604B" w:rsidP="0037604B">
            <w:pPr>
              <w:pStyle w:val="Tabletext"/>
            </w:pPr>
          </w:p>
        </w:tc>
        <w:tc>
          <w:tcPr>
            <w:tcW w:w="1741" w:type="dxa"/>
          </w:tcPr>
          <w:p w14:paraId="570FBC95" w14:textId="48AAC16D" w:rsidR="0037604B" w:rsidRDefault="117DE721" w:rsidP="0037604B">
            <w:pPr>
              <w:pStyle w:val="Tabletext"/>
            </w:pPr>
            <w:r>
              <w:t>02/23/2026</w:t>
            </w:r>
          </w:p>
        </w:tc>
      </w:tr>
    </w:tbl>
    <w:p w14:paraId="6BA01E58" w14:textId="77777777" w:rsidR="002360D8" w:rsidRDefault="002360D8" w:rsidP="002360D8"/>
    <w:p w14:paraId="79C32D64" w14:textId="77777777" w:rsidR="002360D8" w:rsidRDefault="002360D8" w:rsidP="002360D8">
      <w:pPr>
        <w:pStyle w:val="Title"/>
      </w:pPr>
    </w:p>
    <w:p w14:paraId="4FC4D7B4" w14:textId="263C7E3A" w:rsidR="002360D8" w:rsidRDefault="002360D8" w:rsidP="002360D8">
      <w:pPr>
        <w:pStyle w:val="Title"/>
      </w:pPr>
      <w:r>
        <w:t>Document Approvals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624"/>
        <w:gridCol w:w="2835"/>
        <w:gridCol w:w="1741"/>
      </w:tblGrid>
      <w:tr w:rsidR="002360D8" w14:paraId="0DAC871D" w14:textId="77777777" w:rsidTr="1C084C19">
        <w:tc>
          <w:tcPr>
            <w:tcW w:w="2304" w:type="dxa"/>
          </w:tcPr>
          <w:p w14:paraId="4D940741" w14:textId="77777777" w:rsidR="002360D8" w:rsidRDefault="002360D8">
            <w:pPr>
              <w:pStyle w:val="Tabletext"/>
              <w:jc w:val="center"/>
              <w:rPr>
                <w:b/>
              </w:rPr>
            </w:pPr>
            <w:r>
              <w:rPr>
                <w:b/>
              </w:rPr>
              <w:t>Name</w:t>
            </w:r>
          </w:p>
        </w:tc>
        <w:tc>
          <w:tcPr>
            <w:tcW w:w="2624" w:type="dxa"/>
          </w:tcPr>
          <w:p w14:paraId="42E733E9" w14:textId="77777777" w:rsidR="002360D8" w:rsidRDefault="002360D8">
            <w:pPr>
              <w:pStyle w:val="Tabletext"/>
              <w:jc w:val="center"/>
              <w:rPr>
                <w:b/>
              </w:rPr>
            </w:pPr>
            <w:r>
              <w:rPr>
                <w:b/>
              </w:rPr>
              <w:t>Role</w:t>
            </w:r>
          </w:p>
        </w:tc>
        <w:tc>
          <w:tcPr>
            <w:tcW w:w="2835" w:type="dxa"/>
          </w:tcPr>
          <w:p w14:paraId="3ABF4FAE" w14:textId="77777777" w:rsidR="002360D8" w:rsidRDefault="002360D8">
            <w:pPr>
              <w:pStyle w:val="Tabletext"/>
              <w:jc w:val="center"/>
              <w:rPr>
                <w:b/>
              </w:rPr>
            </w:pPr>
            <w:r>
              <w:rPr>
                <w:b/>
              </w:rPr>
              <w:t>Approval (Signature)</w:t>
            </w:r>
          </w:p>
        </w:tc>
        <w:tc>
          <w:tcPr>
            <w:tcW w:w="1741" w:type="dxa"/>
          </w:tcPr>
          <w:p w14:paraId="58609E7A" w14:textId="77777777" w:rsidR="002360D8" w:rsidRDefault="002360D8">
            <w:pPr>
              <w:pStyle w:val="Tabletext"/>
              <w:jc w:val="center"/>
              <w:rPr>
                <w:b/>
              </w:rPr>
            </w:pPr>
            <w:r>
              <w:rPr>
                <w:b/>
              </w:rPr>
              <w:t>Approval Date</w:t>
            </w:r>
          </w:p>
        </w:tc>
      </w:tr>
      <w:tr w:rsidR="00761AB8" w14:paraId="395A7646" w14:textId="77777777" w:rsidTr="1C084C19">
        <w:tc>
          <w:tcPr>
            <w:tcW w:w="2304" w:type="dxa"/>
          </w:tcPr>
          <w:p w14:paraId="6C3C1712" w14:textId="513280E2" w:rsidR="1C084C19" w:rsidRDefault="1C084C19" w:rsidP="1C084C19">
            <w:pPr>
              <w:pStyle w:val="Tabletext"/>
            </w:pPr>
            <w:r>
              <w:t>Ayesha Khan</w:t>
            </w:r>
          </w:p>
        </w:tc>
        <w:tc>
          <w:tcPr>
            <w:tcW w:w="2624" w:type="dxa"/>
          </w:tcPr>
          <w:p w14:paraId="5AD247AF" w14:textId="2499E31F" w:rsidR="1C084C19" w:rsidRDefault="1C084C19" w:rsidP="1C084C19">
            <w:pPr>
              <w:pStyle w:val="Tabletext"/>
            </w:pPr>
            <w:r>
              <w:t>Project Technical Manager</w:t>
            </w:r>
          </w:p>
        </w:tc>
        <w:tc>
          <w:tcPr>
            <w:tcW w:w="2835" w:type="dxa"/>
          </w:tcPr>
          <w:p w14:paraId="6059AF70" w14:textId="2F1FA919" w:rsidR="1C084C19" w:rsidRDefault="1C084C19" w:rsidP="1C084C19">
            <w:pPr>
              <w:pStyle w:val="Tabletext"/>
            </w:pPr>
            <w:r>
              <w:t>Ayesha Khan</w:t>
            </w:r>
          </w:p>
        </w:tc>
        <w:tc>
          <w:tcPr>
            <w:tcW w:w="1741" w:type="dxa"/>
          </w:tcPr>
          <w:p w14:paraId="4F6A76E8" w14:textId="69AD1640" w:rsidR="1C084C19" w:rsidRDefault="1C084C19" w:rsidP="1C084C19">
            <w:pPr>
              <w:pStyle w:val="Tabletext"/>
            </w:pPr>
            <w:r>
              <w:t>02/23/2026</w:t>
            </w:r>
          </w:p>
        </w:tc>
      </w:tr>
      <w:tr w:rsidR="00761AB8" w14:paraId="508980D0" w14:textId="77777777" w:rsidTr="1C084C19">
        <w:tc>
          <w:tcPr>
            <w:tcW w:w="2304" w:type="dxa"/>
          </w:tcPr>
          <w:p w14:paraId="4C8DBC95" w14:textId="32EFD264" w:rsidR="1C084C19" w:rsidRDefault="1C084C19" w:rsidP="1C084C19">
            <w:pPr>
              <w:pStyle w:val="Tabletext"/>
            </w:pPr>
            <w:r w:rsidRPr="1C084C19">
              <w:t>Eli Ventura</w:t>
            </w:r>
          </w:p>
        </w:tc>
        <w:tc>
          <w:tcPr>
            <w:tcW w:w="2624" w:type="dxa"/>
          </w:tcPr>
          <w:p w14:paraId="199D42CF" w14:textId="3B976BA5" w:rsidR="1C084C19" w:rsidRDefault="1C084C19" w:rsidP="1C084C19">
            <w:pPr>
              <w:pStyle w:val="Tabletext"/>
            </w:pPr>
            <w:r w:rsidRPr="1C084C19">
              <w:t>Project Configurations Manager</w:t>
            </w:r>
          </w:p>
        </w:tc>
        <w:tc>
          <w:tcPr>
            <w:tcW w:w="2835" w:type="dxa"/>
          </w:tcPr>
          <w:p w14:paraId="74FDAEB8" w14:textId="1D28C7A6" w:rsidR="1C084C19" w:rsidRDefault="1C084C19" w:rsidP="1C084C19">
            <w:pPr>
              <w:pStyle w:val="Tabletext"/>
            </w:pPr>
            <w:r w:rsidRPr="1C084C19">
              <w:t>Eli Ventura</w:t>
            </w:r>
          </w:p>
        </w:tc>
        <w:tc>
          <w:tcPr>
            <w:tcW w:w="1741" w:type="dxa"/>
          </w:tcPr>
          <w:p w14:paraId="5FCC37D2" w14:textId="75D830A3" w:rsidR="1C084C19" w:rsidRDefault="1C084C19" w:rsidP="1C084C19">
            <w:pPr>
              <w:pStyle w:val="Tabletext"/>
            </w:pPr>
            <w:r w:rsidRPr="1C084C19">
              <w:t>02/23/2026</w:t>
            </w:r>
          </w:p>
        </w:tc>
      </w:tr>
      <w:tr w:rsidR="00761AB8" w14:paraId="68B6C534" w14:textId="77777777" w:rsidTr="1C084C19">
        <w:tc>
          <w:tcPr>
            <w:tcW w:w="2304" w:type="dxa"/>
          </w:tcPr>
          <w:p w14:paraId="37F2317B" w14:textId="4CB541EA" w:rsidR="1C084C19" w:rsidRDefault="1C084C19" w:rsidP="1C084C19">
            <w:pPr>
              <w:pStyle w:val="Tabletext"/>
            </w:pPr>
            <w:r>
              <w:t>Michaela Montelongo</w:t>
            </w:r>
          </w:p>
        </w:tc>
        <w:tc>
          <w:tcPr>
            <w:tcW w:w="2624" w:type="dxa"/>
          </w:tcPr>
          <w:p w14:paraId="1A3C926C" w14:textId="5BE4BEB2" w:rsidR="1C084C19" w:rsidRDefault="1C084C19" w:rsidP="1C084C19">
            <w:pPr>
              <w:pStyle w:val="Tabletext"/>
            </w:pPr>
            <w:r>
              <w:t>Project Quality Assurance Manager</w:t>
            </w:r>
          </w:p>
        </w:tc>
        <w:tc>
          <w:tcPr>
            <w:tcW w:w="2835" w:type="dxa"/>
          </w:tcPr>
          <w:p w14:paraId="7973057E" w14:textId="2FE8918A" w:rsidR="1C084C19" w:rsidRDefault="1C084C19" w:rsidP="1C084C19">
            <w:pPr>
              <w:pStyle w:val="Tabletext"/>
            </w:pPr>
            <w:r w:rsidRPr="1C084C19">
              <w:t>Michaela Montelongo</w:t>
            </w:r>
          </w:p>
        </w:tc>
        <w:tc>
          <w:tcPr>
            <w:tcW w:w="1741" w:type="dxa"/>
          </w:tcPr>
          <w:p w14:paraId="79648D41" w14:textId="5BC55A30" w:rsidR="1C084C19" w:rsidRDefault="1C084C19" w:rsidP="1C084C19">
            <w:pPr>
              <w:pStyle w:val="Tabletext"/>
            </w:pPr>
            <w:r>
              <w:t>02/23/2026</w:t>
            </w:r>
          </w:p>
        </w:tc>
      </w:tr>
      <w:tr w:rsidR="00761AB8" w14:paraId="27679CDD" w14:textId="77777777" w:rsidTr="1C084C19">
        <w:tc>
          <w:tcPr>
            <w:tcW w:w="2304" w:type="dxa"/>
          </w:tcPr>
          <w:p w14:paraId="346324C6" w14:textId="1C2E55C1" w:rsidR="1C084C19" w:rsidRDefault="1C084C19" w:rsidP="1C084C19">
            <w:pPr>
              <w:pStyle w:val="Tabletext"/>
            </w:pPr>
            <w:r>
              <w:t>Hector Marrero-Colominas</w:t>
            </w:r>
          </w:p>
        </w:tc>
        <w:tc>
          <w:tcPr>
            <w:tcW w:w="2624" w:type="dxa"/>
          </w:tcPr>
          <w:p w14:paraId="6B320716" w14:textId="69C0BE3A" w:rsidR="1C084C19" w:rsidRDefault="1C084C19" w:rsidP="1C084C19">
            <w:pPr>
              <w:pStyle w:val="Tabletext"/>
            </w:pPr>
            <w:r>
              <w:t>Project Manager</w:t>
            </w:r>
          </w:p>
        </w:tc>
        <w:tc>
          <w:tcPr>
            <w:tcW w:w="2835" w:type="dxa"/>
          </w:tcPr>
          <w:p w14:paraId="519E2CBE" w14:textId="1C2E55C1" w:rsidR="1C084C19" w:rsidRDefault="1C084C19" w:rsidP="1C084C19">
            <w:pPr>
              <w:pStyle w:val="Tabletext"/>
            </w:pPr>
            <w:r>
              <w:t>Hector Marrero-Colominas</w:t>
            </w:r>
          </w:p>
          <w:p w14:paraId="5EEC4B37" w14:textId="1019D9DD" w:rsidR="1C084C19" w:rsidRDefault="1C084C19" w:rsidP="1C084C19">
            <w:pPr>
              <w:pStyle w:val="Tabletext"/>
            </w:pPr>
          </w:p>
        </w:tc>
        <w:tc>
          <w:tcPr>
            <w:tcW w:w="1741" w:type="dxa"/>
          </w:tcPr>
          <w:p w14:paraId="31E94BFE" w14:textId="48AAC16D" w:rsidR="1C084C19" w:rsidRDefault="1C084C19" w:rsidP="1C084C19">
            <w:pPr>
              <w:pStyle w:val="Tabletext"/>
            </w:pPr>
            <w:r>
              <w:t>02/23/2026</w:t>
            </w:r>
          </w:p>
        </w:tc>
      </w:tr>
      <w:tr w:rsidR="0037604B" w14:paraId="66A7CDC3" w14:textId="77777777" w:rsidTr="1C084C19">
        <w:tc>
          <w:tcPr>
            <w:tcW w:w="2304" w:type="dxa"/>
          </w:tcPr>
          <w:p w14:paraId="44F46D4E" w14:textId="77777777" w:rsidR="0037604B" w:rsidRDefault="0037604B" w:rsidP="0037604B">
            <w:pPr>
              <w:pStyle w:val="Tabletext"/>
            </w:pPr>
          </w:p>
        </w:tc>
        <w:tc>
          <w:tcPr>
            <w:tcW w:w="2624" w:type="dxa"/>
          </w:tcPr>
          <w:p w14:paraId="7012153C" w14:textId="06A12E19" w:rsidR="0037604B" w:rsidRPr="009D4A0B" w:rsidRDefault="0037604B" w:rsidP="0037604B">
            <w:pPr>
              <w:pStyle w:val="Tabletext"/>
              <w:rPr>
                <w:color w:val="FF0000"/>
              </w:rPr>
            </w:pPr>
          </w:p>
        </w:tc>
        <w:tc>
          <w:tcPr>
            <w:tcW w:w="2835" w:type="dxa"/>
          </w:tcPr>
          <w:p w14:paraId="00C59F14" w14:textId="77777777" w:rsidR="0037604B" w:rsidRDefault="0037604B" w:rsidP="0037604B">
            <w:pPr>
              <w:pStyle w:val="Tabletext"/>
            </w:pPr>
          </w:p>
        </w:tc>
        <w:tc>
          <w:tcPr>
            <w:tcW w:w="1741" w:type="dxa"/>
          </w:tcPr>
          <w:p w14:paraId="3874748B" w14:textId="77777777" w:rsidR="0037604B" w:rsidRDefault="0037604B" w:rsidP="0037604B">
            <w:pPr>
              <w:pStyle w:val="Tabletext"/>
            </w:pPr>
          </w:p>
        </w:tc>
      </w:tr>
      <w:tr w:rsidR="0037604B" w14:paraId="6EAEBFCF" w14:textId="77777777" w:rsidTr="1C084C19">
        <w:tc>
          <w:tcPr>
            <w:tcW w:w="2304" w:type="dxa"/>
          </w:tcPr>
          <w:p w14:paraId="0F75C085" w14:textId="77777777" w:rsidR="0037604B" w:rsidRDefault="0037604B" w:rsidP="0037604B">
            <w:pPr>
              <w:pStyle w:val="Tabletext"/>
            </w:pPr>
          </w:p>
        </w:tc>
        <w:tc>
          <w:tcPr>
            <w:tcW w:w="2624" w:type="dxa"/>
          </w:tcPr>
          <w:p w14:paraId="336762FE" w14:textId="70723046" w:rsidR="0037604B" w:rsidRPr="009D4A0B" w:rsidRDefault="0037604B" w:rsidP="0037604B">
            <w:pPr>
              <w:pStyle w:val="Tabletext"/>
              <w:rPr>
                <w:color w:val="FF0000"/>
              </w:rPr>
            </w:pPr>
          </w:p>
        </w:tc>
        <w:tc>
          <w:tcPr>
            <w:tcW w:w="2835" w:type="dxa"/>
          </w:tcPr>
          <w:p w14:paraId="204D785A" w14:textId="77777777" w:rsidR="0037604B" w:rsidRDefault="0037604B" w:rsidP="0037604B">
            <w:pPr>
              <w:pStyle w:val="Tabletext"/>
            </w:pPr>
          </w:p>
        </w:tc>
        <w:tc>
          <w:tcPr>
            <w:tcW w:w="1741" w:type="dxa"/>
          </w:tcPr>
          <w:p w14:paraId="570ED283" w14:textId="77777777" w:rsidR="0037604B" w:rsidRDefault="0037604B" w:rsidP="0037604B">
            <w:pPr>
              <w:pStyle w:val="Tabletext"/>
            </w:pPr>
          </w:p>
        </w:tc>
      </w:tr>
    </w:tbl>
    <w:p w14:paraId="46B84504" w14:textId="77777777" w:rsidR="002360D8" w:rsidRDefault="002360D8" w:rsidP="002360D8"/>
    <w:p w14:paraId="6939B8E3" w14:textId="6676C643" w:rsidR="002360D8" w:rsidRDefault="002360D8">
      <w:pPr>
        <w:widowControl/>
        <w:spacing w:line="240" w:lineRule="auto"/>
        <w:rPr>
          <w:rFonts w:ascii="Arial" w:hAnsi="Arial"/>
          <w:b/>
          <w:sz w:val="36"/>
        </w:rPr>
      </w:pPr>
      <w:r>
        <w:br w:type="page"/>
      </w:r>
    </w:p>
    <w:p w14:paraId="61F06F25" w14:textId="35CBDF13" w:rsidR="00717C4A" w:rsidRDefault="008338F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17C4A" w14:paraId="7B3D722A" w14:textId="77777777" w:rsidTr="1C084C19">
        <w:tc>
          <w:tcPr>
            <w:tcW w:w="2304" w:type="dxa"/>
          </w:tcPr>
          <w:p w14:paraId="5FE4DB58" w14:textId="77777777" w:rsidR="00717C4A" w:rsidRDefault="008338FE">
            <w:pPr>
              <w:pStyle w:val="Tabletext"/>
              <w:jc w:val="center"/>
              <w:rPr>
                <w:b/>
              </w:rPr>
            </w:pPr>
            <w:r>
              <w:rPr>
                <w:b/>
              </w:rPr>
              <w:t>Date</w:t>
            </w:r>
          </w:p>
        </w:tc>
        <w:tc>
          <w:tcPr>
            <w:tcW w:w="1152" w:type="dxa"/>
          </w:tcPr>
          <w:p w14:paraId="69BFB74D" w14:textId="77777777" w:rsidR="00717C4A" w:rsidRDefault="008338FE">
            <w:pPr>
              <w:pStyle w:val="Tabletext"/>
              <w:jc w:val="center"/>
              <w:rPr>
                <w:b/>
              </w:rPr>
            </w:pPr>
            <w:r>
              <w:rPr>
                <w:b/>
              </w:rPr>
              <w:t>Version</w:t>
            </w:r>
          </w:p>
        </w:tc>
        <w:tc>
          <w:tcPr>
            <w:tcW w:w="3744" w:type="dxa"/>
          </w:tcPr>
          <w:p w14:paraId="7AE7FA3B" w14:textId="77777777" w:rsidR="00717C4A" w:rsidRDefault="008338FE">
            <w:pPr>
              <w:pStyle w:val="Tabletext"/>
              <w:jc w:val="center"/>
              <w:rPr>
                <w:b/>
              </w:rPr>
            </w:pPr>
            <w:r>
              <w:rPr>
                <w:b/>
              </w:rPr>
              <w:t>Description</w:t>
            </w:r>
          </w:p>
        </w:tc>
        <w:tc>
          <w:tcPr>
            <w:tcW w:w="2304" w:type="dxa"/>
          </w:tcPr>
          <w:p w14:paraId="3077B3E7" w14:textId="77777777" w:rsidR="00717C4A" w:rsidRDefault="008338FE">
            <w:pPr>
              <w:pStyle w:val="Tabletext"/>
              <w:jc w:val="center"/>
              <w:rPr>
                <w:b/>
              </w:rPr>
            </w:pPr>
            <w:r>
              <w:rPr>
                <w:b/>
              </w:rPr>
              <w:t>Author</w:t>
            </w:r>
          </w:p>
        </w:tc>
      </w:tr>
      <w:tr w:rsidR="00761AB8" w14:paraId="7A02C87D" w14:textId="77777777" w:rsidTr="1C084C19">
        <w:tc>
          <w:tcPr>
            <w:tcW w:w="2304" w:type="dxa"/>
          </w:tcPr>
          <w:p w14:paraId="7F51BFDF" w14:textId="528556A9" w:rsidR="00761AB8" w:rsidRPr="009D4A0B" w:rsidRDefault="0D651A5E" w:rsidP="063D79BF">
            <w:pPr>
              <w:pStyle w:val="Tabletext"/>
              <w:jc w:val="both"/>
            </w:pPr>
            <w:r w:rsidRPr="1E523843">
              <w:t>02/2</w:t>
            </w:r>
            <w:r w:rsidR="4199E7D6" w:rsidRPr="1E523843">
              <w:t>3</w:t>
            </w:r>
            <w:r w:rsidRPr="1E523843">
              <w:t>/2026</w:t>
            </w:r>
          </w:p>
        </w:tc>
        <w:tc>
          <w:tcPr>
            <w:tcW w:w="1152" w:type="dxa"/>
          </w:tcPr>
          <w:p w14:paraId="49B881AE" w14:textId="6D352F91" w:rsidR="00761AB8" w:rsidRDefault="7A62554C" w:rsidP="063D79BF">
            <w:pPr>
              <w:pStyle w:val="Tabletext"/>
            </w:pPr>
            <w:r w:rsidRPr="063D79BF">
              <w:t>1.0</w:t>
            </w:r>
          </w:p>
          <w:p w14:paraId="7E3ACFB6" w14:textId="147E3B60" w:rsidR="00761AB8" w:rsidRPr="009D4A0B" w:rsidRDefault="00761AB8" w:rsidP="00761AB8">
            <w:pPr>
              <w:pStyle w:val="Tabletext"/>
              <w:rPr>
                <w:color w:val="FF0000"/>
              </w:rPr>
            </w:pPr>
          </w:p>
        </w:tc>
        <w:tc>
          <w:tcPr>
            <w:tcW w:w="3744" w:type="dxa"/>
          </w:tcPr>
          <w:p w14:paraId="313F6324" w14:textId="761D374B" w:rsidR="00761AB8" w:rsidRPr="009D4A0B" w:rsidRDefault="7A62554C" w:rsidP="063D79BF">
            <w:pPr>
              <w:pStyle w:val="Tabletext"/>
            </w:pPr>
            <w:r w:rsidRPr="063D79BF">
              <w:t>The first draft</w:t>
            </w:r>
          </w:p>
        </w:tc>
        <w:tc>
          <w:tcPr>
            <w:tcW w:w="2304" w:type="dxa"/>
          </w:tcPr>
          <w:p w14:paraId="37AFADFA" w14:textId="1B3C7201" w:rsidR="00761AB8" w:rsidRPr="007679C5" w:rsidRDefault="672E6DCB" w:rsidP="063D79BF">
            <w:pPr>
              <w:pStyle w:val="Tabletext"/>
              <w:rPr>
                <w:lang w:val="es-US"/>
              </w:rPr>
            </w:pPr>
            <w:r w:rsidRPr="007679C5">
              <w:rPr>
                <w:lang w:val="es-US"/>
              </w:rPr>
              <w:t>Ayesha Khan</w:t>
            </w:r>
          </w:p>
          <w:p w14:paraId="4951DA91" w14:textId="715B1BEA" w:rsidR="500BFB11" w:rsidRPr="007679C5" w:rsidRDefault="500BFB11" w:rsidP="1C084C19">
            <w:pPr>
              <w:pStyle w:val="Tabletext"/>
              <w:rPr>
                <w:lang w:val="es-US"/>
              </w:rPr>
            </w:pPr>
            <w:r w:rsidRPr="007679C5">
              <w:rPr>
                <w:lang w:val="es-US"/>
              </w:rPr>
              <w:t>Eli Ventura</w:t>
            </w:r>
          </w:p>
          <w:p w14:paraId="45254F8A" w14:textId="6CF83F3F" w:rsidR="0FA58E7F" w:rsidRPr="007679C5" w:rsidRDefault="0FA58E7F" w:rsidP="1C084C19">
            <w:pPr>
              <w:pStyle w:val="Tabletext"/>
              <w:rPr>
                <w:lang w:val="es-US"/>
              </w:rPr>
            </w:pPr>
            <w:r w:rsidRPr="007679C5">
              <w:rPr>
                <w:lang w:val="es-US"/>
              </w:rPr>
              <w:t>Michaela Montelongo</w:t>
            </w:r>
          </w:p>
          <w:p w14:paraId="67CB36D0" w14:textId="3254DAD8" w:rsidR="00761AB8" w:rsidRPr="009D4A0B" w:rsidRDefault="41680632" w:rsidP="063D79BF">
            <w:pPr>
              <w:pStyle w:val="Tabletext"/>
            </w:pPr>
            <w:r>
              <w:t>Hector Marrero-Colominas</w:t>
            </w:r>
          </w:p>
        </w:tc>
      </w:tr>
      <w:tr w:rsidR="00717C4A" w14:paraId="76ED651F" w14:textId="77777777" w:rsidTr="1C084C19">
        <w:tc>
          <w:tcPr>
            <w:tcW w:w="2304" w:type="dxa"/>
          </w:tcPr>
          <w:p w14:paraId="371C1121" w14:textId="77777777" w:rsidR="00717C4A" w:rsidRDefault="00717C4A">
            <w:pPr>
              <w:pStyle w:val="Tabletext"/>
            </w:pPr>
          </w:p>
        </w:tc>
        <w:tc>
          <w:tcPr>
            <w:tcW w:w="1152" w:type="dxa"/>
          </w:tcPr>
          <w:p w14:paraId="4AC9FDC6" w14:textId="77777777" w:rsidR="00717C4A" w:rsidRDefault="00717C4A">
            <w:pPr>
              <w:pStyle w:val="Tabletext"/>
            </w:pPr>
          </w:p>
        </w:tc>
        <w:tc>
          <w:tcPr>
            <w:tcW w:w="3744" w:type="dxa"/>
          </w:tcPr>
          <w:p w14:paraId="42196627" w14:textId="77777777" w:rsidR="00717C4A" w:rsidRDefault="00717C4A">
            <w:pPr>
              <w:pStyle w:val="Tabletext"/>
            </w:pPr>
          </w:p>
        </w:tc>
        <w:tc>
          <w:tcPr>
            <w:tcW w:w="2304" w:type="dxa"/>
          </w:tcPr>
          <w:p w14:paraId="6370BC1C" w14:textId="77777777" w:rsidR="00717C4A" w:rsidRDefault="00717C4A">
            <w:pPr>
              <w:pStyle w:val="Tabletext"/>
            </w:pPr>
          </w:p>
        </w:tc>
      </w:tr>
      <w:tr w:rsidR="00717C4A" w14:paraId="59F6B09C" w14:textId="77777777" w:rsidTr="1C084C19">
        <w:tc>
          <w:tcPr>
            <w:tcW w:w="2304" w:type="dxa"/>
          </w:tcPr>
          <w:p w14:paraId="0C4D4622" w14:textId="77777777" w:rsidR="00717C4A" w:rsidRDefault="00717C4A">
            <w:pPr>
              <w:pStyle w:val="Tabletext"/>
            </w:pPr>
          </w:p>
        </w:tc>
        <w:tc>
          <w:tcPr>
            <w:tcW w:w="1152" w:type="dxa"/>
          </w:tcPr>
          <w:p w14:paraId="0B88412C" w14:textId="77777777" w:rsidR="00717C4A" w:rsidRDefault="00717C4A">
            <w:pPr>
              <w:pStyle w:val="Tabletext"/>
            </w:pPr>
          </w:p>
        </w:tc>
        <w:tc>
          <w:tcPr>
            <w:tcW w:w="3744" w:type="dxa"/>
          </w:tcPr>
          <w:p w14:paraId="0538FF04" w14:textId="77777777" w:rsidR="00717C4A" w:rsidRDefault="00717C4A">
            <w:pPr>
              <w:pStyle w:val="Tabletext"/>
            </w:pPr>
          </w:p>
        </w:tc>
        <w:tc>
          <w:tcPr>
            <w:tcW w:w="2304" w:type="dxa"/>
          </w:tcPr>
          <w:p w14:paraId="769C019C" w14:textId="77777777" w:rsidR="00717C4A" w:rsidRDefault="00717C4A">
            <w:pPr>
              <w:pStyle w:val="Tabletext"/>
            </w:pPr>
          </w:p>
        </w:tc>
      </w:tr>
    </w:tbl>
    <w:p w14:paraId="67E24316" w14:textId="77777777" w:rsidR="00717C4A" w:rsidRDefault="00717C4A"/>
    <w:p w14:paraId="4BCDEB62" w14:textId="77777777" w:rsidR="002360D8" w:rsidRDefault="002360D8">
      <w:pPr>
        <w:pStyle w:val="Title"/>
      </w:pPr>
    </w:p>
    <w:p w14:paraId="6E348AD7" w14:textId="1E76BA18" w:rsidR="00717C4A" w:rsidRDefault="008338FE">
      <w:pPr>
        <w:pStyle w:val="Title"/>
      </w:pPr>
      <w:r>
        <w:br w:type="page"/>
      </w:r>
      <w:r>
        <w:lastRenderedPageBreak/>
        <w:t>Table of Contents</w:t>
      </w:r>
    </w:p>
    <w:p w14:paraId="4002B859" w14:textId="12B60CD8" w:rsidR="005764AA" w:rsidRDefault="008338FE">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w:instrText>
      </w:r>
      <w:r>
        <w:fldChar w:fldCharType="separate"/>
      </w:r>
      <w:r w:rsidR="005764AA">
        <w:rPr>
          <w:noProof/>
        </w:rPr>
        <w:t>1.</w:t>
      </w:r>
      <w:r w:rsidR="005764AA">
        <w:rPr>
          <w:rFonts w:asciiTheme="minorHAnsi" w:eastAsiaTheme="minorEastAsia" w:hAnsiTheme="minorHAnsi" w:cstheme="minorBidi"/>
          <w:noProof/>
          <w:kern w:val="2"/>
          <w:sz w:val="24"/>
          <w:szCs w:val="24"/>
          <w:lang w:val="en-GB" w:eastAsia="en-GB"/>
          <w14:ligatures w14:val="standardContextual"/>
        </w:rPr>
        <w:tab/>
      </w:r>
      <w:r w:rsidR="005764AA">
        <w:rPr>
          <w:noProof/>
        </w:rPr>
        <w:t>Introduction</w:t>
      </w:r>
      <w:r w:rsidR="005764AA">
        <w:rPr>
          <w:noProof/>
        </w:rPr>
        <w:tab/>
      </w:r>
      <w:r w:rsidR="005764AA">
        <w:rPr>
          <w:noProof/>
        </w:rPr>
        <w:fldChar w:fldCharType="begin"/>
      </w:r>
      <w:r w:rsidR="005764AA">
        <w:rPr>
          <w:noProof/>
        </w:rPr>
        <w:instrText xml:space="preserve"> PAGEREF _Toc190040231 \h </w:instrText>
      </w:r>
      <w:r w:rsidR="005764AA">
        <w:rPr>
          <w:noProof/>
        </w:rPr>
      </w:r>
      <w:r w:rsidR="005764AA">
        <w:rPr>
          <w:noProof/>
        </w:rPr>
        <w:fldChar w:fldCharType="separate"/>
      </w:r>
      <w:r w:rsidR="00B47764">
        <w:rPr>
          <w:noProof/>
        </w:rPr>
        <w:t>6</w:t>
      </w:r>
      <w:r w:rsidR="005764AA">
        <w:rPr>
          <w:noProof/>
        </w:rPr>
        <w:fldChar w:fldCharType="end"/>
      </w:r>
    </w:p>
    <w:p w14:paraId="4366FAFC" w14:textId="37D043DA"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Purpose of the Document</w:t>
      </w:r>
      <w:r>
        <w:rPr>
          <w:noProof/>
        </w:rPr>
        <w:tab/>
      </w:r>
      <w:r>
        <w:rPr>
          <w:noProof/>
        </w:rPr>
        <w:fldChar w:fldCharType="begin"/>
      </w:r>
      <w:r>
        <w:rPr>
          <w:noProof/>
        </w:rPr>
        <w:instrText xml:space="preserve"> PAGEREF _Toc190040232 \h </w:instrText>
      </w:r>
      <w:r>
        <w:rPr>
          <w:noProof/>
        </w:rPr>
      </w:r>
      <w:r>
        <w:rPr>
          <w:noProof/>
        </w:rPr>
        <w:fldChar w:fldCharType="separate"/>
      </w:r>
      <w:r w:rsidR="00B47764">
        <w:rPr>
          <w:noProof/>
        </w:rPr>
        <w:t>6</w:t>
      </w:r>
      <w:r>
        <w:rPr>
          <w:noProof/>
        </w:rPr>
        <w:fldChar w:fldCharType="end"/>
      </w:r>
    </w:p>
    <w:p w14:paraId="60B7686A" w14:textId="4DBE5207"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1.2</w:t>
      </w:r>
      <w:r>
        <w:rPr>
          <w:rFonts w:asciiTheme="minorHAnsi" w:eastAsiaTheme="minorEastAsia" w:hAnsiTheme="minorHAnsi" w:cstheme="minorBidi"/>
          <w:noProof/>
          <w:kern w:val="2"/>
          <w:sz w:val="24"/>
          <w:szCs w:val="24"/>
          <w:lang w:val="en-GB" w:eastAsia="en-GB"/>
          <w14:ligatures w14:val="standardContextual"/>
        </w:rPr>
        <w:tab/>
      </w:r>
      <w:r>
        <w:rPr>
          <w:noProof/>
        </w:rPr>
        <w:t>Scope of the Document</w:t>
      </w:r>
      <w:r>
        <w:rPr>
          <w:noProof/>
        </w:rPr>
        <w:tab/>
      </w:r>
      <w:r>
        <w:rPr>
          <w:noProof/>
        </w:rPr>
        <w:fldChar w:fldCharType="begin"/>
      </w:r>
      <w:r>
        <w:rPr>
          <w:noProof/>
        </w:rPr>
        <w:instrText xml:space="preserve"> PAGEREF _Toc190040233 \h </w:instrText>
      </w:r>
      <w:r>
        <w:rPr>
          <w:noProof/>
        </w:rPr>
      </w:r>
      <w:r>
        <w:rPr>
          <w:noProof/>
        </w:rPr>
        <w:fldChar w:fldCharType="separate"/>
      </w:r>
      <w:r w:rsidR="00B47764">
        <w:rPr>
          <w:noProof/>
        </w:rPr>
        <w:t>6</w:t>
      </w:r>
      <w:r>
        <w:rPr>
          <w:noProof/>
        </w:rPr>
        <w:fldChar w:fldCharType="end"/>
      </w:r>
    </w:p>
    <w:p w14:paraId="772DA6A9" w14:textId="39BA777B"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1.3</w:t>
      </w:r>
      <w:r>
        <w:rPr>
          <w:rFonts w:asciiTheme="minorHAnsi" w:eastAsiaTheme="minorEastAsia" w:hAnsiTheme="minorHAnsi" w:cstheme="minorBidi"/>
          <w:noProof/>
          <w:kern w:val="2"/>
          <w:sz w:val="24"/>
          <w:szCs w:val="24"/>
          <w:lang w:val="en-GB" w:eastAsia="en-GB"/>
          <w14:ligatures w14:val="standardContextual"/>
        </w:rPr>
        <w:tab/>
      </w:r>
      <w:r>
        <w:rPr>
          <w:noProof/>
        </w:rPr>
        <w:t>References</w:t>
      </w:r>
      <w:r>
        <w:rPr>
          <w:noProof/>
        </w:rPr>
        <w:tab/>
      </w:r>
      <w:r>
        <w:rPr>
          <w:noProof/>
        </w:rPr>
        <w:fldChar w:fldCharType="begin"/>
      </w:r>
      <w:r>
        <w:rPr>
          <w:noProof/>
        </w:rPr>
        <w:instrText xml:space="preserve"> PAGEREF _Toc190040234 \h </w:instrText>
      </w:r>
      <w:r>
        <w:rPr>
          <w:noProof/>
        </w:rPr>
      </w:r>
      <w:r>
        <w:rPr>
          <w:noProof/>
        </w:rPr>
        <w:fldChar w:fldCharType="separate"/>
      </w:r>
      <w:r w:rsidR="00B47764">
        <w:rPr>
          <w:noProof/>
        </w:rPr>
        <w:t>6</w:t>
      </w:r>
      <w:r>
        <w:rPr>
          <w:noProof/>
        </w:rPr>
        <w:fldChar w:fldCharType="end"/>
      </w:r>
    </w:p>
    <w:p w14:paraId="2D5FA0C6" w14:textId="614533C8"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1.4</w:t>
      </w:r>
      <w:r>
        <w:rPr>
          <w:rFonts w:asciiTheme="minorHAnsi" w:eastAsiaTheme="minorEastAsia" w:hAnsiTheme="minorHAnsi" w:cstheme="minorBidi"/>
          <w:noProof/>
          <w:kern w:val="2"/>
          <w:sz w:val="24"/>
          <w:szCs w:val="24"/>
          <w:lang w:val="en-GB" w:eastAsia="en-GB"/>
          <w14:ligatures w14:val="standardContextual"/>
        </w:rPr>
        <w:tab/>
      </w:r>
      <w:r>
        <w:rPr>
          <w:noProof/>
        </w:rPr>
        <w:t>Definitions, Acronyms, and Abbreviations</w:t>
      </w:r>
      <w:r>
        <w:rPr>
          <w:noProof/>
        </w:rPr>
        <w:tab/>
      </w:r>
      <w:r>
        <w:rPr>
          <w:noProof/>
        </w:rPr>
        <w:fldChar w:fldCharType="begin"/>
      </w:r>
      <w:r>
        <w:rPr>
          <w:noProof/>
        </w:rPr>
        <w:instrText xml:space="preserve"> PAGEREF _Toc190040235 \h </w:instrText>
      </w:r>
      <w:r>
        <w:rPr>
          <w:noProof/>
        </w:rPr>
      </w:r>
      <w:r>
        <w:rPr>
          <w:noProof/>
        </w:rPr>
        <w:fldChar w:fldCharType="separate"/>
      </w:r>
      <w:r w:rsidR="00B47764">
        <w:rPr>
          <w:noProof/>
        </w:rPr>
        <w:t>6</w:t>
      </w:r>
      <w:r>
        <w:rPr>
          <w:noProof/>
        </w:rPr>
        <w:fldChar w:fldCharType="end"/>
      </w:r>
    </w:p>
    <w:p w14:paraId="48A79DAD" w14:textId="580FAC39"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2.</w:t>
      </w:r>
      <w:r>
        <w:rPr>
          <w:rFonts w:asciiTheme="minorHAnsi" w:eastAsiaTheme="minorEastAsia" w:hAnsiTheme="minorHAnsi" w:cstheme="minorBidi"/>
          <w:noProof/>
          <w:kern w:val="2"/>
          <w:sz w:val="24"/>
          <w:szCs w:val="24"/>
          <w:lang w:val="en-GB" w:eastAsia="en-GB"/>
          <w14:ligatures w14:val="standardContextual"/>
        </w:rPr>
        <w:tab/>
      </w:r>
      <w:r>
        <w:rPr>
          <w:noProof/>
        </w:rPr>
        <w:t>Project Goals</w:t>
      </w:r>
      <w:r>
        <w:rPr>
          <w:noProof/>
        </w:rPr>
        <w:tab/>
      </w:r>
      <w:r>
        <w:rPr>
          <w:noProof/>
        </w:rPr>
        <w:fldChar w:fldCharType="begin"/>
      </w:r>
      <w:r>
        <w:rPr>
          <w:noProof/>
        </w:rPr>
        <w:instrText xml:space="preserve"> PAGEREF _Toc190040236 \h </w:instrText>
      </w:r>
      <w:r>
        <w:rPr>
          <w:noProof/>
        </w:rPr>
      </w:r>
      <w:r>
        <w:rPr>
          <w:noProof/>
        </w:rPr>
        <w:fldChar w:fldCharType="separate"/>
      </w:r>
      <w:r w:rsidR="00B47764">
        <w:rPr>
          <w:noProof/>
        </w:rPr>
        <w:t>7</w:t>
      </w:r>
      <w:r>
        <w:rPr>
          <w:noProof/>
        </w:rPr>
        <w:fldChar w:fldCharType="end"/>
      </w:r>
    </w:p>
    <w:p w14:paraId="6158D634" w14:textId="281D7723"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2.1</w:t>
      </w:r>
      <w:r>
        <w:rPr>
          <w:rFonts w:asciiTheme="minorHAnsi" w:eastAsiaTheme="minorEastAsia" w:hAnsiTheme="minorHAnsi" w:cstheme="minorBidi"/>
          <w:noProof/>
          <w:kern w:val="2"/>
          <w:sz w:val="24"/>
          <w:szCs w:val="24"/>
          <w:lang w:val="en-GB" w:eastAsia="en-GB"/>
          <w14:ligatures w14:val="standardContextual"/>
        </w:rPr>
        <w:tab/>
      </w:r>
      <w:r>
        <w:rPr>
          <w:noProof/>
        </w:rPr>
        <w:t>Business Goals</w:t>
      </w:r>
      <w:r>
        <w:rPr>
          <w:noProof/>
        </w:rPr>
        <w:tab/>
      </w:r>
      <w:r>
        <w:rPr>
          <w:noProof/>
        </w:rPr>
        <w:fldChar w:fldCharType="begin"/>
      </w:r>
      <w:r>
        <w:rPr>
          <w:noProof/>
        </w:rPr>
        <w:instrText xml:space="preserve"> PAGEREF _Toc190040237 \h </w:instrText>
      </w:r>
      <w:r>
        <w:rPr>
          <w:noProof/>
        </w:rPr>
      </w:r>
      <w:r>
        <w:rPr>
          <w:noProof/>
        </w:rPr>
        <w:fldChar w:fldCharType="separate"/>
      </w:r>
      <w:r w:rsidR="00B47764">
        <w:rPr>
          <w:noProof/>
        </w:rPr>
        <w:t>7</w:t>
      </w:r>
      <w:r>
        <w:rPr>
          <w:noProof/>
        </w:rPr>
        <w:fldChar w:fldCharType="end"/>
      </w:r>
    </w:p>
    <w:p w14:paraId="281E795C" w14:textId="28174DB6"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2.2</w:t>
      </w:r>
      <w:r>
        <w:rPr>
          <w:rFonts w:asciiTheme="minorHAnsi" w:eastAsiaTheme="minorEastAsia" w:hAnsiTheme="minorHAnsi" w:cstheme="minorBidi"/>
          <w:noProof/>
          <w:kern w:val="2"/>
          <w:sz w:val="24"/>
          <w:szCs w:val="24"/>
          <w:lang w:val="en-GB" w:eastAsia="en-GB"/>
          <w14:ligatures w14:val="standardContextual"/>
        </w:rPr>
        <w:tab/>
      </w:r>
      <w:r>
        <w:rPr>
          <w:noProof/>
        </w:rPr>
        <w:t>Product Goals</w:t>
      </w:r>
      <w:r>
        <w:rPr>
          <w:noProof/>
        </w:rPr>
        <w:tab/>
      </w:r>
      <w:r>
        <w:rPr>
          <w:noProof/>
        </w:rPr>
        <w:fldChar w:fldCharType="begin"/>
      </w:r>
      <w:r>
        <w:rPr>
          <w:noProof/>
        </w:rPr>
        <w:instrText xml:space="preserve"> PAGEREF _Toc190040238 \h </w:instrText>
      </w:r>
      <w:r>
        <w:rPr>
          <w:noProof/>
        </w:rPr>
      </w:r>
      <w:r>
        <w:rPr>
          <w:noProof/>
        </w:rPr>
        <w:fldChar w:fldCharType="separate"/>
      </w:r>
      <w:r w:rsidR="00B47764">
        <w:rPr>
          <w:noProof/>
        </w:rPr>
        <w:t>7</w:t>
      </w:r>
      <w:r>
        <w:rPr>
          <w:noProof/>
        </w:rPr>
        <w:fldChar w:fldCharType="end"/>
      </w:r>
    </w:p>
    <w:p w14:paraId="34228A8D" w14:textId="09AF384A"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2.3</w:t>
      </w:r>
      <w:r>
        <w:rPr>
          <w:rFonts w:asciiTheme="minorHAnsi" w:eastAsiaTheme="minorEastAsia" w:hAnsiTheme="minorHAnsi" w:cstheme="minorBidi"/>
          <w:noProof/>
          <w:kern w:val="2"/>
          <w:sz w:val="24"/>
          <w:szCs w:val="24"/>
          <w:lang w:val="en-GB" w:eastAsia="en-GB"/>
          <w14:ligatures w14:val="standardContextual"/>
        </w:rPr>
        <w:tab/>
      </w:r>
      <w:r>
        <w:rPr>
          <w:noProof/>
        </w:rPr>
        <w:t>Quality Goals</w:t>
      </w:r>
      <w:r>
        <w:rPr>
          <w:noProof/>
        </w:rPr>
        <w:tab/>
      </w:r>
      <w:r>
        <w:rPr>
          <w:noProof/>
        </w:rPr>
        <w:fldChar w:fldCharType="begin"/>
      </w:r>
      <w:r>
        <w:rPr>
          <w:noProof/>
        </w:rPr>
        <w:instrText xml:space="preserve"> PAGEREF _Toc190040239 \h </w:instrText>
      </w:r>
      <w:r>
        <w:rPr>
          <w:noProof/>
        </w:rPr>
      </w:r>
      <w:r>
        <w:rPr>
          <w:noProof/>
        </w:rPr>
        <w:fldChar w:fldCharType="separate"/>
      </w:r>
      <w:r w:rsidR="00B47764">
        <w:rPr>
          <w:noProof/>
        </w:rPr>
        <w:t>7</w:t>
      </w:r>
      <w:r>
        <w:rPr>
          <w:noProof/>
        </w:rPr>
        <w:fldChar w:fldCharType="end"/>
      </w:r>
    </w:p>
    <w:p w14:paraId="2C2A0BAE" w14:textId="3AAE6932"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3.</w:t>
      </w:r>
      <w:r>
        <w:rPr>
          <w:rFonts w:asciiTheme="minorHAnsi" w:eastAsiaTheme="minorEastAsia" w:hAnsiTheme="minorHAnsi" w:cstheme="minorBidi"/>
          <w:noProof/>
          <w:kern w:val="2"/>
          <w:sz w:val="24"/>
          <w:szCs w:val="24"/>
          <w:lang w:val="en-GB" w:eastAsia="en-GB"/>
          <w14:ligatures w14:val="standardContextual"/>
        </w:rPr>
        <w:tab/>
      </w:r>
      <w:r>
        <w:rPr>
          <w:noProof/>
        </w:rPr>
        <w:t>Project Stakeholders and Stakes</w:t>
      </w:r>
      <w:r>
        <w:rPr>
          <w:noProof/>
        </w:rPr>
        <w:tab/>
      </w:r>
      <w:r>
        <w:rPr>
          <w:noProof/>
        </w:rPr>
        <w:fldChar w:fldCharType="begin"/>
      </w:r>
      <w:r>
        <w:rPr>
          <w:noProof/>
        </w:rPr>
        <w:instrText xml:space="preserve"> PAGEREF _Toc190040240 \h </w:instrText>
      </w:r>
      <w:r>
        <w:rPr>
          <w:noProof/>
        </w:rPr>
      </w:r>
      <w:r>
        <w:rPr>
          <w:noProof/>
        </w:rPr>
        <w:fldChar w:fldCharType="separate"/>
      </w:r>
      <w:r w:rsidR="00B47764">
        <w:rPr>
          <w:noProof/>
        </w:rPr>
        <w:t>7</w:t>
      </w:r>
      <w:r>
        <w:rPr>
          <w:noProof/>
        </w:rPr>
        <w:fldChar w:fldCharType="end"/>
      </w:r>
    </w:p>
    <w:p w14:paraId="640EDE7C" w14:textId="24919A0E" w:rsidR="005764AA" w:rsidRDefault="005764AA">
      <w:pPr>
        <w:pStyle w:val="TOC2"/>
        <w:tabs>
          <w:tab w:val="left" w:pos="1000"/>
        </w:tabs>
        <w:rPr>
          <w:rFonts w:asciiTheme="minorHAnsi" w:eastAsiaTheme="minorEastAsia" w:hAnsiTheme="minorHAnsi" w:cstheme="minorBidi"/>
          <w:noProof/>
          <w:kern w:val="2"/>
          <w:sz w:val="24"/>
          <w:szCs w:val="24"/>
          <w:lang w:val="en-GB" w:eastAsia="en-GB"/>
          <w14:ligatures w14:val="standardContextual"/>
        </w:rPr>
      </w:pPr>
      <w:r>
        <w:rPr>
          <w:noProof/>
        </w:rPr>
        <w:t>3.1</w:t>
      </w:r>
      <w:r>
        <w:rPr>
          <w:rFonts w:asciiTheme="minorHAnsi" w:eastAsiaTheme="minorEastAsia" w:hAnsiTheme="minorHAnsi" w:cstheme="minorBidi"/>
          <w:noProof/>
          <w:kern w:val="2"/>
          <w:sz w:val="24"/>
          <w:szCs w:val="24"/>
          <w:lang w:val="en-GB" w:eastAsia="en-GB"/>
          <w14:ligatures w14:val="standardContextual"/>
        </w:rPr>
        <w:tab/>
      </w:r>
      <w:r>
        <w:rPr>
          <w:noProof/>
        </w:rPr>
        <w:t>Summary of Key Stakeholder or User Needs</w:t>
      </w:r>
      <w:r>
        <w:rPr>
          <w:noProof/>
        </w:rPr>
        <w:tab/>
      </w:r>
      <w:r>
        <w:rPr>
          <w:noProof/>
        </w:rPr>
        <w:fldChar w:fldCharType="begin"/>
      </w:r>
      <w:r>
        <w:rPr>
          <w:noProof/>
        </w:rPr>
        <w:instrText xml:space="preserve"> PAGEREF _Toc190040241 \h </w:instrText>
      </w:r>
      <w:r>
        <w:rPr>
          <w:noProof/>
        </w:rPr>
      </w:r>
      <w:r>
        <w:rPr>
          <w:noProof/>
        </w:rPr>
        <w:fldChar w:fldCharType="separate"/>
      </w:r>
      <w:r w:rsidR="00B47764">
        <w:rPr>
          <w:noProof/>
        </w:rPr>
        <w:t>7</w:t>
      </w:r>
      <w:r>
        <w:rPr>
          <w:noProof/>
        </w:rPr>
        <w:fldChar w:fldCharType="end"/>
      </w:r>
    </w:p>
    <w:p w14:paraId="297A37CE" w14:textId="3DE25F92"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4.</w:t>
      </w:r>
      <w:r>
        <w:rPr>
          <w:rFonts w:asciiTheme="minorHAnsi" w:eastAsiaTheme="minorEastAsia" w:hAnsiTheme="minorHAnsi" w:cstheme="minorBidi"/>
          <w:noProof/>
          <w:kern w:val="2"/>
          <w:sz w:val="24"/>
          <w:szCs w:val="24"/>
          <w:lang w:val="en-GB" w:eastAsia="en-GB"/>
          <w14:ligatures w14:val="standardContextual"/>
        </w:rPr>
        <w:tab/>
      </w:r>
      <w:r>
        <w:rPr>
          <w:noProof/>
        </w:rPr>
        <w:t>Project Budget</w:t>
      </w:r>
      <w:r>
        <w:rPr>
          <w:noProof/>
        </w:rPr>
        <w:tab/>
      </w:r>
      <w:r>
        <w:rPr>
          <w:noProof/>
        </w:rPr>
        <w:fldChar w:fldCharType="begin"/>
      </w:r>
      <w:r>
        <w:rPr>
          <w:noProof/>
        </w:rPr>
        <w:instrText xml:space="preserve"> PAGEREF _Toc190040242 \h </w:instrText>
      </w:r>
      <w:r>
        <w:rPr>
          <w:noProof/>
        </w:rPr>
      </w:r>
      <w:r>
        <w:rPr>
          <w:noProof/>
        </w:rPr>
        <w:fldChar w:fldCharType="separate"/>
      </w:r>
      <w:r w:rsidR="00B47764">
        <w:rPr>
          <w:noProof/>
        </w:rPr>
        <w:t>7</w:t>
      </w:r>
      <w:r>
        <w:rPr>
          <w:noProof/>
        </w:rPr>
        <w:fldChar w:fldCharType="end"/>
      </w:r>
    </w:p>
    <w:p w14:paraId="50BB9DDF" w14:textId="346A9358"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5.</w:t>
      </w:r>
      <w:r>
        <w:rPr>
          <w:rFonts w:asciiTheme="minorHAnsi" w:eastAsiaTheme="minorEastAsia" w:hAnsiTheme="minorHAnsi" w:cstheme="minorBidi"/>
          <w:noProof/>
          <w:kern w:val="2"/>
          <w:sz w:val="24"/>
          <w:szCs w:val="24"/>
          <w:lang w:val="en-GB" w:eastAsia="en-GB"/>
          <w14:ligatures w14:val="standardContextual"/>
        </w:rPr>
        <w:tab/>
      </w:r>
      <w:r>
        <w:rPr>
          <w:noProof/>
        </w:rPr>
        <w:t>Project Milestones and Schedule</w:t>
      </w:r>
      <w:r>
        <w:rPr>
          <w:noProof/>
        </w:rPr>
        <w:tab/>
      </w:r>
      <w:r>
        <w:rPr>
          <w:noProof/>
        </w:rPr>
        <w:fldChar w:fldCharType="begin"/>
      </w:r>
      <w:r>
        <w:rPr>
          <w:noProof/>
        </w:rPr>
        <w:instrText xml:space="preserve"> PAGEREF _Toc190040243 \h </w:instrText>
      </w:r>
      <w:r>
        <w:rPr>
          <w:noProof/>
        </w:rPr>
      </w:r>
      <w:r>
        <w:rPr>
          <w:noProof/>
        </w:rPr>
        <w:fldChar w:fldCharType="separate"/>
      </w:r>
      <w:r w:rsidR="00B47764">
        <w:rPr>
          <w:noProof/>
        </w:rPr>
        <w:t>8</w:t>
      </w:r>
      <w:r>
        <w:rPr>
          <w:noProof/>
        </w:rPr>
        <w:fldChar w:fldCharType="end"/>
      </w:r>
    </w:p>
    <w:p w14:paraId="48A44B27" w14:textId="51EF809B"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6.</w:t>
      </w:r>
      <w:r>
        <w:rPr>
          <w:rFonts w:asciiTheme="minorHAnsi" w:eastAsiaTheme="minorEastAsia" w:hAnsiTheme="minorHAnsi" w:cstheme="minorBidi"/>
          <w:noProof/>
          <w:kern w:val="2"/>
          <w:sz w:val="24"/>
          <w:szCs w:val="24"/>
          <w:lang w:val="en-GB" w:eastAsia="en-GB"/>
          <w14:ligatures w14:val="standardContextual"/>
        </w:rPr>
        <w:tab/>
      </w:r>
      <w:r>
        <w:rPr>
          <w:noProof/>
        </w:rPr>
        <w:t>Project Communications</w:t>
      </w:r>
      <w:r>
        <w:rPr>
          <w:noProof/>
        </w:rPr>
        <w:tab/>
      </w:r>
      <w:r>
        <w:rPr>
          <w:noProof/>
        </w:rPr>
        <w:fldChar w:fldCharType="begin"/>
      </w:r>
      <w:r>
        <w:rPr>
          <w:noProof/>
        </w:rPr>
        <w:instrText xml:space="preserve"> PAGEREF _Toc190040244 \h </w:instrText>
      </w:r>
      <w:r>
        <w:rPr>
          <w:noProof/>
        </w:rPr>
      </w:r>
      <w:r>
        <w:rPr>
          <w:noProof/>
        </w:rPr>
        <w:fldChar w:fldCharType="separate"/>
      </w:r>
      <w:r w:rsidR="00B47764">
        <w:rPr>
          <w:noProof/>
        </w:rPr>
        <w:t>8</w:t>
      </w:r>
      <w:r>
        <w:rPr>
          <w:noProof/>
        </w:rPr>
        <w:fldChar w:fldCharType="end"/>
      </w:r>
    </w:p>
    <w:p w14:paraId="61E3FA85" w14:textId="7ACDAF29"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7.</w:t>
      </w:r>
      <w:r>
        <w:rPr>
          <w:rFonts w:asciiTheme="minorHAnsi" w:eastAsiaTheme="minorEastAsia" w:hAnsiTheme="minorHAnsi" w:cstheme="minorBidi"/>
          <w:noProof/>
          <w:kern w:val="2"/>
          <w:sz w:val="24"/>
          <w:szCs w:val="24"/>
          <w:lang w:val="en-GB" w:eastAsia="en-GB"/>
          <w14:ligatures w14:val="standardContextual"/>
        </w:rPr>
        <w:tab/>
      </w:r>
      <w:r>
        <w:rPr>
          <w:noProof/>
        </w:rPr>
        <w:t>Project Members and Roles</w:t>
      </w:r>
      <w:r>
        <w:rPr>
          <w:noProof/>
        </w:rPr>
        <w:tab/>
      </w:r>
      <w:r>
        <w:rPr>
          <w:noProof/>
        </w:rPr>
        <w:fldChar w:fldCharType="begin"/>
      </w:r>
      <w:r>
        <w:rPr>
          <w:noProof/>
        </w:rPr>
        <w:instrText xml:space="preserve"> PAGEREF _Toc190040245 \h </w:instrText>
      </w:r>
      <w:r>
        <w:rPr>
          <w:noProof/>
        </w:rPr>
      </w:r>
      <w:r>
        <w:rPr>
          <w:noProof/>
        </w:rPr>
        <w:fldChar w:fldCharType="separate"/>
      </w:r>
      <w:r w:rsidR="00B47764">
        <w:rPr>
          <w:noProof/>
        </w:rPr>
        <w:t>9</w:t>
      </w:r>
      <w:r>
        <w:rPr>
          <w:noProof/>
        </w:rPr>
        <w:fldChar w:fldCharType="end"/>
      </w:r>
    </w:p>
    <w:p w14:paraId="020EBAFA" w14:textId="1E097648"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8.</w:t>
      </w:r>
      <w:r>
        <w:rPr>
          <w:rFonts w:asciiTheme="minorHAnsi" w:eastAsiaTheme="minorEastAsia" w:hAnsiTheme="minorHAnsi" w:cstheme="minorBidi"/>
          <w:noProof/>
          <w:kern w:val="2"/>
          <w:sz w:val="24"/>
          <w:szCs w:val="24"/>
          <w:lang w:val="en-GB" w:eastAsia="en-GB"/>
          <w14:ligatures w14:val="standardContextual"/>
        </w:rPr>
        <w:tab/>
      </w:r>
      <w:r>
        <w:rPr>
          <w:noProof/>
        </w:rPr>
        <w:t>Project Work Breakdown Structure (WBS)</w:t>
      </w:r>
      <w:r>
        <w:rPr>
          <w:noProof/>
        </w:rPr>
        <w:tab/>
      </w:r>
      <w:r>
        <w:rPr>
          <w:noProof/>
        </w:rPr>
        <w:fldChar w:fldCharType="begin"/>
      </w:r>
      <w:r>
        <w:rPr>
          <w:noProof/>
        </w:rPr>
        <w:instrText xml:space="preserve"> PAGEREF _Toc190040246 \h </w:instrText>
      </w:r>
      <w:r>
        <w:rPr>
          <w:noProof/>
        </w:rPr>
      </w:r>
      <w:r>
        <w:rPr>
          <w:noProof/>
        </w:rPr>
        <w:fldChar w:fldCharType="separate"/>
      </w:r>
      <w:r w:rsidR="00B47764">
        <w:rPr>
          <w:noProof/>
        </w:rPr>
        <w:t>10</w:t>
      </w:r>
      <w:r>
        <w:rPr>
          <w:noProof/>
        </w:rPr>
        <w:fldChar w:fldCharType="end"/>
      </w:r>
    </w:p>
    <w:p w14:paraId="0A27C990" w14:textId="0CBE30E5" w:rsidR="005764AA" w:rsidRDefault="005764AA">
      <w:pPr>
        <w:pStyle w:val="TOC1"/>
        <w:tabs>
          <w:tab w:val="left" w:pos="432"/>
        </w:tabs>
        <w:rPr>
          <w:rFonts w:asciiTheme="minorHAnsi" w:eastAsiaTheme="minorEastAsia" w:hAnsiTheme="minorHAnsi" w:cstheme="minorBidi"/>
          <w:noProof/>
          <w:kern w:val="2"/>
          <w:sz w:val="24"/>
          <w:szCs w:val="24"/>
          <w:lang w:val="en-GB" w:eastAsia="en-GB"/>
          <w14:ligatures w14:val="standardContextual"/>
        </w:rPr>
      </w:pPr>
      <w:r>
        <w:rPr>
          <w:noProof/>
        </w:rPr>
        <w:t>9.</w:t>
      </w:r>
      <w:r>
        <w:rPr>
          <w:rFonts w:asciiTheme="minorHAnsi" w:eastAsiaTheme="minorEastAsia" w:hAnsiTheme="minorHAnsi" w:cstheme="minorBidi"/>
          <w:noProof/>
          <w:kern w:val="2"/>
          <w:sz w:val="24"/>
          <w:szCs w:val="24"/>
          <w:lang w:val="en-GB" w:eastAsia="en-GB"/>
          <w14:ligatures w14:val="standardContextual"/>
        </w:rPr>
        <w:tab/>
      </w:r>
      <w:r>
        <w:rPr>
          <w:noProof/>
        </w:rPr>
        <w:t>Project Deliverables</w:t>
      </w:r>
      <w:r>
        <w:rPr>
          <w:noProof/>
        </w:rPr>
        <w:tab/>
      </w:r>
      <w:r>
        <w:rPr>
          <w:noProof/>
        </w:rPr>
        <w:fldChar w:fldCharType="begin"/>
      </w:r>
      <w:r>
        <w:rPr>
          <w:noProof/>
        </w:rPr>
        <w:instrText xml:space="preserve"> PAGEREF _Toc190040247 \h </w:instrText>
      </w:r>
      <w:r>
        <w:rPr>
          <w:noProof/>
        </w:rPr>
      </w:r>
      <w:r>
        <w:rPr>
          <w:noProof/>
        </w:rPr>
        <w:fldChar w:fldCharType="separate"/>
      </w:r>
      <w:r w:rsidR="00B47764">
        <w:rPr>
          <w:noProof/>
        </w:rPr>
        <w:t>12</w:t>
      </w:r>
      <w:r>
        <w:rPr>
          <w:noProof/>
        </w:rPr>
        <w:fldChar w:fldCharType="end"/>
      </w:r>
    </w:p>
    <w:p w14:paraId="336C4A65" w14:textId="31B0491F" w:rsidR="005764AA" w:rsidRDefault="005764AA">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Pr>
          <w:noProof/>
        </w:rPr>
        <w:t>10.</w:t>
      </w:r>
      <w:r>
        <w:rPr>
          <w:rFonts w:asciiTheme="minorHAnsi" w:eastAsiaTheme="minorEastAsia" w:hAnsiTheme="minorHAnsi" w:cstheme="minorBidi"/>
          <w:noProof/>
          <w:kern w:val="2"/>
          <w:sz w:val="24"/>
          <w:szCs w:val="24"/>
          <w:lang w:val="en-GB" w:eastAsia="en-GB"/>
          <w14:ligatures w14:val="standardContextual"/>
        </w:rPr>
        <w:tab/>
      </w:r>
      <w:r>
        <w:rPr>
          <w:noProof/>
        </w:rPr>
        <w:t>Project Risks</w:t>
      </w:r>
      <w:r>
        <w:rPr>
          <w:noProof/>
        </w:rPr>
        <w:tab/>
      </w:r>
      <w:r>
        <w:rPr>
          <w:noProof/>
        </w:rPr>
        <w:fldChar w:fldCharType="begin"/>
      </w:r>
      <w:r>
        <w:rPr>
          <w:noProof/>
        </w:rPr>
        <w:instrText xml:space="preserve"> PAGEREF _Toc190040248 \h </w:instrText>
      </w:r>
      <w:r>
        <w:rPr>
          <w:noProof/>
        </w:rPr>
      </w:r>
      <w:r>
        <w:rPr>
          <w:noProof/>
        </w:rPr>
        <w:fldChar w:fldCharType="separate"/>
      </w:r>
      <w:r w:rsidR="00B47764">
        <w:rPr>
          <w:noProof/>
        </w:rPr>
        <w:t>12</w:t>
      </w:r>
      <w:r>
        <w:rPr>
          <w:noProof/>
        </w:rPr>
        <w:fldChar w:fldCharType="end"/>
      </w:r>
    </w:p>
    <w:p w14:paraId="5C6ECE2F" w14:textId="267ACED0" w:rsidR="005764AA" w:rsidRDefault="005764AA">
      <w:pPr>
        <w:pStyle w:val="TOC1"/>
        <w:tabs>
          <w:tab w:val="left" w:pos="864"/>
        </w:tabs>
        <w:rPr>
          <w:rFonts w:asciiTheme="minorHAnsi" w:eastAsiaTheme="minorEastAsia" w:hAnsiTheme="minorHAnsi" w:cstheme="minorBidi"/>
          <w:noProof/>
          <w:kern w:val="2"/>
          <w:sz w:val="24"/>
          <w:szCs w:val="24"/>
          <w:lang w:val="en-GB" w:eastAsia="en-GB"/>
          <w14:ligatures w14:val="standardContextual"/>
        </w:rPr>
      </w:pPr>
      <w:r>
        <w:rPr>
          <w:noProof/>
        </w:rPr>
        <w:t>11.</w:t>
      </w:r>
      <w:r>
        <w:rPr>
          <w:rFonts w:asciiTheme="minorHAnsi" w:eastAsiaTheme="minorEastAsia" w:hAnsiTheme="minorHAnsi" w:cstheme="minorBidi"/>
          <w:noProof/>
          <w:kern w:val="2"/>
          <w:sz w:val="24"/>
          <w:szCs w:val="24"/>
          <w:lang w:val="en-GB" w:eastAsia="en-GB"/>
          <w14:ligatures w14:val="standardContextual"/>
        </w:rPr>
        <w:tab/>
      </w:r>
      <w:r>
        <w:rPr>
          <w:noProof/>
        </w:rPr>
        <w:t>Project Software Tools</w:t>
      </w:r>
      <w:r>
        <w:rPr>
          <w:noProof/>
        </w:rPr>
        <w:tab/>
      </w:r>
      <w:r>
        <w:rPr>
          <w:noProof/>
        </w:rPr>
        <w:fldChar w:fldCharType="begin"/>
      </w:r>
      <w:r>
        <w:rPr>
          <w:noProof/>
        </w:rPr>
        <w:instrText xml:space="preserve"> PAGEREF _Toc190040249 \h </w:instrText>
      </w:r>
      <w:r>
        <w:rPr>
          <w:noProof/>
        </w:rPr>
      </w:r>
      <w:r>
        <w:rPr>
          <w:noProof/>
        </w:rPr>
        <w:fldChar w:fldCharType="separate"/>
      </w:r>
      <w:r w:rsidR="00B47764">
        <w:rPr>
          <w:noProof/>
        </w:rPr>
        <w:t>13</w:t>
      </w:r>
      <w:r>
        <w:rPr>
          <w:noProof/>
        </w:rPr>
        <w:fldChar w:fldCharType="end"/>
      </w:r>
    </w:p>
    <w:p w14:paraId="21E8D94C" w14:textId="13432826" w:rsidR="005764AA" w:rsidRDefault="005764AA">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Pr>
          <w:noProof/>
        </w:rPr>
        <w:t>11.1</w:t>
      </w:r>
      <w:r>
        <w:rPr>
          <w:rFonts w:asciiTheme="minorHAnsi" w:eastAsiaTheme="minorEastAsia" w:hAnsiTheme="minorHAnsi" w:cstheme="minorBidi"/>
          <w:noProof/>
          <w:kern w:val="2"/>
          <w:sz w:val="24"/>
          <w:szCs w:val="24"/>
          <w:lang w:val="en-GB" w:eastAsia="en-GB"/>
          <w14:ligatures w14:val="standardContextual"/>
        </w:rPr>
        <w:tab/>
      </w:r>
      <w:r>
        <w:rPr>
          <w:noProof/>
        </w:rPr>
        <w:t>List of Project Software Tools</w:t>
      </w:r>
      <w:r>
        <w:rPr>
          <w:noProof/>
        </w:rPr>
        <w:tab/>
      </w:r>
      <w:r>
        <w:rPr>
          <w:noProof/>
        </w:rPr>
        <w:fldChar w:fldCharType="begin"/>
      </w:r>
      <w:r>
        <w:rPr>
          <w:noProof/>
        </w:rPr>
        <w:instrText xml:space="preserve"> PAGEREF _Toc190040250 \h </w:instrText>
      </w:r>
      <w:r>
        <w:rPr>
          <w:noProof/>
        </w:rPr>
      </w:r>
      <w:r>
        <w:rPr>
          <w:noProof/>
        </w:rPr>
        <w:fldChar w:fldCharType="separate"/>
      </w:r>
      <w:r w:rsidR="00B47764">
        <w:rPr>
          <w:noProof/>
        </w:rPr>
        <w:t>13</w:t>
      </w:r>
      <w:r>
        <w:rPr>
          <w:noProof/>
        </w:rPr>
        <w:fldChar w:fldCharType="end"/>
      </w:r>
    </w:p>
    <w:p w14:paraId="7CE51046" w14:textId="37D8B6E6" w:rsidR="005764AA" w:rsidRDefault="005764AA">
      <w:pPr>
        <w:pStyle w:val="TOC2"/>
        <w:tabs>
          <w:tab w:val="left" w:pos="1200"/>
        </w:tabs>
        <w:rPr>
          <w:rFonts w:asciiTheme="minorHAnsi" w:eastAsiaTheme="minorEastAsia" w:hAnsiTheme="minorHAnsi" w:cstheme="minorBidi"/>
          <w:noProof/>
          <w:kern w:val="2"/>
          <w:sz w:val="24"/>
          <w:szCs w:val="24"/>
          <w:lang w:val="en-GB" w:eastAsia="en-GB"/>
          <w14:ligatures w14:val="standardContextual"/>
        </w:rPr>
      </w:pPr>
      <w:r>
        <w:rPr>
          <w:noProof/>
        </w:rPr>
        <w:t>11.2</w:t>
      </w:r>
      <w:r>
        <w:rPr>
          <w:rFonts w:asciiTheme="minorHAnsi" w:eastAsiaTheme="minorEastAsia" w:hAnsiTheme="minorHAnsi" w:cstheme="minorBidi"/>
          <w:noProof/>
          <w:kern w:val="2"/>
          <w:sz w:val="24"/>
          <w:szCs w:val="24"/>
          <w:lang w:val="en-GB" w:eastAsia="en-GB"/>
          <w14:ligatures w14:val="standardContextual"/>
        </w:rPr>
        <w:tab/>
      </w:r>
      <w:r>
        <w:rPr>
          <w:noProof/>
        </w:rPr>
        <w:t>Screenshots of Project Software Tools</w:t>
      </w:r>
      <w:r>
        <w:rPr>
          <w:noProof/>
        </w:rPr>
        <w:tab/>
      </w:r>
      <w:r>
        <w:rPr>
          <w:noProof/>
        </w:rPr>
        <w:fldChar w:fldCharType="begin"/>
      </w:r>
      <w:r>
        <w:rPr>
          <w:noProof/>
        </w:rPr>
        <w:instrText xml:space="preserve"> PAGEREF _Toc190040251 \h </w:instrText>
      </w:r>
      <w:r>
        <w:rPr>
          <w:noProof/>
        </w:rPr>
      </w:r>
      <w:r>
        <w:rPr>
          <w:noProof/>
        </w:rPr>
        <w:fldChar w:fldCharType="separate"/>
      </w:r>
      <w:r w:rsidR="00B47764">
        <w:rPr>
          <w:noProof/>
        </w:rPr>
        <w:t>14</w:t>
      </w:r>
      <w:r>
        <w:rPr>
          <w:noProof/>
        </w:rPr>
        <w:fldChar w:fldCharType="end"/>
      </w:r>
    </w:p>
    <w:p w14:paraId="307942D8" w14:textId="7AAE3B32" w:rsidR="00717C4A" w:rsidRDefault="008338FE">
      <w:pPr>
        <w:pStyle w:val="Title"/>
      </w:pPr>
      <w:r>
        <w:fldChar w:fldCharType="end"/>
      </w:r>
      <w:r>
        <w:br w:type="page"/>
      </w:r>
      <w:r w:rsidR="009D4A0B">
        <w:lastRenderedPageBreak/>
        <w:t>Project Plan</w:t>
      </w:r>
    </w:p>
    <w:p w14:paraId="37063561" w14:textId="77777777" w:rsidR="00717C4A" w:rsidRDefault="008338FE">
      <w:pPr>
        <w:pStyle w:val="Heading1"/>
      </w:pPr>
      <w:bookmarkStart w:id="1" w:name="_Toc456598586"/>
      <w:bookmarkStart w:id="2" w:name="_Toc456600917"/>
      <w:bookmarkStart w:id="3" w:name="_Toc512930904"/>
      <w:bookmarkStart w:id="4" w:name="_Toc190040231"/>
      <w:bookmarkStart w:id="5" w:name="_Toc436203377"/>
      <w:bookmarkStart w:id="6" w:name="_Toc452813577"/>
      <w:r>
        <w:t>Introduction</w:t>
      </w:r>
      <w:bookmarkEnd w:id="1"/>
      <w:bookmarkEnd w:id="2"/>
      <w:bookmarkEnd w:id="3"/>
      <w:bookmarkEnd w:id="4"/>
    </w:p>
    <w:p w14:paraId="02FF830B" w14:textId="6114A6B2" w:rsidR="00FC70D3" w:rsidRDefault="479991DD" w:rsidP="1E523843">
      <w:pPr>
        <w:pStyle w:val="Heading2"/>
      </w:pPr>
      <w:bookmarkStart w:id="7" w:name="_Toc190040232"/>
      <w:r>
        <w:t>Purpose of the Document</w:t>
      </w:r>
      <w:bookmarkEnd w:id="7"/>
    </w:p>
    <w:p w14:paraId="74EB9455" w14:textId="002E3370" w:rsidR="3766304A" w:rsidRDefault="5B0F75D4" w:rsidP="1E523843">
      <w:pPr>
        <w:pStyle w:val="Heading2"/>
        <w:numPr>
          <w:ilvl w:val="0"/>
          <w:numId w:val="0"/>
        </w:numPr>
        <w:rPr>
          <w:rFonts w:ascii="Times New Roman" w:hAnsi="Times New Roman"/>
          <w:b w:val="0"/>
        </w:rPr>
      </w:pPr>
      <w:commentRangeStart w:id="8"/>
      <w:r w:rsidRPr="1C084C19">
        <w:rPr>
          <w:rFonts w:ascii="Times New Roman" w:hAnsi="Times New Roman"/>
          <w:b w:val="0"/>
        </w:rPr>
        <w:t>The purpose of t</w:t>
      </w:r>
      <w:r w:rsidR="3C7A00A4" w:rsidRPr="1C084C19">
        <w:rPr>
          <w:rFonts w:ascii="Times New Roman" w:hAnsi="Times New Roman"/>
          <w:b w:val="0"/>
        </w:rPr>
        <w:t>he Project Plan (PP)</w:t>
      </w:r>
      <w:r w:rsidRPr="1C084C19">
        <w:rPr>
          <w:rFonts w:ascii="Times New Roman" w:hAnsi="Times New Roman"/>
          <w:b w:val="0"/>
        </w:rPr>
        <w:t xml:space="preserve"> is to provide a development structure to the QuantumShell team by describing the goals, needs, and milestones of the Omnium project</w:t>
      </w:r>
      <w:r w:rsidR="5DF1C581" w:rsidRPr="1C084C19">
        <w:rPr>
          <w:rFonts w:ascii="Times New Roman" w:hAnsi="Times New Roman"/>
          <w:b w:val="0"/>
        </w:rPr>
        <w:t>. T</w:t>
      </w:r>
      <w:r w:rsidR="3DF43057" w:rsidRPr="1C084C19">
        <w:rPr>
          <w:rFonts w:ascii="Times New Roman" w:hAnsi="Times New Roman"/>
          <w:b w:val="0"/>
        </w:rPr>
        <w:t>his document</w:t>
      </w:r>
      <w:r w:rsidR="5DF1C581" w:rsidRPr="1C084C19">
        <w:rPr>
          <w:rFonts w:ascii="Times New Roman" w:hAnsi="Times New Roman"/>
          <w:b w:val="0"/>
        </w:rPr>
        <w:t xml:space="preserve"> is provided to aid the team </w:t>
      </w:r>
      <w:r w:rsidR="7171B002" w:rsidRPr="1C084C19">
        <w:rPr>
          <w:rFonts w:ascii="Times New Roman" w:hAnsi="Times New Roman"/>
          <w:b w:val="0"/>
        </w:rPr>
        <w:t>a</w:t>
      </w:r>
      <w:r w:rsidR="5DF1C581" w:rsidRPr="1C084C19">
        <w:rPr>
          <w:rFonts w:ascii="Times New Roman" w:hAnsi="Times New Roman"/>
          <w:b w:val="0"/>
        </w:rPr>
        <w:t xml:space="preserve">s a guideline for the </w:t>
      </w:r>
      <w:r w:rsidR="2A964E49" w:rsidRPr="1C084C19">
        <w:rPr>
          <w:rFonts w:ascii="Times New Roman" w:hAnsi="Times New Roman"/>
          <w:b w:val="0"/>
        </w:rPr>
        <w:t xml:space="preserve">development of the </w:t>
      </w:r>
      <w:proofErr w:type="gramStart"/>
      <w:r w:rsidR="5DF1C581" w:rsidRPr="1C084C19">
        <w:rPr>
          <w:rFonts w:ascii="Times New Roman" w:hAnsi="Times New Roman"/>
          <w:b w:val="0"/>
        </w:rPr>
        <w:t>Omnium</w:t>
      </w:r>
      <w:r w:rsidR="6D944EA5" w:rsidRPr="1C084C19">
        <w:rPr>
          <w:rFonts w:ascii="Times New Roman" w:hAnsi="Times New Roman"/>
          <w:b w:val="0"/>
        </w:rPr>
        <w:t xml:space="preserve"> day</w:t>
      </w:r>
      <w:proofErr w:type="gramEnd"/>
      <w:r w:rsidR="6D944EA5" w:rsidRPr="1C084C19">
        <w:rPr>
          <w:rFonts w:ascii="Times New Roman" w:hAnsi="Times New Roman"/>
          <w:b w:val="0"/>
        </w:rPr>
        <w:t>-trading software</w:t>
      </w:r>
      <w:r w:rsidR="5DF1C581" w:rsidRPr="1C084C19">
        <w:rPr>
          <w:rFonts w:ascii="Times New Roman" w:hAnsi="Times New Roman"/>
          <w:b w:val="0"/>
        </w:rPr>
        <w:t>. Th</w:t>
      </w:r>
      <w:r w:rsidR="0BD0F6AD" w:rsidRPr="1C084C19">
        <w:rPr>
          <w:rFonts w:ascii="Times New Roman" w:hAnsi="Times New Roman"/>
          <w:b w:val="0"/>
        </w:rPr>
        <w:t>e</w:t>
      </w:r>
      <w:r w:rsidR="5DF1C581" w:rsidRPr="1C084C19">
        <w:rPr>
          <w:rFonts w:ascii="Times New Roman" w:hAnsi="Times New Roman"/>
          <w:b w:val="0"/>
        </w:rPr>
        <w:t xml:space="preserve"> document will be iteratively updated as the project progresses, </w:t>
      </w:r>
      <w:r w:rsidR="063C9C57" w:rsidRPr="1C084C19">
        <w:rPr>
          <w:rFonts w:ascii="Times New Roman" w:hAnsi="Times New Roman"/>
          <w:b w:val="0"/>
        </w:rPr>
        <w:t xml:space="preserve">thus </w:t>
      </w:r>
      <w:r w:rsidR="29C6D5FA" w:rsidRPr="1C084C19">
        <w:rPr>
          <w:rFonts w:ascii="Times New Roman" w:hAnsi="Times New Roman"/>
          <w:b w:val="0"/>
        </w:rPr>
        <w:t xml:space="preserve">also </w:t>
      </w:r>
      <w:r w:rsidR="5DF1C581" w:rsidRPr="1C084C19">
        <w:rPr>
          <w:rFonts w:ascii="Times New Roman" w:hAnsi="Times New Roman"/>
          <w:b w:val="0"/>
        </w:rPr>
        <w:t>providing a</w:t>
      </w:r>
      <w:r w:rsidR="5EAC2BD2" w:rsidRPr="1C084C19">
        <w:rPr>
          <w:rFonts w:ascii="Times New Roman" w:hAnsi="Times New Roman"/>
          <w:b w:val="0"/>
        </w:rPr>
        <w:t xml:space="preserve"> record of the QuantumShell’s decision-making processes, as </w:t>
      </w:r>
      <w:r w:rsidR="036E1C3F" w:rsidRPr="1C084C19">
        <w:rPr>
          <w:rFonts w:ascii="Times New Roman" w:hAnsi="Times New Roman"/>
          <w:b w:val="0"/>
        </w:rPr>
        <w:t xml:space="preserve">well as </w:t>
      </w:r>
      <w:r w:rsidR="6C44BCD1" w:rsidRPr="1C084C19">
        <w:rPr>
          <w:rFonts w:ascii="Times New Roman" w:hAnsi="Times New Roman"/>
          <w:b w:val="0"/>
        </w:rPr>
        <w:t>further serving as a guide for the development team</w:t>
      </w:r>
      <w:r w:rsidR="2A0B8705" w:rsidRPr="1C084C19">
        <w:rPr>
          <w:rFonts w:ascii="Times New Roman" w:hAnsi="Times New Roman"/>
          <w:b w:val="0"/>
        </w:rPr>
        <w:t xml:space="preserve"> as changes are made</w:t>
      </w:r>
      <w:r w:rsidR="6C44BCD1" w:rsidRPr="1C084C19">
        <w:rPr>
          <w:rFonts w:ascii="Times New Roman" w:hAnsi="Times New Roman"/>
          <w:b w:val="0"/>
        </w:rPr>
        <w:t>.</w:t>
      </w:r>
      <w:commentRangeEnd w:id="8"/>
      <w:r w:rsidR="00B529AE">
        <w:rPr>
          <w:rStyle w:val="CommentReference"/>
          <w:rFonts w:ascii="Times New Roman" w:hAnsi="Times New Roman"/>
          <w:b w:val="0"/>
        </w:rPr>
        <w:commentReference w:id="8"/>
      </w:r>
    </w:p>
    <w:p w14:paraId="077748ED" w14:textId="00E7E5D4" w:rsidR="741A3272" w:rsidRDefault="741A3272" w:rsidP="1E523843">
      <w:pPr>
        <w:pStyle w:val="Heading2"/>
      </w:pPr>
      <w:bookmarkStart w:id="9" w:name="_Toc190040233"/>
      <w:commentRangeStart w:id="10"/>
      <w:r>
        <w:t>Scope of the Document</w:t>
      </w:r>
      <w:bookmarkEnd w:id="9"/>
      <w:commentRangeEnd w:id="10"/>
      <w:r w:rsidR="00CC4875">
        <w:rPr>
          <w:rStyle w:val="CommentReference"/>
          <w:rFonts w:ascii="Times New Roman" w:hAnsi="Times New Roman"/>
          <w:b w:val="0"/>
        </w:rPr>
        <w:commentReference w:id="10"/>
      </w:r>
    </w:p>
    <w:p w14:paraId="146B6F37" w14:textId="1F95308D" w:rsidR="3F2F10D0" w:rsidRDefault="5D9EC3F1" w:rsidP="1E523843">
      <w:pPr>
        <w:pStyle w:val="BodyText"/>
        <w:ind w:left="0"/>
      </w:pPr>
      <w:r>
        <w:t>Th</w:t>
      </w:r>
      <w:r w:rsidR="4705B867">
        <w:t>e</w:t>
      </w:r>
      <w:r>
        <w:t xml:space="preserve"> scope of this document includes descriptions of the project goals,</w:t>
      </w:r>
      <w:r w:rsidR="7FB72D79">
        <w:t xml:space="preserve"> deliverables,</w:t>
      </w:r>
      <w:r>
        <w:t xml:space="preserve"> </w:t>
      </w:r>
      <w:r w:rsidR="4C8A3790">
        <w:t xml:space="preserve">project risks, </w:t>
      </w:r>
      <w:r>
        <w:t xml:space="preserve">stakeholder needs, </w:t>
      </w:r>
      <w:r w:rsidR="534CB775">
        <w:t>and user needs of the Omnium application.</w:t>
      </w:r>
      <w:r w:rsidR="61A19C6E">
        <w:t xml:space="preserve"> Information of the project budget is also described to provide guidance on the monetary </w:t>
      </w:r>
      <w:r w:rsidR="66463902">
        <w:t xml:space="preserve">investment and man-hours that the Omnium application shall require. </w:t>
      </w:r>
      <w:r w:rsidR="02A6A4FF">
        <w:t>Additionally, this document details other essential checkpoints of the project</w:t>
      </w:r>
      <w:r w:rsidR="40788BAA">
        <w:t>,</w:t>
      </w:r>
      <w:r w:rsidR="02A6A4FF">
        <w:t xml:space="preserve"> such </w:t>
      </w:r>
      <w:r w:rsidR="1C4EAC0B">
        <w:t xml:space="preserve">being </w:t>
      </w:r>
      <w:r w:rsidR="02A6A4FF">
        <w:t>the development cycle of the Omnium application</w:t>
      </w:r>
      <w:r w:rsidR="011235A9">
        <w:t>;</w:t>
      </w:r>
      <w:r w:rsidR="02A6A4FF">
        <w:t xml:space="preserve"> the communications media utilize</w:t>
      </w:r>
      <w:r w:rsidR="48E869AB">
        <w:t>d by the team</w:t>
      </w:r>
      <w:r w:rsidR="0F8B1FDE">
        <w:t xml:space="preserve"> for internal communications; </w:t>
      </w:r>
      <w:r w:rsidR="16ECF9C9">
        <w:t xml:space="preserve">and </w:t>
      </w:r>
      <w:r w:rsidR="0F8B1FDE">
        <w:t>a description of each member’s role in the project</w:t>
      </w:r>
      <w:r w:rsidR="762D1436">
        <w:t>.</w:t>
      </w:r>
      <w:r w:rsidR="48E869AB">
        <w:t xml:space="preserve"> </w:t>
      </w:r>
      <w:r w:rsidR="50FC8622">
        <w:t xml:space="preserve">A </w:t>
      </w:r>
      <w:r>
        <w:t>Work Breakdown Structure (WBS) that the project shall abide by</w:t>
      </w:r>
      <w:r w:rsidR="1DB43F6A">
        <w:t xml:space="preserve"> is also provided in this document, as well as further insight into the</w:t>
      </w:r>
      <w:r w:rsidR="57292351">
        <w:t xml:space="preserve"> </w:t>
      </w:r>
      <w:r w:rsidR="245650D1">
        <w:t>third-party software tools that the team shall use during the development of the Omnium project.</w:t>
      </w:r>
    </w:p>
    <w:p w14:paraId="72EFC774" w14:textId="77777777" w:rsidR="00717C4A" w:rsidRDefault="6231CF39">
      <w:pPr>
        <w:pStyle w:val="Heading2"/>
      </w:pPr>
      <w:bookmarkStart w:id="11" w:name="_Toc456598590"/>
      <w:bookmarkStart w:id="12" w:name="_Toc456600921"/>
      <w:bookmarkStart w:id="13" w:name="_Toc512930905"/>
      <w:bookmarkStart w:id="14" w:name="_Toc190040234"/>
      <w:r>
        <w:t>References</w:t>
      </w:r>
      <w:bookmarkEnd w:id="11"/>
      <w:bookmarkEnd w:id="12"/>
      <w:bookmarkEnd w:id="13"/>
      <w:bookmarkEnd w:id="14"/>
    </w:p>
    <w:tbl>
      <w:tblPr>
        <w:tblStyle w:val="TableGrid"/>
        <w:tblW w:w="0" w:type="auto"/>
        <w:tblInd w:w="108" w:type="dxa"/>
        <w:tblLook w:val="04A0" w:firstRow="1" w:lastRow="0" w:firstColumn="1" w:lastColumn="0" w:noHBand="0" w:noVBand="1"/>
      </w:tblPr>
      <w:tblGrid>
        <w:gridCol w:w="3084"/>
        <w:gridCol w:w="3192"/>
        <w:gridCol w:w="3080"/>
      </w:tblGrid>
      <w:tr w:rsidR="00761AB8" w:rsidRPr="008B3D4D" w14:paraId="2E7391C1" w14:textId="77777777" w:rsidTr="1C084C19">
        <w:tc>
          <w:tcPr>
            <w:tcW w:w="3084" w:type="dxa"/>
          </w:tcPr>
          <w:p w14:paraId="0A81FA84" w14:textId="77777777" w:rsidR="00761AB8" w:rsidRPr="00313FFE" w:rsidRDefault="00761AB8">
            <w:pPr>
              <w:pStyle w:val="Tabletext"/>
              <w:jc w:val="center"/>
              <w:rPr>
                <w:b/>
              </w:rPr>
            </w:pPr>
            <w:r w:rsidRPr="00313FFE">
              <w:rPr>
                <w:b/>
              </w:rPr>
              <w:t>Reference Title/Name</w:t>
            </w:r>
          </w:p>
        </w:tc>
        <w:tc>
          <w:tcPr>
            <w:tcW w:w="3192" w:type="dxa"/>
          </w:tcPr>
          <w:p w14:paraId="377446E9" w14:textId="77777777" w:rsidR="00761AB8" w:rsidRPr="00313FFE" w:rsidRDefault="00761AB8">
            <w:pPr>
              <w:pStyle w:val="Tabletext"/>
              <w:jc w:val="center"/>
              <w:rPr>
                <w:b/>
              </w:rPr>
            </w:pPr>
            <w:r w:rsidRPr="00313FFE">
              <w:rPr>
                <w:b/>
              </w:rPr>
              <w:t>Date</w:t>
            </w:r>
          </w:p>
        </w:tc>
        <w:tc>
          <w:tcPr>
            <w:tcW w:w="3080" w:type="dxa"/>
          </w:tcPr>
          <w:p w14:paraId="02D131E3" w14:textId="77777777" w:rsidR="00761AB8" w:rsidRPr="00313FFE" w:rsidRDefault="00761AB8">
            <w:pPr>
              <w:pStyle w:val="Tabletext"/>
              <w:jc w:val="center"/>
              <w:rPr>
                <w:b/>
              </w:rPr>
            </w:pPr>
            <w:r w:rsidRPr="00313FFE">
              <w:rPr>
                <w:b/>
              </w:rPr>
              <w:t>Version</w:t>
            </w:r>
          </w:p>
        </w:tc>
      </w:tr>
      <w:tr w:rsidR="00761AB8" w:rsidRPr="008B3D4D" w14:paraId="6395A6D6" w14:textId="77777777" w:rsidTr="1C084C19">
        <w:tc>
          <w:tcPr>
            <w:tcW w:w="3084" w:type="dxa"/>
          </w:tcPr>
          <w:p w14:paraId="118FE35F" w14:textId="77777777" w:rsidR="00761AB8" w:rsidRPr="00313FFE" w:rsidRDefault="00761AB8">
            <w:pPr>
              <w:pStyle w:val="Tabletext"/>
              <w:rPr>
                <w:iCs/>
              </w:rPr>
            </w:pPr>
            <w:r w:rsidRPr="00313FFE">
              <w:rPr>
                <w:iCs/>
              </w:rPr>
              <w:t>MIL-STD-498</w:t>
            </w:r>
          </w:p>
        </w:tc>
        <w:tc>
          <w:tcPr>
            <w:tcW w:w="3192" w:type="dxa"/>
          </w:tcPr>
          <w:p w14:paraId="58127479" w14:textId="77777777" w:rsidR="00761AB8" w:rsidRPr="00313FFE" w:rsidRDefault="00761AB8">
            <w:pPr>
              <w:pStyle w:val="Tabletext"/>
              <w:rPr>
                <w:iCs/>
              </w:rPr>
            </w:pPr>
            <w:r w:rsidRPr="00313FFE">
              <w:rPr>
                <w:iCs/>
              </w:rPr>
              <w:t>12/5/1994</w:t>
            </w:r>
          </w:p>
        </w:tc>
        <w:tc>
          <w:tcPr>
            <w:tcW w:w="3080" w:type="dxa"/>
          </w:tcPr>
          <w:p w14:paraId="570B324D" w14:textId="77777777" w:rsidR="00761AB8" w:rsidRPr="00313FFE" w:rsidRDefault="00761AB8">
            <w:pPr>
              <w:pStyle w:val="Tabletext"/>
              <w:rPr>
                <w:iCs/>
              </w:rPr>
            </w:pPr>
            <w:r w:rsidRPr="00313FFE">
              <w:rPr>
                <w:iCs/>
              </w:rPr>
              <w:t>N/A</w:t>
            </w:r>
          </w:p>
        </w:tc>
      </w:tr>
      <w:tr w:rsidR="00761AB8" w:rsidRPr="008B3D4D" w14:paraId="7A06B335" w14:textId="77777777" w:rsidTr="1C084C19">
        <w:tc>
          <w:tcPr>
            <w:tcW w:w="3084" w:type="dxa"/>
          </w:tcPr>
          <w:p w14:paraId="7F2E4B09" w14:textId="77777777" w:rsidR="00761AB8" w:rsidRPr="00313FFE" w:rsidRDefault="00761AB8">
            <w:pPr>
              <w:pStyle w:val="Tabletext"/>
              <w:rPr>
                <w:iCs/>
              </w:rPr>
            </w:pPr>
            <w:r w:rsidRPr="00313FFE">
              <w:rPr>
                <w:iCs/>
              </w:rPr>
              <w:t>IEEE/ISO/IEC 15288-2023</w:t>
            </w:r>
          </w:p>
          <w:p w14:paraId="2E019CAB" w14:textId="77777777" w:rsidR="00761AB8" w:rsidRPr="00313FFE" w:rsidRDefault="00761AB8">
            <w:pPr>
              <w:pStyle w:val="Tabletext"/>
              <w:rPr>
                <w:iCs/>
              </w:rPr>
            </w:pPr>
            <w:r w:rsidRPr="00313FFE">
              <w:rPr>
                <w:iCs/>
              </w:rPr>
              <w:t>ISO/IEC/IEEE International Standard - Systems and software engineering--System life cycle processes</w:t>
            </w:r>
          </w:p>
        </w:tc>
        <w:tc>
          <w:tcPr>
            <w:tcW w:w="3192" w:type="dxa"/>
          </w:tcPr>
          <w:p w14:paraId="0EE42477" w14:textId="77777777" w:rsidR="00761AB8" w:rsidRPr="00313FFE" w:rsidRDefault="00761AB8">
            <w:pPr>
              <w:pStyle w:val="Tabletext"/>
              <w:rPr>
                <w:iCs/>
              </w:rPr>
            </w:pPr>
            <w:r w:rsidRPr="00313FFE">
              <w:rPr>
                <w:iCs/>
              </w:rPr>
              <w:t>05/16/2023</w:t>
            </w:r>
          </w:p>
        </w:tc>
        <w:tc>
          <w:tcPr>
            <w:tcW w:w="3080" w:type="dxa"/>
          </w:tcPr>
          <w:p w14:paraId="6157A2A0" w14:textId="77777777" w:rsidR="00761AB8" w:rsidRPr="00313FFE" w:rsidRDefault="00761AB8">
            <w:pPr>
              <w:pStyle w:val="Tabletext"/>
              <w:rPr>
                <w:iCs/>
              </w:rPr>
            </w:pPr>
            <w:r w:rsidRPr="00313FFE">
              <w:rPr>
                <w:iCs/>
              </w:rPr>
              <w:t>2023</w:t>
            </w:r>
          </w:p>
        </w:tc>
      </w:tr>
      <w:tr w:rsidR="00761AB8" w:rsidRPr="008B3D4D" w14:paraId="22247A0D" w14:textId="77777777" w:rsidTr="1C084C19">
        <w:tc>
          <w:tcPr>
            <w:tcW w:w="3084" w:type="dxa"/>
          </w:tcPr>
          <w:p w14:paraId="24D2CDEF" w14:textId="77777777" w:rsidR="00F32014" w:rsidRPr="00F32014" w:rsidRDefault="00F32014" w:rsidP="00F32014">
            <w:pPr>
              <w:pStyle w:val="Tabletext"/>
              <w:rPr>
                <w:iCs/>
              </w:rPr>
            </w:pPr>
            <w:r w:rsidRPr="00F32014">
              <w:rPr>
                <w:iCs/>
              </w:rPr>
              <w:t>IEEE/ISO/IEC 15289-2019</w:t>
            </w:r>
          </w:p>
          <w:p w14:paraId="6E15E559" w14:textId="46330D69" w:rsidR="00761AB8" w:rsidRPr="00F32014" w:rsidRDefault="00F32014" w:rsidP="00F32014">
            <w:pPr>
              <w:pStyle w:val="Tabletext"/>
              <w:rPr>
                <w:iCs/>
              </w:rPr>
            </w:pPr>
            <w:r w:rsidRPr="00F32014">
              <w:rPr>
                <w:iCs/>
              </w:rPr>
              <w:t>ISO/IEC/IEEE International Standard -- Systems and software engineering - Content of life-cycle information items (documentation)</w:t>
            </w:r>
          </w:p>
        </w:tc>
        <w:tc>
          <w:tcPr>
            <w:tcW w:w="3192" w:type="dxa"/>
          </w:tcPr>
          <w:p w14:paraId="590C7327" w14:textId="17FA689D" w:rsidR="00761AB8" w:rsidRPr="00F32014" w:rsidRDefault="00F32014" w:rsidP="00F32014">
            <w:pPr>
              <w:pStyle w:val="Tabletext"/>
              <w:rPr>
                <w:iCs/>
              </w:rPr>
            </w:pPr>
            <w:r w:rsidRPr="00F32014">
              <w:rPr>
                <w:iCs/>
              </w:rPr>
              <w:t>07/19/2019</w:t>
            </w:r>
          </w:p>
        </w:tc>
        <w:tc>
          <w:tcPr>
            <w:tcW w:w="3080" w:type="dxa"/>
          </w:tcPr>
          <w:p w14:paraId="4DAA87B1" w14:textId="288B7C08" w:rsidR="00761AB8" w:rsidRPr="00F32014" w:rsidRDefault="00F32014" w:rsidP="00F32014">
            <w:pPr>
              <w:pStyle w:val="Tabletext"/>
              <w:rPr>
                <w:iCs/>
              </w:rPr>
            </w:pPr>
            <w:r w:rsidRPr="00F32014">
              <w:rPr>
                <w:iCs/>
              </w:rPr>
              <w:t>2019</w:t>
            </w:r>
          </w:p>
        </w:tc>
      </w:tr>
      <w:tr w:rsidR="00F32014" w:rsidRPr="008B3D4D" w14:paraId="24B2AD85" w14:textId="77777777" w:rsidTr="1C084C19">
        <w:tc>
          <w:tcPr>
            <w:tcW w:w="3084" w:type="dxa"/>
          </w:tcPr>
          <w:p w14:paraId="6C6B1C03" w14:textId="7DFAD01B" w:rsidR="00F32014" w:rsidRPr="00185FC9" w:rsidRDefault="00F32014" w:rsidP="00F32014">
            <w:pPr>
              <w:pStyle w:val="BodyText"/>
              <w:ind w:left="0"/>
              <w:jc w:val="both"/>
              <w:rPr>
                <w:iCs/>
                <w:color w:val="FF0000"/>
              </w:rPr>
            </w:pPr>
            <w:r>
              <w:rPr>
                <w:iCs/>
              </w:rPr>
              <w:t>Project Vision Document (PVD)</w:t>
            </w:r>
          </w:p>
        </w:tc>
        <w:tc>
          <w:tcPr>
            <w:tcW w:w="3192" w:type="dxa"/>
          </w:tcPr>
          <w:p w14:paraId="641E9061" w14:textId="0155945D" w:rsidR="00F32014" w:rsidRPr="000C5D02" w:rsidRDefault="5122D920" w:rsidP="1E523843">
            <w:pPr>
              <w:pStyle w:val="InfoBlue"/>
              <w:rPr>
                <w:i w:val="0"/>
                <w:color w:val="auto"/>
              </w:rPr>
            </w:pPr>
            <w:r w:rsidRPr="1E523843">
              <w:rPr>
                <w:i w:val="0"/>
                <w:color w:val="auto"/>
              </w:rPr>
              <w:t>02</w:t>
            </w:r>
            <w:r w:rsidR="7A8222CA" w:rsidRPr="1E523843">
              <w:rPr>
                <w:i w:val="0"/>
                <w:color w:val="auto"/>
              </w:rPr>
              <w:t>/</w:t>
            </w:r>
            <w:r w:rsidR="048206CF" w:rsidRPr="1E523843">
              <w:rPr>
                <w:i w:val="0"/>
                <w:color w:val="auto"/>
              </w:rPr>
              <w:t>13</w:t>
            </w:r>
            <w:r w:rsidR="7A8222CA" w:rsidRPr="1E523843">
              <w:rPr>
                <w:i w:val="0"/>
                <w:color w:val="auto"/>
              </w:rPr>
              <w:t>/</w:t>
            </w:r>
            <w:r w:rsidR="3BC56ED8" w:rsidRPr="1E523843">
              <w:rPr>
                <w:i w:val="0"/>
                <w:color w:val="auto"/>
              </w:rPr>
              <w:t>2026</w:t>
            </w:r>
          </w:p>
        </w:tc>
        <w:tc>
          <w:tcPr>
            <w:tcW w:w="3080" w:type="dxa"/>
          </w:tcPr>
          <w:p w14:paraId="0395CBA8" w14:textId="073F0B56" w:rsidR="00F32014" w:rsidRPr="000C5D02" w:rsidRDefault="3BC56ED8" w:rsidP="1E523843">
            <w:pPr>
              <w:pStyle w:val="InfoBlue"/>
              <w:rPr>
                <w:i w:val="0"/>
                <w:color w:val="auto"/>
              </w:rPr>
            </w:pPr>
            <w:r w:rsidRPr="1E523843">
              <w:rPr>
                <w:i w:val="0"/>
                <w:color w:val="auto"/>
              </w:rPr>
              <w:t>1.0</w:t>
            </w:r>
          </w:p>
        </w:tc>
      </w:tr>
    </w:tbl>
    <w:p w14:paraId="1DAD5E30" w14:textId="2C8CB2D6" w:rsidR="1E523843" w:rsidRDefault="1E523843"/>
    <w:p w14:paraId="49137525" w14:textId="77777777" w:rsidR="00761AB8" w:rsidRPr="00761AB8" w:rsidRDefault="00B529AE" w:rsidP="00761AB8">
      <w:pPr>
        <w:pStyle w:val="BodyText"/>
      </w:pPr>
      <w:commentRangeStart w:id="15"/>
      <w:commentRangeEnd w:id="15"/>
      <w:r>
        <w:rPr>
          <w:rStyle w:val="CommentReference"/>
        </w:rPr>
        <w:commentReference w:id="15"/>
      </w:r>
    </w:p>
    <w:p w14:paraId="36263246" w14:textId="536C442C" w:rsidR="00B971D3" w:rsidRDefault="00B971D3" w:rsidP="00B971D3">
      <w:pPr>
        <w:pStyle w:val="Heading2"/>
      </w:pPr>
      <w:bookmarkStart w:id="16" w:name="_Toc190040235"/>
      <w:commentRangeStart w:id="17"/>
      <w:r>
        <w:t>Definitions, Acronyms, and Abbreviations</w:t>
      </w:r>
      <w:bookmarkEnd w:id="16"/>
      <w:commentRangeEnd w:id="17"/>
      <w:r w:rsidR="00B529AE">
        <w:rPr>
          <w:rStyle w:val="CommentReference"/>
          <w:rFonts w:ascii="Times New Roman" w:hAnsi="Times New Roman"/>
          <w:b w:val="0"/>
        </w:rPr>
        <w:commentReference w:id="17"/>
      </w:r>
    </w:p>
    <w:p w14:paraId="46B8802A" w14:textId="77777777" w:rsidR="001A32AC" w:rsidRPr="001A32AC" w:rsidRDefault="001A32AC" w:rsidP="001A32AC"/>
    <w:tbl>
      <w:tblPr>
        <w:tblW w:w="9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340"/>
        <w:gridCol w:w="4815"/>
      </w:tblGrid>
      <w:tr w:rsidR="001A32AC" w14:paraId="68BF0DBA" w14:textId="77777777" w:rsidTr="1C084C19">
        <w:trPr>
          <w:trHeight w:val="600"/>
        </w:trPr>
        <w:tc>
          <w:tcPr>
            <w:tcW w:w="2304" w:type="dxa"/>
          </w:tcPr>
          <w:bookmarkEnd w:id="5"/>
          <w:bookmarkEnd w:id="6"/>
          <w:p w14:paraId="23294A0D" w14:textId="77777777" w:rsidR="001A32AC" w:rsidRDefault="001A32AC">
            <w:pPr>
              <w:pStyle w:val="Tabletext"/>
              <w:jc w:val="center"/>
              <w:rPr>
                <w:b/>
              </w:rPr>
            </w:pPr>
            <w:r>
              <w:rPr>
                <w:b/>
              </w:rPr>
              <w:t>Term</w:t>
            </w:r>
          </w:p>
        </w:tc>
        <w:tc>
          <w:tcPr>
            <w:tcW w:w="2340" w:type="dxa"/>
          </w:tcPr>
          <w:p w14:paraId="020AA101" w14:textId="77777777" w:rsidR="001A32AC" w:rsidRDefault="001A32AC">
            <w:pPr>
              <w:pStyle w:val="Tabletext"/>
              <w:jc w:val="center"/>
              <w:rPr>
                <w:b/>
              </w:rPr>
            </w:pPr>
            <w:r>
              <w:rPr>
                <w:b/>
              </w:rPr>
              <w:t>Abbreviation / Acronym</w:t>
            </w:r>
          </w:p>
        </w:tc>
        <w:tc>
          <w:tcPr>
            <w:tcW w:w="4815" w:type="dxa"/>
          </w:tcPr>
          <w:p w14:paraId="6CCF5364" w14:textId="77777777" w:rsidR="001A32AC" w:rsidRDefault="001A32AC">
            <w:pPr>
              <w:pStyle w:val="Tabletext"/>
              <w:jc w:val="center"/>
              <w:rPr>
                <w:b/>
              </w:rPr>
            </w:pPr>
            <w:r>
              <w:rPr>
                <w:b/>
              </w:rPr>
              <w:t>Definition</w:t>
            </w:r>
          </w:p>
        </w:tc>
      </w:tr>
      <w:tr w:rsidR="00F32014" w14:paraId="6FA7B6CD" w14:textId="77777777" w:rsidTr="1C084C19">
        <w:tc>
          <w:tcPr>
            <w:tcW w:w="2304" w:type="dxa"/>
          </w:tcPr>
          <w:p w14:paraId="047E86CB" w14:textId="7FA2BCA6" w:rsidR="00F32014" w:rsidRDefault="006B39A5" w:rsidP="1E523843">
            <w:pPr>
              <w:pStyle w:val="Tabletext"/>
            </w:pPr>
            <w:r w:rsidRPr="1E523843">
              <w:t>Omnium</w:t>
            </w:r>
          </w:p>
        </w:tc>
        <w:tc>
          <w:tcPr>
            <w:tcW w:w="2340" w:type="dxa"/>
          </w:tcPr>
          <w:p w14:paraId="0505D4A5" w14:textId="6A9FEF4A" w:rsidR="00F32014" w:rsidRDefault="006B39A5" w:rsidP="1E523843">
            <w:pPr>
              <w:pStyle w:val="Tabletext"/>
              <w:jc w:val="both"/>
            </w:pPr>
            <w:r w:rsidRPr="1E523843">
              <w:t>N/A</w:t>
            </w:r>
          </w:p>
        </w:tc>
        <w:tc>
          <w:tcPr>
            <w:tcW w:w="4815" w:type="dxa"/>
          </w:tcPr>
          <w:p w14:paraId="4BBB6893" w14:textId="2392B227" w:rsidR="00F32014" w:rsidRDefault="698AFDD8" w:rsidP="1E523843">
            <w:pPr>
              <w:pStyle w:val="Tabletext"/>
              <w:jc w:val="both"/>
            </w:pPr>
            <w:r w:rsidRPr="1E523843">
              <w:t>Omnium is the name of the modular day trading platform developed in this project.</w:t>
            </w:r>
          </w:p>
        </w:tc>
      </w:tr>
      <w:tr w:rsidR="00F32014" w14:paraId="720C1BFE" w14:textId="77777777" w:rsidTr="1C084C19">
        <w:tc>
          <w:tcPr>
            <w:tcW w:w="2304" w:type="dxa"/>
          </w:tcPr>
          <w:p w14:paraId="101CC9CA" w14:textId="625FEDA6" w:rsidR="00F32014" w:rsidRDefault="00F32014" w:rsidP="00F32014">
            <w:pPr>
              <w:pStyle w:val="Tabletext"/>
            </w:pPr>
            <w:r w:rsidRPr="00592714">
              <w:rPr>
                <w:iCs/>
              </w:rPr>
              <w:t>Project Description Document</w:t>
            </w:r>
          </w:p>
        </w:tc>
        <w:tc>
          <w:tcPr>
            <w:tcW w:w="2340" w:type="dxa"/>
          </w:tcPr>
          <w:p w14:paraId="3B7612D7" w14:textId="152CE6A1" w:rsidR="00F32014" w:rsidRDefault="00F32014" w:rsidP="00F32014">
            <w:pPr>
              <w:pStyle w:val="Tabletext"/>
            </w:pPr>
            <w:r>
              <w:t>PDD</w:t>
            </w:r>
          </w:p>
        </w:tc>
        <w:tc>
          <w:tcPr>
            <w:tcW w:w="4815" w:type="dxa"/>
          </w:tcPr>
          <w:p w14:paraId="3BBD8E62" w14:textId="7698627C" w:rsidR="00F32014" w:rsidRDefault="00F32014" w:rsidP="002328E5">
            <w:pPr>
              <w:pStyle w:val="Tabletext"/>
              <w:jc w:val="both"/>
            </w:pPr>
            <w:r>
              <w:t>The project description document is the project document detailing the project to be completed.</w:t>
            </w:r>
          </w:p>
        </w:tc>
      </w:tr>
      <w:tr w:rsidR="00F32014" w14:paraId="2A99BDFB" w14:textId="77777777" w:rsidTr="1C084C19">
        <w:tc>
          <w:tcPr>
            <w:tcW w:w="2304" w:type="dxa"/>
          </w:tcPr>
          <w:p w14:paraId="559AC9AC" w14:textId="4F07317F" w:rsidR="00F32014" w:rsidRDefault="00F32014" w:rsidP="00F32014">
            <w:pPr>
              <w:pStyle w:val="Tabletext"/>
            </w:pPr>
            <w:r w:rsidRPr="00592714">
              <w:rPr>
                <w:iCs/>
              </w:rPr>
              <w:lastRenderedPageBreak/>
              <w:t>Project Vision Document</w:t>
            </w:r>
          </w:p>
        </w:tc>
        <w:tc>
          <w:tcPr>
            <w:tcW w:w="2340" w:type="dxa"/>
          </w:tcPr>
          <w:p w14:paraId="2E37A2A1" w14:textId="6202B81E" w:rsidR="00F32014" w:rsidRDefault="00F32014" w:rsidP="002328E5">
            <w:pPr>
              <w:pStyle w:val="Tabletext"/>
              <w:jc w:val="both"/>
            </w:pPr>
            <w:r>
              <w:t>PVD</w:t>
            </w:r>
          </w:p>
        </w:tc>
        <w:tc>
          <w:tcPr>
            <w:tcW w:w="4815" w:type="dxa"/>
          </w:tcPr>
          <w:p w14:paraId="2766B77B" w14:textId="1D5E2EB8" w:rsidR="00F32014" w:rsidRDefault="00F32014" w:rsidP="002328E5">
            <w:pPr>
              <w:pStyle w:val="Tabletext"/>
              <w:jc w:val="both"/>
            </w:pPr>
            <w:r>
              <w:t>The project vision document is the project document describing the project vision to be accomplished.</w:t>
            </w:r>
          </w:p>
        </w:tc>
      </w:tr>
      <w:tr w:rsidR="002328E5" w14:paraId="7829828D" w14:textId="77777777" w:rsidTr="1C084C19">
        <w:tc>
          <w:tcPr>
            <w:tcW w:w="2304" w:type="dxa"/>
          </w:tcPr>
          <w:p w14:paraId="12B56E2C" w14:textId="097BA6E9" w:rsidR="002328E5" w:rsidRPr="00592714" w:rsidRDefault="002328E5" w:rsidP="00F32014">
            <w:pPr>
              <w:pStyle w:val="Tabletext"/>
              <w:rPr>
                <w:iCs/>
              </w:rPr>
            </w:pPr>
            <w:r>
              <w:rPr>
                <w:iCs/>
              </w:rPr>
              <w:t>Work Breakdown Structure</w:t>
            </w:r>
          </w:p>
        </w:tc>
        <w:tc>
          <w:tcPr>
            <w:tcW w:w="2340" w:type="dxa"/>
          </w:tcPr>
          <w:p w14:paraId="555042CF" w14:textId="06E7D72C" w:rsidR="002328E5" w:rsidRDefault="002328E5" w:rsidP="002328E5">
            <w:pPr>
              <w:pStyle w:val="Tabletext"/>
              <w:jc w:val="both"/>
            </w:pPr>
            <w:r>
              <w:t>WBS</w:t>
            </w:r>
          </w:p>
        </w:tc>
        <w:tc>
          <w:tcPr>
            <w:tcW w:w="4815" w:type="dxa"/>
          </w:tcPr>
          <w:p w14:paraId="031FDB37" w14:textId="6E1150B3" w:rsidR="002328E5" w:rsidRDefault="002328E5" w:rsidP="002328E5">
            <w:pPr>
              <w:pStyle w:val="Tabletext"/>
              <w:jc w:val="both"/>
            </w:pPr>
            <w:r w:rsidRPr="002328E5">
              <w:t>A Work Breakdown Structure (WBS) is a hierarchical decomposition of a project into smaller, more manageable components.</w:t>
            </w:r>
          </w:p>
        </w:tc>
      </w:tr>
      <w:tr w:rsidR="00F32014" w14:paraId="1EC997F1" w14:textId="77777777" w:rsidTr="1C084C19">
        <w:tc>
          <w:tcPr>
            <w:tcW w:w="2304" w:type="dxa"/>
          </w:tcPr>
          <w:p w14:paraId="671A06EB" w14:textId="62A70298" w:rsidR="00F32014" w:rsidRDefault="15CE9DC7" w:rsidP="00F32014">
            <w:pPr>
              <w:pStyle w:val="Tabletext"/>
            </w:pPr>
            <w:r>
              <w:t>Computer Science Rule-Based Structure</w:t>
            </w:r>
          </w:p>
        </w:tc>
        <w:tc>
          <w:tcPr>
            <w:tcW w:w="2340" w:type="dxa"/>
          </w:tcPr>
          <w:p w14:paraId="6C88632C" w14:textId="1BA834EF" w:rsidR="00F32014" w:rsidRDefault="15CE9DC7" w:rsidP="00F32014">
            <w:pPr>
              <w:pStyle w:val="Tabletext"/>
            </w:pPr>
            <w:r>
              <w:t>CS-Module</w:t>
            </w:r>
          </w:p>
        </w:tc>
        <w:tc>
          <w:tcPr>
            <w:tcW w:w="4815" w:type="dxa"/>
          </w:tcPr>
          <w:p w14:paraId="47518E36" w14:textId="0964CBD4" w:rsidR="00F32014" w:rsidRDefault="15CE9DC7" w:rsidP="00F32014">
            <w:pPr>
              <w:pStyle w:val="Tabletext"/>
            </w:pPr>
            <w:r>
              <w:t>CS-Module is an automated trading module that uses a classic computer science algorithm for making trading decisions.</w:t>
            </w:r>
          </w:p>
        </w:tc>
      </w:tr>
      <w:tr w:rsidR="1E523843" w14:paraId="22BA4A27" w14:textId="77777777" w:rsidTr="1C084C19">
        <w:trPr>
          <w:trHeight w:val="300"/>
        </w:trPr>
        <w:tc>
          <w:tcPr>
            <w:tcW w:w="2304" w:type="dxa"/>
          </w:tcPr>
          <w:p w14:paraId="32CFA0FE" w14:textId="0D17388E" w:rsidR="1E523843" w:rsidRDefault="1E523843" w:rsidP="1E523843">
            <w:pPr>
              <w:pStyle w:val="Tabletext"/>
            </w:pPr>
            <w:r w:rsidRPr="1E523843">
              <w:t>Machine Learning Based Module</w:t>
            </w:r>
          </w:p>
        </w:tc>
        <w:tc>
          <w:tcPr>
            <w:tcW w:w="2340" w:type="dxa"/>
          </w:tcPr>
          <w:p w14:paraId="2CB94F44" w14:textId="7DAEF2AF" w:rsidR="1E523843" w:rsidRDefault="1E523843" w:rsidP="1E523843">
            <w:pPr>
              <w:pStyle w:val="Tabletext"/>
            </w:pPr>
            <w:r w:rsidRPr="1E523843">
              <w:t>ML-Module</w:t>
            </w:r>
          </w:p>
        </w:tc>
        <w:tc>
          <w:tcPr>
            <w:tcW w:w="4815" w:type="dxa"/>
          </w:tcPr>
          <w:p w14:paraId="0488A685" w14:textId="49A9FF50" w:rsidR="1E523843" w:rsidRDefault="1E523843" w:rsidP="1E523843">
            <w:pPr>
              <w:pStyle w:val="Tabletext"/>
            </w:pPr>
            <w:r w:rsidRPr="1E523843">
              <w:t>ML-Module is an automated trading module that uses a machine learning algorithm for making trading decisions.</w:t>
            </w:r>
          </w:p>
        </w:tc>
      </w:tr>
      <w:tr w:rsidR="1E523843" w14:paraId="27B11F95" w14:textId="77777777" w:rsidTr="1C084C19">
        <w:trPr>
          <w:trHeight w:val="300"/>
        </w:trPr>
        <w:tc>
          <w:tcPr>
            <w:tcW w:w="2304" w:type="dxa"/>
          </w:tcPr>
          <w:p w14:paraId="1C24BFDA" w14:textId="1E763E84" w:rsidR="1E523843" w:rsidRDefault="1E523843" w:rsidP="1E523843">
            <w:pPr>
              <w:pStyle w:val="Tabletext"/>
            </w:pPr>
            <w:r w:rsidRPr="1E523843">
              <w:t>Back-Testing</w:t>
            </w:r>
          </w:p>
        </w:tc>
        <w:tc>
          <w:tcPr>
            <w:tcW w:w="2340" w:type="dxa"/>
          </w:tcPr>
          <w:p w14:paraId="1A1A515E" w14:textId="715B9A9D" w:rsidR="1E523843" w:rsidRDefault="1E523843" w:rsidP="1E523843">
            <w:pPr>
              <w:pStyle w:val="Tabletext"/>
            </w:pPr>
            <w:r w:rsidRPr="1E523843">
              <w:t>N/A</w:t>
            </w:r>
          </w:p>
        </w:tc>
        <w:tc>
          <w:tcPr>
            <w:tcW w:w="4815" w:type="dxa"/>
          </w:tcPr>
          <w:p w14:paraId="62EB9D13" w14:textId="22784D3D" w:rsidR="1E523843" w:rsidRDefault="1E523843" w:rsidP="1E523843">
            <w:pPr>
              <w:pStyle w:val="Tabletext"/>
            </w:pPr>
            <w:r w:rsidRPr="1E523843">
              <w:t>Back-testing is the process of evaluating a trading strategy by applying it to historical market data to assess how it would have performed.</w:t>
            </w:r>
          </w:p>
        </w:tc>
      </w:tr>
      <w:tr w:rsidR="1E523843" w14:paraId="49F5B695" w14:textId="77777777" w:rsidTr="1C084C19">
        <w:trPr>
          <w:trHeight w:val="300"/>
        </w:trPr>
        <w:tc>
          <w:tcPr>
            <w:tcW w:w="2304" w:type="dxa"/>
          </w:tcPr>
          <w:p w14:paraId="73276D14" w14:textId="6A6F6665" w:rsidR="1E523843" w:rsidRDefault="1E523843" w:rsidP="1E523843">
            <w:pPr>
              <w:pStyle w:val="Tabletext"/>
            </w:pPr>
            <w:r w:rsidRPr="1E523843">
              <w:t>Paper Trading</w:t>
            </w:r>
          </w:p>
        </w:tc>
        <w:tc>
          <w:tcPr>
            <w:tcW w:w="2340" w:type="dxa"/>
          </w:tcPr>
          <w:p w14:paraId="0A398D09" w14:textId="7FDD41CD" w:rsidR="1E523843" w:rsidRDefault="1E523843" w:rsidP="1E523843">
            <w:pPr>
              <w:pStyle w:val="Tabletext"/>
            </w:pPr>
            <w:r w:rsidRPr="1E523843">
              <w:t>N/A</w:t>
            </w:r>
          </w:p>
        </w:tc>
        <w:tc>
          <w:tcPr>
            <w:tcW w:w="4815" w:type="dxa"/>
          </w:tcPr>
          <w:p w14:paraId="785E076E" w14:textId="36F2D720" w:rsidR="1E523843" w:rsidRDefault="1E523843" w:rsidP="1E523843">
            <w:pPr>
              <w:pStyle w:val="Tabletext"/>
              <w:jc w:val="both"/>
            </w:pPr>
            <w:r w:rsidRPr="1E523843">
              <w:t>Paper trading refers to simulated trade execution using real or historical market data without financial risk.</w:t>
            </w:r>
          </w:p>
        </w:tc>
      </w:tr>
      <w:tr w:rsidR="1E523843" w14:paraId="1FFBD637" w14:textId="77777777" w:rsidTr="1C084C19">
        <w:trPr>
          <w:trHeight w:val="300"/>
        </w:trPr>
        <w:tc>
          <w:tcPr>
            <w:tcW w:w="2304" w:type="dxa"/>
          </w:tcPr>
          <w:p w14:paraId="15C9F7C7" w14:textId="668D96EC" w:rsidR="1E523843" w:rsidRDefault="1E523843" w:rsidP="1E523843">
            <w:pPr>
              <w:pStyle w:val="Tabletext"/>
            </w:pPr>
            <w:r w:rsidRPr="1E523843">
              <w:t>Live Trading</w:t>
            </w:r>
          </w:p>
        </w:tc>
        <w:tc>
          <w:tcPr>
            <w:tcW w:w="2340" w:type="dxa"/>
          </w:tcPr>
          <w:p w14:paraId="4B561B8C" w14:textId="5BF5C68C" w:rsidR="1E523843" w:rsidRDefault="1E523843" w:rsidP="1E523843">
            <w:pPr>
              <w:pStyle w:val="Tabletext"/>
            </w:pPr>
            <w:r w:rsidRPr="1E523843">
              <w:t>N/A</w:t>
            </w:r>
          </w:p>
        </w:tc>
        <w:tc>
          <w:tcPr>
            <w:tcW w:w="4815" w:type="dxa"/>
          </w:tcPr>
          <w:p w14:paraId="42BB6488" w14:textId="5846671A" w:rsidR="1E523843" w:rsidRDefault="1E523843" w:rsidP="1E523843">
            <w:pPr>
              <w:pStyle w:val="Tabletext"/>
              <w:jc w:val="both"/>
            </w:pPr>
            <w:r w:rsidRPr="1E523843">
              <w:t>Live trading refers to the execution of trades using a real brokerage account with actual financial impact.</w:t>
            </w:r>
          </w:p>
        </w:tc>
      </w:tr>
      <w:tr w:rsidR="1E523843" w14:paraId="18C0C39E" w14:textId="77777777" w:rsidTr="1C084C19">
        <w:trPr>
          <w:trHeight w:val="300"/>
        </w:trPr>
        <w:tc>
          <w:tcPr>
            <w:tcW w:w="2304" w:type="dxa"/>
          </w:tcPr>
          <w:p w14:paraId="60D964A1" w14:textId="53FDF1C8" w:rsidR="1E523843" w:rsidRDefault="1E523843" w:rsidP="1E523843">
            <w:pPr>
              <w:pStyle w:val="Tabletext"/>
            </w:pPr>
            <w:r w:rsidRPr="1E523843">
              <w:t>Plug-and-Play</w:t>
            </w:r>
          </w:p>
        </w:tc>
        <w:tc>
          <w:tcPr>
            <w:tcW w:w="2340" w:type="dxa"/>
          </w:tcPr>
          <w:p w14:paraId="10E3B842" w14:textId="6CB69077" w:rsidR="1E523843" w:rsidRDefault="1E523843" w:rsidP="1E523843">
            <w:pPr>
              <w:pStyle w:val="Tabletext"/>
            </w:pPr>
            <w:r w:rsidRPr="1E523843">
              <w:t>PnP</w:t>
            </w:r>
          </w:p>
        </w:tc>
        <w:tc>
          <w:tcPr>
            <w:tcW w:w="4815" w:type="dxa"/>
          </w:tcPr>
          <w:p w14:paraId="12CE7471" w14:textId="1E9C7A77" w:rsidR="1E523843" w:rsidRDefault="1E523843" w:rsidP="1E523843">
            <w:pPr>
              <w:pStyle w:val="Tabletext"/>
            </w:pPr>
            <w:r w:rsidRPr="1E523843">
              <w:t>Plug-and-play refers to the modular design principle where system components can be added, removed, or replaced without affecting the rest of the system.</w:t>
            </w:r>
          </w:p>
        </w:tc>
      </w:tr>
      <w:tr w:rsidR="1E523843" w14:paraId="50FE4E6F" w14:textId="77777777" w:rsidTr="1C084C19">
        <w:trPr>
          <w:trHeight w:val="300"/>
        </w:trPr>
        <w:tc>
          <w:tcPr>
            <w:tcW w:w="2304" w:type="dxa"/>
          </w:tcPr>
          <w:p w14:paraId="7539C2A8" w14:textId="33CF7199" w:rsidR="1E523843" w:rsidRDefault="1E523843" w:rsidP="1E523843">
            <w:pPr>
              <w:pStyle w:val="Tabletext"/>
            </w:pPr>
            <w:r w:rsidRPr="1E523843">
              <w:t>Orchestrator</w:t>
            </w:r>
          </w:p>
        </w:tc>
        <w:tc>
          <w:tcPr>
            <w:tcW w:w="2340" w:type="dxa"/>
          </w:tcPr>
          <w:p w14:paraId="03AA59DC" w14:textId="16921323" w:rsidR="1E523843" w:rsidRDefault="1E523843" w:rsidP="1E523843">
            <w:pPr>
              <w:pStyle w:val="Tabletext"/>
            </w:pPr>
            <w:r w:rsidRPr="1E523843">
              <w:t>N/A</w:t>
            </w:r>
          </w:p>
        </w:tc>
        <w:tc>
          <w:tcPr>
            <w:tcW w:w="4815" w:type="dxa"/>
          </w:tcPr>
          <w:p w14:paraId="12111E32" w14:textId="194ABDFD" w:rsidR="1E523843" w:rsidRDefault="1E523843" w:rsidP="1E523843">
            <w:pPr>
              <w:pStyle w:val="Tabletext"/>
            </w:pPr>
            <w:r w:rsidRPr="1E523843">
              <w:t>The orchestrator is the central module responsible for coordinating data flow and command execution between all other modules in the Omnium system.</w:t>
            </w:r>
          </w:p>
        </w:tc>
      </w:tr>
      <w:tr w:rsidR="1E523843" w14:paraId="6AC21C90" w14:textId="77777777" w:rsidTr="1C084C19">
        <w:trPr>
          <w:trHeight w:val="300"/>
        </w:trPr>
        <w:tc>
          <w:tcPr>
            <w:tcW w:w="2304" w:type="dxa"/>
          </w:tcPr>
          <w:p w14:paraId="7E95822C" w14:textId="453095AA" w:rsidR="65C9F59E" w:rsidRDefault="47D54468" w:rsidP="1E523843">
            <w:pPr>
              <w:pStyle w:val="Tabletext"/>
            </w:pPr>
            <w:r>
              <w:t>High-Frequency Trading</w:t>
            </w:r>
          </w:p>
        </w:tc>
        <w:tc>
          <w:tcPr>
            <w:tcW w:w="2340" w:type="dxa"/>
          </w:tcPr>
          <w:p w14:paraId="4C4994C3" w14:textId="2DDB9BD3" w:rsidR="65C9F59E" w:rsidRDefault="47D54468" w:rsidP="1E523843">
            <w:pPr>
              <w:pStyle w:val="Tabletext"/>
            </w:pPr>
            <w:r>
              <w:t>HFT</w:t>
            </w:r>
          </w:p>
        </w:tc>
        <w:tc>
          <w:tcPr>
            <w:tcW w:w="4815" w:type="dxa"/>
          </w:tcPr>
          <w:p w14:paraId="5CFA2554" w14:textId="14E96760" w:rsidR="65C9F59E" w:rsidRDefault="47D54468" w:rsidP="1E523843">
            <w:pPr>
              <w:pStyle w:val="Tabletext"/>
            </w:pPr>
            <w:r>
              <w:t>High-frequency trading is a type of trading that is defined by high turnover rates and taking advantage of short-term fluctuation in financial markets. It is characterized by its reliance on algorithms and electronic tools in order for trades to be closed out.</w:t>
            </w:r>
          </w:p>
        </w:tc>
      </w:tr>
    </w:tbl>
    <w:p w14:paraId="341D434E" w14:textId="0B433647" w:rsidR="00717C4A" w:rsidRDefault="00FF3466">
      <w:pPr>
        <w:pStyle w:val="Heading1"/>
      </w:pPr>
      <w:bookmarkStart w:id="18" w:name="_Toc190040236"/>
      <w:commentRangeStart w:id="19"/>
      <w:r>
        <w:t>Project Goals</w:t>
      </w:r>
      <w:bookmarkEnd w:id="18"/>
      <w:commentRangeEnd w:id="19"/>
      <w:r w:rsidR="00B529AE">
        <w:rPr>
          <w:rStyle w:val="CommentReference"/>
          <w:rFonts w:ascii="Times New Roman" w:hAnsi="Times New Roman"/>
          <w:b w:val="0"/>
        </w:rPr>
        <w:commentReference w:id="19"/>
      </w:r>
    </w:p>
    <w:p w14:paraId="143FED2B" w14:textId="1AABFA47" w:rsidR="004665B5" w:rsidRDefault="004665B5" w:rsidP="004665B5">
      <w:pPr>
        <w:pStyle w:val="Heading2"/>
      </w:pPr>
      <w:bookmarkStart w:id="20" w:name="_Toc190040237"/>
      <w:r>
        <w:t xml:space="preserve">Business </w:t>
      </w:r>
      <w:r w:rsidR="00F62A8F">
        <w:t>Goals</w:t>
      </w:r>
      <w:bookmarkEnd w:id="20"/>
    </w:p>
    <w:p w14:paraId="7BAF6EF0" w14:textId="382D4E1E" w:rsidR="004665B5" w:rsidRPr="004665B5" w:rsidRDefault="69368536" w:rsidP="1C084C19">
      <w:pPr>
        <w:pStyle w:val="InfoBlue"/>
        <w:rPr>
          <w:i w:val="0"/>
          <w:color w:val="auto"/>
        </w:rPr>
      </w:pPr>
      <w:r w:rsidRPr="1C084C19">
        <w:rPr>
          <w:i w:val="0"/>
          <w:color w:val="auto"/>
        </w:rPr>
        <w:t xml:space="preserve">The business goals set for </w:t>
      </w:r>
      <w:r w:rsidR="3FF7A78C" w:rsidRPr="1C084C19">
        <w:rPr>
          <w:i w:val="0"/>
          <w:color w:val="auto"/>
        </w:rPr>
        <w:t xml:space="preserve">the Omnium </w:t>
      </w:r>
      <w:r w:rsidR="1D66F98E" w:rsidRPr="1C084C19">
        <w:rPr>
          <w:i w:val="0"/>
          <w:color w:val="auto"/>
        </w:rPr>
        <w:t>project</w:t>
      </w:r>
      <w:r w:rsidRPr="1C084C19">
        <w:rPr>
          <w:i w:val="0"/>
          <w:color w:val="auto"/>
        </w:rPr>
        <w:t xml:space="preserve"> are to </w:t>
      </w:r>
      <w:r w:rsidR="1C929399" w:rsidRPr="1C084C19">
        <w:rPr>
          <w:i w:val="0"/>
          <w:color w:val="auto"/>
        </w:rPr>
        <w:t xml:space="preserve">make a foothold in the </w:t>
      </w:r>
      <w:r w:rsidR="1925AB51" w:rsidRPr="1C084C19">
        <w:rPr>
          <w:i w:val="0"/>
          <w:color w:val="auto"/>
        </w:rPr>
        <w:t xml:space="preserve">day </w:t>
      </w:r>
      <w:r w:rsidR="1C929399" w:rsidRPr="1C084C19">
        <w:rPr>
          <w:i w:val="0"/>
          <w:color w:val="auto"/>
        </w:rPr>
        <w:t xml:space="preserve">trading </w:t>
      </w:r>
      <w:r w:rsidR="3E4754CD" w:rsidRPr="1C084C19">
        <w:rPr>
          <w:i w:val="0"/>
          <w:color w:val="auto"/>
        </w:rPr>
        <w:t xml:space="preserve">application </w:t>
      </w:r>
      <w:r w:rsidR="1C929399" w:rsidRPr="1C084C19">
        <w:rPr>
          <w:i w:val="0"/>
          <w:color w:val="auto"/>
        </w:rPr>
        <w:t>market b</w:t>
      </w:r>
      <w:r w:rsidR="0953407D" w:rsidRPr="1C084C19">
        <w:rPr>
          <w:i w:val="0"/>
          <w:color w:val="auto"/>
        </w:rPr>
        <w:t xml:space="preserve">y making a product </w:t>
      </w:r>
      <w:r w:rsidR="784D0C61" w:rsidRPr="1C084C19">
        <w:rPr>
          <w:i w:val="0"/>
          <w:color w:val="auto"/>
        </w:rPr>
        <w:t xml:space="preserve">that encompasses the usual functions desired for trading </w:t>
      </w:r>
      <w:r w:rsidR="1F4D30F2" w:rsidRPr="1C084C19">
        <w:rPr>
          <w:i w:val="0"/>
          <w:color w:val="auto"/>
        </w:rPr>
        <w:t>along with others</w:t>
      </w:r>
      <w:r w:rsidR="0953407D" w:rsidRPr="1C084C19">
        <w:rPr>
          <w:i w:val="0"/>
          <w:color w:val="auto"/>
        </w:rPr>
        <w:t xml:space="preserve">. With no staple </w:t>
      </w:r>
      <w:r w:rsidR="7119B8B8" w:rsidRPr="1C084C19">
        <w:rPr>
          <w:i w:val="0"/>
          <w:color w:val="auto"/>
        </w:rPr>
        <w:t>product</w:t>
      </w:r>
      <w:r w:rsidR="0953407D" w:rsidRPr="1C084C19">
        <w:rPr>
          <w:i w:val="0"/>
          <w:color w:val="auto"/>
        </w:rPr>
        <w:t xml:space="preserve"> used in the market, it </w:t>
      </w:r>
      <w:r w:rsidR="3C84CD73" w:rsidRPr="1C084C19">
        <w:rPr>
          <w:i w:val="0"/>
          <w:color w:val="auto"/>
        </w:rPr>
        <w:t xml:space="preserve">gives </w:t>
      </w:r>
      <w:r w:rsidR="64B18387" w:rsidRPr="1C084C19">
        <w:rPr>
          <w:i w:val="0"/>
          <w:color w:val="auto"/>
        </w:rPr>
        <w:t xml:space="preserve">QuantumShell </w:t>
      </w:r>
      <w:r w:rsidR="3C84CD73" w:rsidRPr="1C084C19">
        <w:rPr>
          <w:i w:val="0"/>
          <w:color w:val="auto"/>
        </w:rPr>
        <w:t xml:space="preserve">an opportunity to </w:t>
      </w:r>
      <w:r w:rsidR="5C6C8EBB" w:rsidRPr="1C084C19">
        <w:rPr>
          <w:i w:val="0"/>
          <w:color w:val="auto"/>
        </w:rPr>
        <w:t xml:space="preserve">insert </w:t>
      </w:r>
      <w:r w:rsidR="7D859181" w:rsidRPr="1C084C19">
        <w:rPr>
          <w:i w:val="0"/>
          <w:color w:val="auto"/>
        </w:rPr>
        <w:t xml:space="preserve">the Omnium application </w:t>
      </w:r>
      <w:r w:rsidR="5C6C8EBB" w:rsidRPr="1C084C19">
        <w:rPr>
          <w:i w:val="0"/>
          <w:color w:val="auto"/>
        </w:rPr>
        <w:t xml:space="preserve">in </w:t>
      </w:r>
      <w:r w:rsidR="6D9C80AD" w:rsidRPr="1C084C19">
        <w:rPr>
          <w:i w:val="0"/>
          <w:color w:val="auto"/>
        </w:rPr>
        <w:t xml:space="preserve">to </w:t>
      </w:r>
      <w:r w:rsidR="5C6C8EBB" w:rsidRPr="1C084C19">
        <w:rPr>
          <w:i w:val="0"/>
          <w:color w:val="auto"/>
        </w:rPr>
        <w:t xml:space="preserve">try to provide </w:t>
      </w:r>
      <w:r w:rsidR="5E5EE5FF" w:rsidRPr="1C084C19">
        <w:rPr>
          <w:i w:val="0"/>
          <w:color w:val="auto"/>
        </w:rPr>
        <w:t xml:space="preserve">an environment for practicing day-trading as well as performing live trading </w:t>
      </w:r>
      <w:r w:rsidR="5C6C8EBB" w:rsidRPr="1C084C19">
        <w:rPr>
          <w:i w:val="0"/>
          <w:color w:val="auto"/>
        </w:rPr>
        <w:t xml:space="preserve">with </w:t>
      </w:r>
      <w:r w:rsidR="3ADD5442" w:rsidRPr="1C084C19">
        <w:rPr>
          <w:i w:val="0"/>
          <w:color w:val="auto"/>
        </w:rPr>
        <w:t xml:space="preserve">the </w:t>
      </w:r>
      <w:r w:rsidR="5C6C8EBB" w:rsidRPr="1C084C19">
        <w:rPr>
          <w:i w:val="0"/>
          <w:color w:val="auto"/>
        </w:rPr>
        <w:t>product.</w:t>
      </w:r>
    </w:p>
    <w:p w14:paraId="61ABE85E" w14:textId="71C6EC54" w:rsidR="00717C4A" w:rsidRDefault="00F62A8F">
      <w:pPr>
        <w:pStyle w:val="Heading2"/>
      </w:pPr>
      <w:bookmarkStart w:id="21" w:name="_Toc190040238"/>
      <w:r>
        <w:t>Product Goals</w:t>
      </w:r>
      <w:bookmarkEnd w:id="21"/>
    </w:p>
    <w:p w14:paraId="1AFE409B" w14:textId="53F26371" w:rsidR="00717C4A" w:rsidRDefault="7990CB3D" w:rsidP="1C084C19">
      <w:pPr>
        <w:pStyle w:val="InfoBlue"/>
        <w:rPr>
          <w:i w:val="0"/>
          <w:color w:val="auto"/>
        </w:rPr>
      </w:pPr>
      <w:r w:rsidRPr="1C084C19">
        <w:rPr>
          <w:i w:val="0"/>
          <w:color w:val="auto"/>
        </w:rPr>
        <w:t xml:space="preserve">The product that </w:t>
      </w:r>
      <w:r w:rsidR="6F23C347" w:rsidRPr="1C084C19">
        <w:rPr>
          <w:i w:val="0"/>
          <w:color w:val="auto"/>
        </w:rPr>
        <w:t>QuantumShell has</w:t>
      </w:r>
      <w:r w:rsidRPr="1C084C19">
        <w:rPr>
          <w:i w:val="0"/>
          <w:color w:val="auto"/>
        </w:rPr>
        <w:t xml:space="preserve"> set out to create is intended to be </w:t>
      </w:r>
      <w:r w:rsidR="39ECFFA2" w:rsidRPr="1C084C19">
        <w:rPr>
          <w:i w:val="0"/>
          <w:color w:val="auto"/>
        </w:rPr>
        <w:t xml:space="preserve">a </w:t>
      </w:r>
      <w:r w:rsidR="674EE6EC" w:rsidRPr="1C084C19">
        <w:rPr>
          <w:i w:val="0"/>
          <w:color w:val="auto"/>
        </w:rPr>
        <w:t>day-</w:t>
      </w:r>
      <w:r w:rsidR="39ECFFA2" w:rsidRPr="1C084C19">
        <w:rPr>
          <w:i w:val="0"/>
          <w:color w:val="auto"/>
        </w:rPr>
        <w:t xml:space="preserve">trading platform that offers various </w:t>
      </w:r>
      <w:r w:rsidR="3A8D5F82" w:rsidRPr="1C084C19">
        <w:rPr>
          <w:i w:val="0"/>
          <w:color w:val="auto"/>
        </w:rPr>
        <w:t xml:space="preserve">ways to </w:t>
      </w:r>
      <w:r w:rsidR="24184E6B" w:rsidRPr="1C084C19">
        <w:rPr>
          <w:i w:val="0"/>
          <w:color w:val="auto"/>
        </w:rPr>
        <w:t>operate in the day-</w:t>
      </w:r>
      <w:r w:rsidR="3A8D5F82" w:rsidRPr="1C084C19">
        <w:rPr>
          <w:i w:val="0"/>
          <w:color w:val="auto"/>
        </w:rPr>
        <w:t>trad</w:t>
      </w:r>
      <w:r w:rsidR="550CC4B1" w:rsidRPr="1C084C19">
        <w:rPr>
          <w:i w:val="0"/>
          <w:color w:val="auto"/>
        </w:rPr>
        <w:t xml:space="preserve">ing market via the operation of </w:t>
      </w:r>
      <w:commentRangeStart w:id="22"/>
      <w:r w:rsidR="550CC4B1" w:rsidRPr="1C084C19">
        <w:rPr>
          <w:i w:val="0"/>
          <w:color w:val="auto"/>
        </w:rPr>
        <w:t>a “Paper Trading Mode” and “Live Trading Mode</w:t>
      </w:r>
      <w:commentRangeEnd w:id="22"/>
      <w:r w:rsidR="00B529AE">
        <w:rPr>
          <w:rStyle w:val="CommentReference"/>
          <w:i w:val="0"/>
          <w:color w:val="auto"/>
        </w:rPr>
        <w:commentReference w:id="22"/>
      </w:r>
      <w:r w:rsidR="550CC4B1" w:rsidRPr="1C084C19">
        <w:rPr>
          <w:i w:val="0"/>
          <w:color w:val="auto"/>
        </w:rPr>
        <w:t>”</w:t>
      </w:r>
      <w:r w:rsidR="3A8D5F82" w:rsidRPr="1C084C19">
        <w:rPr>
          <w:i w:val="0"/>
          <w:color w:val="auto"/>
        </w:rPr>
        <w:t xml:space="preserve">. On top of </w:t>
      </w:r>
      <w:r w:rsidR="286A13DE" w:rsidRPr="1C084C19">
        <w:rPr>
          <w:i w:val="0"/>
          <w:color w:val="auto"/>
        </w:rPr>
        <w:t>that,</w:t>
      </w:r>
      <w:r w:rsidR="3A8D5F82" w:rsidRPr="1C084C19">
        <w:rPr>
          <w:i w:val="0"/>
          <w:color w:val="auto"/>
        </w:rPr>
        <w:t xml:space="preserve"> </w:t>
      </w:r>
      <w:r w:rsidR="5A6C3A8D" w:rsidRPr="1C084C19">
        <w:rPr>
          <w:i w:val="0"/>
          <w:color w:val="auto"/>
        </w:rPr>
        <w:t xml:space="preserve">QuantumShell shall </w:t>
      </w:r>
      <w:r w:rsidR="3A8D5F82" w:rsidRPr="1C084C19">
        <w:rPr>
          <w:i w:val="0"/>
          <w:color w:val="auto"/>
        </w:rPr>
        <w:t xml:space="preserve">aim for </w:t>
      </w:r>
      <w:r w:rsidR="144AFA96" w:rsidRPr="1C084C19">
        <w:rPr>
          <w:i w:val="0"/>
          <w:color w:val="auto"/>
        </w:rPr>
        <w:t xml:space="preserve">Omnium </w:t>
      </w:r>
      <w:r w:rsidR="3A8D5F82" w:rsidRPr="1C084C19">
        <w:rPr>
          <w:i w:val="0"/>
          <w:color w:val="auto"/>
        </w:rPr>
        <w:t xml:space="preserve">to be </w:t>
      </w:r>
      <w:r w:rsidR="67EC48E8" w:rsidRPr="1C084C19">
        <w:rPr>
          <w:i w:val="0"/>
          <w:color w:val="auto"/>
        </w:rPr>
        <w:t xml:space="preserve">an application </w:t>
      </w:r>
      <w:r w:rsidR="3A8D5F82" w:rsidRPr="1C084C19">
        <w:rPr>
          <w:i w:val="0"/>
          <w:color w:val="auto"/>
        </w:rPr>
        <w:t xml:space="preserve">that can be used in an educational way </w:t>
      </w:r>
      <w:r w:rsidR="0C0D26FB" w:rsidRPr="1C084C19">
        <w:rPr>
          <w:i w:val="0"/>
          <w:color w:val="auto"/>
        </w:rPr>
        <w:t>by providing a</w:t>
      </w:r>
      <w:r w:rsidR="3A8D5F82" w:rsidRPr="1C084C19">
        <w:rPr>
          <w:i w:val="0"/>
          <w:color w:val="auto"/>
        </w:rPr>
        <w:t xml:space="preserve"> way f</w:t>
      </w:r>
      <w:r w:rsidR="74AE028B" w:rsidRPr="1C084C19">
        <w:rPr>
          <w:i w:val="0"/>
          <w:color w:val="auto"/>
        </w:rPr>
        <w:t xml:space="preserve">or </w:t>
      </w:r>
      <w:r w:rsidR="080BA5A4" w:rsidRPr="1C084C19">
        <w:rPr>
          <w:i w:val="0"/>
          <w:color w:val="auto"/>
        </w:rPr>
        <w:t xml:space="preserve">hobbyists, computer scientists, and others </w:t>
      </w:r>
      <w:r w:rsidR="5C26E24D" w:rsidRPr="1C084C19">
        <w:rPr>
          <w:i w:val="0"/>
          <w:color w:val="auto"/>
        </w:rPr>
        <w:t xml:space="preserve">to learn about algorithmic trading. </w:t>
      </w:r>
    </w:p>
    <w:p w14:paraId="0771EDCD" w14:textId="410126D0" w:rsidR="00717C4A" w:rsidRDefault="00F62A8F">
      <w:pPr>
        <w:pStyle w:val="Heading2"/>
      </w:pPr>
      <w:bookmarkStart w:id="23" w:name="_Toc190040239"/>
      <w:commentRangeStart w:id="24"/>
      <w:r>
        <w:t>Quality Goals</w:t>
      </w:r>
      <w:bookmarkEnd w:id="23"/>
      <w:commentRangeEnd w:id="24"/>
      <w:r w:rsidR="00166AA7">
        <w:rPr>
          <w:rStyle w:val="CommentReference"/>
          <w:rFonts w:ascii="Times New Roman" w:hAnsi="Times New Roman"/>
          <w:b w:val="0"/>
        </w:rPr>
        <w:commentReference w:id="24"/>
      </w:r>
    </w:p>
    <w:p w14:paraId="38BC931C" w14:textId="6FBC5D4A" w:rsidR="00717C4A" w:rsidRDefault="14494D34" w:rsidP="1C084C19">
      <w:pPr>
        <w:pStyle w:val="InfoBlue"/>
        <w:rPr>
          <w:i w:val="0"/>
          <w:color w:val="auto"/>
        </w:rPr>
      </w:pPr>
      <w:r w:rsidRPr="1C084C19">
        <w:rPr>
          <w:i w:val="0"/>
          <w:color w:val="auto"/>
        </w:rPr>
        <w:t xml:space="preserve">When it comes to quality, </w:t>
      </w:r>
      <w:r w:rsidR="20A0348E" w:rsidRPr="1C084C19">
        <w:rPr>
          <w:i w:val="0"/>
          <w:color w:val="auto"/>
        </w:rPr>
        <w:t xml:space="preserve">QuantumShell will </w:t>
      </w:r>
      <w:r w:rsidRPr="1C084C19">
        <w:rPr>
          <w:i w:val="0"/>
          <w:color w:val="auto"/>
        </w:rPr>
        <w:t xml:space="preserve">strive to have </w:t>
      </w:r>
      <w:r w:rsidR="20AFD5D5" w:rsidRPr="1C084C19">
        <w:rPr>
          <w:i w:val="0"/>
          <w:color w:val="auto"/>
        </w:rPr>
        <w:t xml:space="preserve">the Omnium </w:t>
      </w:r>
      <w:r w:rsidRPr="1C084C19">
        <w:rPr>
          <w:i w:val="0"/>
          <w:color w:val="auto"/>
        </w:rPr>
        <w:t>product</w:t>
      </w:r>
      <w:r w:rsidR="5026E141" w:rsidRPr="1C084C19">
        <w:rPr>
          <w:i w:val="0"/>
          <w:color w:val="auto"/>
        </w:rPr>
        <w:t xml:space="preserve"> </w:t>
      </w:r>
      <w:r w:rsidRPr="1C084C19">
        <w:rPr>
          <w:i w:val="0"/>
          <w:color w:val="auto"/>
        </w:rPr>
        <w:t xml:space="preserve">run smoothly </w:t>
      </w:r>
      <w:r w:rsidR="7BED5875" w:rsidRPr="1C084C19">
        <w:rPr>
          <w:i w:val="0"/>
          <w:color w:val="auto"/>
        </w:rPr>
        <w:t xml:space="preserve">with </w:t>
      </w:r>
      <w:r w:rsidR="12C66D21" w:rsidRPr="1C084C19">
        <w:rPr>
          <w:i w:val="0"/>
          <w:color w:val="auto"/>
        </w:rPr>
        <w:t xml:space="preserve">an easy-to-navigate UI. </w:t>
      </w:r>
      <w:r w:rsidR="0C9E0FBB" w:rsidRPr="1C084C19">
        <w:rPr>
          <w:i w:val="0"/>
          <w:color w:val="auto"/>
        </w:rPr>
        <w:t>Other</w:t>
      </w:r>
      <w:r w:rsidR="48B0DC0D" w:rsidRPr="1C084C19">
        <w:rPr>
          <w:i w:val="0"/>
          <w:color w:val="auto"/>
        </w:rPr>
        <w:t xml:space="preserve"> goals </w:t>
      </w:r>
      <w:r w:rsidR="210202A8" w:rsidRPr="1C084C19">
        <w:rPr>
          <w:i w:val="0"/>
          <w:color w:val="auto"/>
        </w:rPr>
        <w:t xml:space="preserve">include </w:t>
      </w:r>
      <w:r w:rsidR="2DE59BFA" w:rsidRPr="1C084C19">
        <w:rPr>
          <w:i w:val="0"/>
          <w:color w:val="auto"/>
        </w:rPr>
        <w:t>achiev</w:t>
      </w:r>
      <w:r w:rsidR="589B486E" w:rsidRPr="1C084C19">
        <w:rPr>
          <w:i w:val="0"/>
          <w:color w:val="auto"/>
        </w:rPr>
        <w:t>ing</w:t>
      </w:r>
      <w:r w:rsidR="07648FA5" w:rsidRPr="1C084C19">
        <w:rPr>
          <w:i w:val="0"/>
          <w:color w:val="auto"/>
        </w:rPr>
        <w:t xml:space="preserve"> </w:t>
      </w:r>
      <w:r w:rsidR="2DE59BFA" w:rsidRPr="1C084C19">
        <w:rPr>
          <w:i w:val="0"/>
          <w:color w:val="auto"/>
        </w:rPr>
        <w:t>as little errors as possible</w:t>
      </w:r>
      <w:r w:rsidR="49D65569" w:rsidRPr="1C084C19">
        <w:rPr>
          <w:i w:val="0"/>
          <w:color w:val="auto"/>
        </w:rPr>
        <w:t xml:space="preserve"> upon showcasing</w:t>
      </w:r>
      <w:r w:rsidR="2DE59BFA" w:rsidRPr="1C084C19">
        <w:rPr>
          <w:i w:val="0"/>
          <w:color w:val="auto"/>
        </w:rPr>
        <w:t xml:space="preserve">. </w:t>
      </w:r>
      <w:r w:rsidR="15BDCA86" w:rsidRPr="1C084C19">
        <w:rPr>
          <w:i w:val="0"/>
          <w:color w:val="auto"/>
        </w:rPr>
        <w:t>While a</w:t>
      </w:r>
      <w:r w:rsidR="2DE59BFA" w:rsidRPr="1C084C19">
        <w:rPr>
          <w:i w:val="0"/>
          <w:color w:val="auto"/>
        </w:rPr>
        <w:t xml:space="preserve"> product like this is </w:t>
      </w:r>
      <w:r w:rsidR="2DE59BFA" w:rsidRPr="1C084C19">
        <w:rPr>
          <w:i w:val="0"/>
          <w:color w:val="auto"/>
        </w:rPr>
        <w:lastRenderedPageBreak/>
        <w:t xml:space="preserve">bound to have errors </w:t>
      </w:r>
      <w:r w:rsidR="28E29C61" w:rsidRPr="1C084C19">
        <w:rPr>
          <w:i w:val="0"/>
          <w:color w:val="auto"/>
        </w:rPr>
        <w:t xml:space="preserve">and network latency </w:t>
      </w:r>
      <w:r w:rsidR="2DE59BFA" w:rsidRPr="1C084C19">
        <w:rPr>
          <w:i w:val="0"/>
          <w:color w:val="auto"/>
        </w:rPr>
        <w:t xml:space="preserve">due to its real-time tracking, </w:t>
      </w:r>
      <w:r w:rsidR="2D255DA3" w:rsidRPr="1C084C19">
        <w:rPr>
          <w:i w:val="0"/>
          <w:color w:val="auto"/>
        </w:rPr>
        <w:t xml:space="preserve">QuantumShell </w:t>
      </w:r>
      <w:r w:rsidR="5C884094" w:rsidRPr="1C084C19">
        <w:rPr>
          <w:i w:val="0"/>
          <w:color w:val="auto"/>
        </w:rPr>
        <w:t>plan</w:t>
      </w:r>
      <w:r w:rsidR="773E670D" w:rsidRPr="1C084C19">
        <w:rPr>
          <w:i w:val="0"/>
          <w:color w:val="auto"/>
        </w:rPr>
        <w:t>s</w:t>
      </w:r>
      <w:r w:rsidR="5C884094" w:rsidRPr="1C084C19">
        <w:rPr>
          <w:i w:val="0"/>
          <w:color w:val="auto"/>
        </w:rPr>
        <w:t xml:space="preserve"> to cut them down </w:t>
      </w:r>
      <w:r w:rsidR="1F45D610" w:rsidRPr="1C084C19">
        <w:rPr>
          <w:i w:val="0"/>
          <w:color w:val="auto"/>
        </w:rPr>
        <w:t xml:space="preserve">to a minimum </w:t>
      </w:r>
      <w:r w:rsidR="5C884094" w:rsidRPr="1C084C19">
        <w:rPr>
          <w:i w:val="0"/>
          <w:color w:val="auto"/>
        </w:rPr>
        <w:t>throughout</w:t>
      </w:r>
      <w:r w:rsidR="56A34AB0" w:rsidRPr="1C084C19">
        <w:rPr>
          <w:i w:val="0"/>
          <w:color w:val="auto"/>
        </w:rPr>
        <w:t xml:space="preserve"> </w:t>
      </w:r>
      <w:r w:rsidR="5C884094" w:rsidRPr="1C084C19">
        <w:rPr>
          <w:i w:val="0"/>
          <w:color w:val="auto"/>
        </w:rPr>
        <w:t>the</w:t>
      </w:r>
      <w:r w:rsidR="0B82BD7E" w:rsidRPr="1C084C19">
        <w:rPr>
          <w:i w:val="0"/>
          <w:color w:val="auto"/>
        </w:rPr>
        <w:t xml:space="preserve"> development</w:t>
      </w:r>
      <w:r w:rsidR="5C884094" w:rsidRPr="1C084C19">
        <w:rPr>
          <w:i w:val="0"/>
          <w:color w:val="auto"/>
        </w:rPr>
        <w:t xml:space="preserve"> process.</w:t>
      </w:r>
    </w:p>
    <w:p w14:paraId="39BF1E99" w14:textId="2F212AC1" w:rsidR="00717C4A" w:rsidRDefault="6437A2DB">
      <w:pPr>
        <w:pStyle w:val="Heading1"/>
      </w:pPr>
      <w:bookmarkStart w:id="25" w:name="_Toc447960005"/>
      <w:bookmarkStart w:id="26" w:name="_Toc452813581"/>
      <w:bookmarkStart w:id="27" w:name="_Toc512930909"/>
      <w:bookmarkStart w:id="28" w:name="_Toc190040240"/>
      <w:bookmarkStart w:id="29" w:name="_Toc436203381"/>
      <w:r>
        <w:t xml:space="preserve">Project </w:t>
      </w:r>
      <w:r w:rsidR="6231CF39">
        <w:t>Stakeholder</w:t>
      </w:r>
      <w:r>
        <w:t>s</w:t>
      </w:r>
      <w:bookmarkEnd w:id="25"/>
      <w:bookmarkEnd w:id="26"/>
      <w:bookmarkEnd w:id="27"/>
      <w:r w:rsidR="22007D66">
        <w:t xml:space="preserve"> and Stakes</w:t>
      </w:r>
      <w:bookmarkEnd w:id="28"/>
    </w:p>
    <w:p w14:paraId="47B150E9" w14:textId="48073E1B" w:rsidR="2F49ACBD" w:rsidRDefault="0D533FDB" w:rsidP="007F4758">
      <w:pPr>
        <w:jc w:val="both"/>
      </w:pPr>
      <w:r>
        <w:t>This section provides a brief overview of the stakeholders and users involved in the Omnium project and the key problems that they perceive to be addressed by QuantumShell's proposed solution. Fur</w:t>
      </w:r>
      <w:r w:rsidR="3A156C72">
        <w:t xml:space="preserve">ther details on the </w:t>
      </w:r>
      <w:r w:rsidR="3EE23A6A">
        <w:t>stakeholders'</w:t>
      </w:r>
      <w:r w:rsidR="3A156C72">
        <w:t xml:space="preserve"> requirements can be found in the Project Vision Document (PVD). </w:t>
      </w:r>
    </w:p>
    <w:p w14:paraId="440DC210" w14:textId="77777777" w:rsidR="00717C4A" w:rsidRDefault="6231CF39">
      <w:pPr>
        <w:pStyle w:val="Heading2"/>
      </w:pPr>
      <w:bookmarkStart w:id="30" w:name="_Toc452813588"/>
      <w:bookmarkStart w:id="31" w:name="_Toc512930913"/>
      <w:bookmarkStart w:id="32" w:name="_Toc190040241"/>
      <w:commentRangeStart w:id="33"/>
      <w:r>
        <w:t>Summary of Key Stakeholder or User Needs</w:t>
      </w:r>
      <w:bookmarkEnd w:id="30"/>
      <w:bookmarkEnd w:id="31"/>
      <w:bookmarkEnd w:id="32"/>
      <w:commentRangeEnd w:id="33"/>
      <w:r w:rsidR="00C60BD9">
        <w:rPr>
          <w:rStyle w:val="CommentReference"/>
          <w:rFonts w:ascii="Times New Roman" w:hAnsi="Times New Roman"/>
          <w:b w:val="0"/>
        </w:rPr>
        <w:commentReference w:id="33"/>
      </w:r>
    </w:p>
    <w:p w14:paraId="7E0C5FD2" w14:textId="5338360E" w:rsidR="2938A9C9" w:rsidRDefault="1EF9A9F0" w:rsidP="007F4758">
      <w:pPr>
        <w:jc w:val="both"/>
      </w:pPr>
      <w:r>
        <w:t>Day-trading is a high-risk financial endeavor that is pursued by seasoned traders or hobbyists who have built a long-term familiarity with financial markets</w:t>
      </w:r>
      <w:r w:rsidR="2E1DF038">
        <w:t xml:space="preserve">. This is due to the nature of day-trading as a high-pressure, time-locked activity where the user must make rapid decisions before the </w:t>
      </w:r>
      <w:r w:rsidR="60A33418">
        <w:t>day</w:t>
      </w:r>
      <w:r w:rsidR="2E1DF038">
        <w:t xml:space="preserve"> market</w:t>
      </w:r>
      <w:r w:rsidR="5A3BFB80">
        <w:t xml:space="preserve"> closes out. Users must be able to quickly identify opportunities for </w:t>
      </w:r>
      <w:r w:rsidR="4792760F">
        <w:t xml:space="preserve">arbitrage in order to produce financial gain from these short-term market changes. </w:t>
      </w:r>
    </w:p>
    <w:p w14:paraId="4BA24A72" w14:textId="5B88D2E7" w:rsidR="1E523843" w:rsidRDefault="1E523843" w:rsidP="007F4758">
      <w:pPr>
        <w:jc w:val="both"/>
      </w:pPr>
    </w:p>
    <w:p w14:paraId="2F17C2C3" w14:textId="4526DF58" w:rsidR="0664B52C" w:rsidRDefault="4792760F" w:rsidP="007F4758">
      <w:pPr>
        <w:jc w:val="both"/>
      </w:pPr>
      <w:r>
        <w:t>Omnium provides an application that offers a Paper-Trading mode that guides and introduces users to th</w:t>
      </w:r>
      <w:r w:rsidR="19A3C782">
        <w:t>e world of financial markets through on-screen tutorials, walkthroughs and guides. Trends are described to the user as well as details about historical market trends. The Paper-Trading mode offers a financially safe environment for the user to pract</w:t>
      </w:r>
      <w:r w:rsidR="38104EBA">
        <w:t xml:space="preserve">ice trading and to build a </w:t>
      </w:r>
      <w:r w:rsidR="6AECEF0A">
        <w:t>baseline of</w:t>
      </w:r>
      <w:r w:rsidR="38104EBA">
        <w:t xml:space="preserve"> familiarity with short-term market trends. </w:t>
      </w:r>
    </w:p>
    <w:p w14:paraId="199FA48C" w14:textId="786B2F42" w:rsidR="1E523843" w:rsidRDefault="1E523843" w:rsidP="007F4758">
      <w:pPr>
        <w:jc w:val="both"/>
      </w:pPr>
    </w:p>
    <w:p w14:paraId="4F422C66" w14:textId="10EE3F19" w:rsidR="7DE7A4E9" w:rsidRDefault="7DE7A4E9" w:rsidP="007F4758">
      <w:pPr>
        <w:jc w:val="both"/>
      </w:pPr>
      <w:r>
        <w:t>For more experienced and comfortable traders, a Live-Trading mode offers an environment to trade securities and close out their positions by the end of the day</w:t>
      </w:r>
      <w:r w:rsidR="3EBC56B2">
        <w:t xml:space="preserve">. It </w:t>
      </w:r>
      <w:r w:rsidR="69C2DF5C">
        <w:t xml:space="preserve">shall provide </w:t>
      </w:r>
      <w:r w:rsidR="3EBC56B2">
        <w:t xml:space="preserve">a secure application with virtually zero latency </w:t>
      </w:r>
      <w:r w:rsidR="0EA70AE5">
        <w:t>to</w:t>
      </w:r>
      <w:r w:rsidR="3EBC56B2">
        <w:t xml:space="preserve"> allow its users to secure a trade before it fluctuat</w:t>
      </w:r>
      <w:r w:rsidR="152E7BCF">
        <w:t>es. This is a critical component that is essential for the high-frequency traders (HFTs) that will be utilizing the platform</w:t>
      </w:r>
      <w:r w:rsidR="15D41062">
        <w:t xml:space="preserve">; 43.1% of traders polled stated that “latency” was their greatest limitation and concern </w:t>
      </w:r>
      <w:r w:rsidR="308F7739">
        <w:t>in their current trading infrastructure</w:t>
      </w:r>
      <w:r w:rsidR="152E7BCF">
        <w:t xml:space="preserve">. </w:t>
      </w:r>
      <w:r w:rsidR="7F5DD0D6">
        <w:t xml:space="preserve">Omnium will provide one singular environment </w:t>
      </w:r>
      <w:r w:rsidR="09370BAC">
        <w:t xml:space="preserve">with consistent network speeds to </w:t>
      </w:r>
      <w:r w:rsidR="6C61D911">
        <w:t>allow</w:t>
      </w:r>
      <w:r w:rsidR="7F5DD0D6">
        <w:t xml:space="preserve"> </w:t>
      </w:r>
      <w:r w:rsidR="278AA053">
        <w:t xml:space="preserve">day-traders to utilize the platform’s </w:t>
      </w:r>
      <w:r w:rsidR="7F5DD0D6">
        <w:t>market analysis, data visualizations, statistical modeling, and transactions</w:t>
      </w:r>
      <w:r w:rsidR="1F7F1B18">
        <w:t xml:space="preserve"> for their operations.</w:t>
      </w:r>
    </w:p>
    <w:p w14:paraId="3BB161A1" w14:textId="6F84D689" w:rsidR="00717C4A" w:rsidRDefault="1D085EF0">
      <w:pPr>
        <w:pStyle w:val="Heading1"/>
      </w:pPr>
      <w:bookmarkStart w:id="34" w:name="_Toc190040242"/>
      <w:bookmarkEnd w:id="29"/>
      <w:commentRangeStart w:id="35"/>
      <w:r>
        <w:t>Project Budget</w:t>
      </w:r>
      <w:bookmarkEnd w:id="34"/>
      <w:commentRangeEnd w:id="35"/>
      <w:r w:rsidR="00B404E7">
        <w:rPr>
          <w:rStyle w:val="CommentReference"/>
          <w:rFonts w:ascii="Times New Roman" w:hAnsi="Times New Roman"/>
          <w:b w:val="0"/>
        </w:rPr>
        <w:commentReference w:id="35"/>
      </w:r>
    </w:p>
    <w:p w14:paraId="690B8023" w14:textId="6E825834" w:rsidR="7DFAA287" w:rsidRDefault="7DFAA287" w:rsidP="1E523843">
      <w:pPr>
        <w:pStyle w:val="InfoBlue"/>
        <w:rPr>
          <w:i w:val="0"/>
          <w:color w:val="auto"/>
        </w:rPr>
      </w:pPr>
      <w:r w:rsidRPr="1E523843">
        <w:rPr>
          <w:i w:val="0"/>
          <w:color w:val="auto"/>
        </w:rPr>
        <w:t xml:space="preserve">The project is developed by the QuantumShell team, which consists of 7 members, each of whom contributes at least 4 hours a week to the project. As the project development cycle is capped at 12 weeks, the </w:t>
      </w:r>
      <w:r w:rsidR="758B432F" w:rsidRPr="1E523843">
        <w:rPr>
          <w:i w:val="0"/>
          <w:color w:val="auto"/>
        </w:rPr>
        <w:t>project man-hours are calculated to be at least 336 hours</w:t>
      </w:r>
      <w:r w:rsidR="0246D67D" w:rsidRPr="1E523843">
        <w:rPr>
          <w:i w:val="0"/>
          <w:color w:val="auto"/>
        </w:rPr>
        <w:t>, which is found from the following equation:</w:t>
      </w:r>
    </w:p>
    <w:p w14:paraId="4315AEB9" w14:textId="7500F934" w:rsidR="0246D67D" w:rsidRDefault="0246D67D" w:rsidP="1E523843">
      <w:pPr>
        <w:pStyle w:val="BodyText"/>
      </w:pPr>
      <w:r w:rsidRPr="1E523843">
        <w:t>7 members * 4 hours of labor * 12 weeks of project development cycle = 336 man</w:t>
      </w:r>
      <w:r w:rsidR="218CFDCD" w:rsidRPr="1E523843">
        <w:t>-</w:t>
      </w:r>
      <w:r w:rsidRPr="1E523843">
        <w:t>hours</w:t>
      </w:r>
    </w:p>
    <w:p w14:paraId="1BC41E4F" w14:textId="6EC8B7F3" w:rsidR="7500557C" w:rsidRDefault="7500557C" w:rsidP="1E523843">
      <w:pPr>
        <w:pStyle w:val="BodyText"/>
        <w:ind w:left="0"/>
      </w:pPr>
      <w:r w:rsidRPr="1E523843">
        <w:t>An itemized list of the budget components can be found below:</w:t>
      </w:r>
    </w:p>
    <w:p w14:paraId="4E725B9B" w14:textId="1261AF58" w:rsidR="7500557C" w:rsidRDefault="7500557C" w:rsidP="1E523843">
      <w:pPr>
        <w:pStyle w:val="BodyText"/>
        <w:ind w:left="0"/>
      </w:pPr>
      <w:r w:rsidRPr="1E523843">
        <w:rPr>
          <w:b/>
          <w:bCs/>
        </w:rPr>
        <w:t xml:space="preserve">Project </w:t>
      </w:r>
      <w:r w:rsidR="27C8745D" w:rsidRPr="1E523843">
        <w:rPr>
          <w:b/>
          <w:bCs/>
        </w:rPr>
        <w:t>Meetings</w:t>
      </w:r>
      <w:r w:rsidRPr="1E523843">
        <w:t>:</w:t>
      </w:r>
      <w:r w:rsidR="3806A2C0" w:rsidRPr="1E523843">
        <w:t xml:space="preserve"> </w:t>
      </w:r>
    </w:p>
    <w:p w14:paraId="56FD0C89" w14:textId="6FAF070D" w:rsidR="4216E5F5" w:rsidRDefault="7FA93BDA" w:rsidP="1E523843">
      <w:pPr>
        <w:pStyle w:val="BodyText"/>
        <w:ind w:left="0" w:firstLine="720"/>
      </w:pPr>
      <w:r>
        <w:t xml:space="preserve">7 members * </w:t>
      </w:r>
      <w:r w:rsidR="70F508B9">
        <w:t>0.75 hours</w:t>
      </w:r>
      <w:r w:rsidR="612C91FC">
        <w:t xml:space="preserve"> </w:t>
      </w:r>
      <w:r w:rsidR="397BC4F0">
        <w:t xml:space="preserve">of labor * 12 weeks of project development cycle </w:t>
      </w:r>
      <w:r w:rsidR="612C91FC">
        <w:t xml:space="preserve">= </w:t>
      </w:r>
      <w:r w:rsidR="1E1E9B27">
        <w:t xml:space="preserve">63 </w:t>
      </w:r>
      <w:r w:rsidR="612C91FC">
        <w:t>man</w:t>
      </w:r>
      <w:r w:rsidR="27AC26BC">
        <w:t>-</w:t>
      </w:r>
      <w:r w:rsidR="612C91FC">
        <w:t>hours</w:t>
      </w:r>
      <w:r w:rsidR="2CE67166">
        <w:t xml:space="preserve"> </w:t>
      </w:r>
    </w:p>
    <w:p w14:paraId="53692C8C" w14:textId="3D1660CA" w:rsidR="7500557C" w:rsidRDefault="7500557C" w:rsidP="1E523843">
      <w:pPr>
        <w:pStyle w:val="BodyText"/>
        <w:ind w:left="0"/>
      </w:pPr>
      <w:r w:rsidRPr="1E523843">
        <w:rPr>
          <w:b/>
          <w:bCs/>
        </w:rPr>
        <w:t>Project Technical Documentation</w:t>
      </w:r>
      <w:r w:rsidRPr="1E523843">
        <w:t>:</w:t>
      </w:r>
      <w:r w:rsidR="1FC21C42" w:rsidRPr="1E523843">
        <w:t xml:space="preserve"> </w:t>
      </w:r>
    </w:p>
    <w:p w14:paraId="7D080372" w14:textId="5BAF3393" w:rsidR="1FC21C42" w:rsidRDefault="07680301" w:rsidP="1E523843">
      <w:pPr>
        <w:pStyle w:val="BodyText"/>
        <w:ind w:left="0" w:firstLine="720"/>
      </w:pPr>
      <w:r>
        <w:t xml:space="preserve">7 members * 1 </w:t>
      </w:r>
      <w:r w:rsidR="106F9746">
        <w:t>hours</w:t>
      </w:r>
      <w:r>
        <w:t xml:space="preserve"> of labor ** 12 weeks of project development cycle =</w:t>
      </w:r>
      <w:r w:rsidR="42B8329A">
        <w:t xml:space="preserve"> </w:t>
      </w:r>
      <w:r w:rsidR="2C4F2639">
        <w:t>84</w:t>
      </w:r>
      <w:r>
        <w:t xml:space="preserve"> </w:t>
      </w:r>
      <w:r w:rsidR="0453A9DC">
        <w:t>man-</w:t>
      </w:r>
      <w:r>
        <w:t xml:space="preserve">hours </w:t>
      </w:r>
    </w:p>
    <w:p w14:paraId="654F9015" w14:textId="0BED3904" w:rsidR="7959AFF8" w:rsidRDefault="7959AFF8" w:rsidP="1E523843">
      <w:pPr>
        <w:pStyle w:val="BodyText"/>
        <w:ind w:left="0"/>
      </w:pPr>
      <w:r w:rsidRPr="1E523843">
        <w:rPr>
          <w:b/>
          <w:bCs/>
        </w:rPr>
        <w:t>Project Development</w:t>
      </w:r>
      <w:r w:rsidRPr="1E523843">
        <w:t>:</w:t>
      </w:r>
      <w:r w:rsidR="448D69A2" w:rsidRPr="1E523843">
        <w:t xml:space="preserve"> </w:t>
      </w:r>
    </w:p>
    <w:p w14:paraId="2CF8FC67" w14:textId="3097B959" w:rsidR="54A629E6" w:rsidRDefault="54A629E6" w:rsidP="1E523843">
      <w:pPr>
        <w:pStyle w:val="BodyText"/>
        <w:ind w:left="0" w:firstLine="720"/>
      </w:pPr>
      <w:r w:rsidRPr="1E523843">
        <w:t xml:space="preserve">7 members * 2 hours of labor * 12 weeks of project development cycle = 168 </w:t>
      </w:r>
      <w:r w:rsidR="04139CAD" w:rsidRPr="1E523843">
        <w:t>man-</w:t>
      </w:r>
      <w:r w:rsidRPr="1E523843">
        <w:t xml:space="preserve">hours </w:t>
      </w:r>
    </w:p>
    <w:p w14:paraId="6CD7039D" w14:textId="5C9D0074" w:rsidR="7959AFF8" w:rsidRDefault="7959AFF8" w:rsidP="1E523843">
      <w:pPr>
        <w:pStyle w:val="BodyText"/>
        <w:ind w:left="0"/>
      </w:pPr>
      <w:r w:rsidRPr="1E523843">
        <w:rPr>
          <w:b/>
          <w:bCs/>
        </w:rPr>
        <w:t>Project Testing</w:t>
      </w:r>
      <w:r w:rsidR="537F31BB" w:rsidRPr="1E523843">
        <w:rPr>
          <w:b/>
          <w:bCs/>
        </w:rPr>
        <w:t xml:space="preserve"> and Debugging</w:t>
      </w:r>
      <w:r w:rsidRPr="1E523843">
        <w:t>:</w:t>
      </w:r>
    </w:p>
    <w:p w14:paraId="03B18375" w14:textId="4B7708CA" w:rsidR="20753A5B" w:rsidRDefault="37BF68B6" w:rsidP="1E523843">
      <w:pPr>
        <w:pStyle w:val="BodyText"/>
        <w:ind w:left="0" w:firstLine="720"/>
      </w:pPr>
      <w:r>
        <w:t xml:space="preserve">The remaining </w:t>
      </w:r>
      <w:r w:rsidR="6B2D2AA5">
        <w:t>21</w:t>
      </w:r>
      <w:r>
        <w:t xml:space="preserve"> man-hours of the project will be spent on automated testing and debugging of the Omnium software.</w:t>
      </w:r>
      <w:r w:rsidR="7718E3AD">
        <w:t xml:space="preserve"> </w:t>
      </w:r>
    </w:p>
    <w:p w14:paraId="7275DE0A" w14:textId="49EA9A67" w:rsidR="005D6CB3" w:rsidRDefault="6231CF39" w:rsidP="1E523843">
      <w:pPr>
        <w:pStyle w:val="Heading1"/>
      </w:pPr>
      <w:bookmarkStart w:id="36" w:name="_Toc436203402"/>
      <w:bookmarkStart w:id="37" w:name="_Toc452813596"/>
      <w:bookmarkStart w:id="38" w:name="_Toc512930918"/>
      <w:bookmarkStart w:id="39" w:name="_Toc190040243"/>
      <w:r>
        <w:t>Pro</w:t>
      </w:r>
      <w:r w:rsidR="1D085EF0">
        <w:t>ject</w:t>
      </w:r>
      <w:r>
        <w:t xml:space="preserve"> </w:t>
      </w:r>
      <w:bookmarkEnd w:id="36"/>
      <w:bookmarkEnd w:id="37"/>
      <w:bookmarkEnd w:id="38"/>
      <w:r w:rsidR="1D085EF0">
        <w:t>Milestones and Schedule</w:t>
      </w:r>
      <w:bookmarkEnd w:id="39"/>
    </w:p>
    <w:p w14:paraId="7F7BC3F3" w14:textId="5F8BC90B" w:rsidR="00793463" w:rsidRDefault="5452FF7A" w:rsidP="00793463">
      <w:pPr>
        <w:pStyle w:val="BodyText"/>
        <w:ind w:left="0"/>
        <w:rPr>
          <w:lang w:val="en-GB"/>
        </w:rPr>
      </w:pPr>
      <w:r w:rsidRPr="1E523843">
        <w:rPr>
          <w:lang w:val="en-GB"/>
        </w:rPr>
        <w:t>Project Start Date:</w:t>
      </w:r>
      <w:r w:rsidR="64CA4E57" w:rsidRPr="1E523843">
        <w:rPr>
          <w:lang w:val="en-GB"/>
        </w:rPr>
        <w:t xml:space="preserve"> January 20, 2026</w:t>
      </w:r>
    </w:p>
    <w:p w14:paraId="61748C8F" w14:textId="1617664B" w:rsidR="00793463" w:rsidRPr="00793463" w:rsidRDefault="5452FF7A" w:rsidP="00793463">
      <w:pPr>
        <w:pStyle w:val="BodyText"/>
        <w:ind w:left="0"/>
        <w:rPr>
          <w:lang w:val="en-GB"/>
        </w:rPr>
      </w:pPr>
      <w:r w:rsidRPr="1E523843">
        <w:rPr>
          <w:lang w:val="en-GB"/>
        </w:rPr>
        <w:t xml:space="preserve">Project End Date: </w:t>
      </w:r>
      <w:r w:rsidR="0CAB5FD6" w:rsidRPr="1E523843">
        <w:rPr>
          <w:lang w:val="en-GB"/>
        </w:rPr>
        <w:t>April 24, 2026</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552"/>
        <w:gridCol w:w="3969"/>
      </w:tblGrid>
      <w:tr w:rsidR="00793463" w14:paraId="2711574C" w14:textId="77777777" w:rsidTr="1E523843">
        <w:tc>
          <w:tcPr>
            <w:tcW w:w="2943" w:type="dxa"/>
          </w:tcPr>
          <w:p w14:paraId="32942CE1" w14:textId="75BC4634" w:rsidR="00793463" w:rsidRDefault="00793463">
            <w:pPr>
              <w:pStyle w:val="Tabletext"/>
              <w:jc w:val="center"/>
              <w:rPr>
                <w:b/>
              </w:rPr>
            </w:pPr>
            <w:r>
              <w:rPr>
                <w:b/>
              </w:rPr>
              <w:lastRenderedPageBreak/>
              <w:t>Project Milestone</w:t>
            </w:r>
          </w:p>
        </w:tc>
        <w:tc>
          <w:tcPr>
            <w:tcW w:w="2552" w:type="dxa"/>
          </w:tcPr>
          <w:p w14:paraId="798A9511" w14:textId="4056E6D2" w:rsidR="00793463" w:rsidRDefault="00793463">
            <w:pPr>
              <w:pStyle w:val="Tabletext"/>
              <w:jc w:val="center"/>
              <w:rPr>
                <w:b/>
              </w:rPr>
            </w:pPr>
            <w:r>
              <w:rPr>
                <w:b/>
              </w:rPr>
              <w:t>Date</w:t>
            </w:r>
          </w:p>
        </w:tc>
        <w:tc>
          <w:tcPr>
            <w:tcW w:w="3969" w:type="dxa"/>
          </w:tcPr>
          <w:p w14:paraId="5485AB81" w14:textId="51BE138B" w:rsidR="00793463" w:rsidRDefault="00793463">
            <w:pPr>
              <w:pStyle w:val="Tabletext"/>
              <w:jc w:val="center"/>
              <w:rPr>
                <w:b/>
              </w:rPr>
            </w:pPr>
            <w:r>
              <w:rPr>
                <w:b/>
              </w:rPr>
              <w:t>Deliverable</w:t>
            </w:r>
          </w:p>
        </w:tc>
      </w:tr>
      <w:tr w:rsidR="00793463" w14:paraId="3CA3D9E2" w14:textId="77777777" w:rsidTr="1E523843">
        <w:tc>
          <w:tcPr>
            <w:tcW w:w="2943" w:type="dxa"/>
          </w:tcPr>
          <w:p w14:paraId="5F4EB382" w14:textId="50FC45F2" w:rsidR="00793463" w:rsidRDefault="00793463">
            <w:pPr>
              <w:pStyle w:val="Tabletext"/>
            </w:pPr>
            <w:r>
              <w:t>Problem Analysis, Vision Creation, Project Planning</w:t>
            </w:r>
          </w:p>
        </w:tc>
        <w:tc>
          <w:tcPr>
            <w:tcW w:w="2552" w:type="dxa"/>
          </w:tcPr>
          <w:p w14:paraId="69496534" w14:textId="6A7F9D00" w:rsidR="00793463" w:rsidRDefault="0254F13F">
            <w:pPr>
              <w:pStyle w:val="Tabletext"/>
            </w:pPr>
            <w:r>
              <w:t>2/23/2026</w:t>
            </w:r>
          </w:p>
        </w:tc>
        <w:tc>
          <w:tcPr>
            <w:tcW w:w="3969" w:type="dxa"/>
          </w:tcPr>
          <w:p w14:paraId="14D14358" w14:textId="77777777" w:rsidR="00793463" w:rsidRDefault="00793463">
            <w:pPr>
              <w:pStyle w:val="Tabletext"/>
            </w:pPr>
            <w:r>
              <w:t>Product Vision Document</w:t>
            </w:r>
          </w:p>
          <w:p w14:paraId="3FBC7A12" w14:textId="513EA859" w:rsidR="00793463" w:rsidRDefault="00793463">
            <w:pPr>
              <w:pStyle w:val="Tabletext"/>
            </w:pPr>
            <w:r>
              <w:t>Project Plan</w:t>
            </w:r>
          </w:p>
        </w:tc>
      </w:tr>
      <w:tr w:rsidR="00793463" w14:paraId="6C657A73" w14:textId="77777777" w:rsidTr="1E523843">
        <w:tc>
          <w:tcPr>
            <w:tcW w:w="2943" w:type="dxa"/>
          </w:tcPr>
          <w:p w14:paraId="71C2381E" w14:textId="005552FB" w:rsidR="00793463" w:rsidRDefault="00793463">
            <w:pPr>
              <w:pStyle w:val="Tabletext"/>
            </w:pPr>
            <w:r>
              <w:t>Requirements Analysis</w:t>
            </w:r>
          </w:p>
        </w:tc>
        <w:tc>
          <w:tcPr>
            <w:tcW w:w="2552" w:type="dxa"/>
          </w:tcPr>
          <w:p w14:paraId="42EFDAEC" w14:textId="60841D7C" w:rsidR="00793463" w:rsidRDefault="3EAC037A">
            <w:pPr>
              <w:pStyle w:val="Tabletext"/>
            </w:pPr>
            <w:r>
              <w:t>2/27/2026</w:t>
            </w:r>
          </w:p>
        </w:tc>
        <w:tc>
          <w:tcPr>
            <w:tcW w:w="3969" w:type="dxa"/>
          </w:tcPr>
          <w:p w14:paraId="06AE6BAD" w14:textId="0B09977C" w:rsidR="00793463" w:rsidRDefault="00793463">
            <w:pPr>
              <w:pStyle w:val="Tabletext"/>
            </w:pPr>
            <w:r>
              <w:t>Software Requirements Specification (SRS)</w:t>
            </w:r>
          </w:p>
        </w:tc>
      </w:tr>
      <w:tr w:rsidR="00793463" w14:paraId="1786489F" w14:textId="77777777" w:rsidTr="1E523843">
        <w:tc>
          <w:tcPr>
            <w:tcW w:w="2943" w:type="dxa"/>
          </w:tcPr>
          <w:p w14:paraId="74EA88AB" w14:textId="3A8E69AF" w:rsidR="00793463" w:rsidRDefault="00793463">
            <w:pPr>
              <w:pStyle w:val="Tabletext"/>
            </w:pPr>
            <w:r>
              <w:t>Product Design</w:t>
            </w:r>
          </w:p>
        </w:tc>
        <w:tc>
          <w:tcPr>
            <w:tcW w:w="2552" w:type="dxa"/>
          </w:tcPr>
          <w:p w14:paraId="6489F298" w14:textId="52D47434" w:rsidR="00793463" w:rsidRDefault="00DEA756">
            <w:pPr>
              <w:pStyle w:val="Tabletext"/>
            </w:pPr>
            <w:r>
              <w:t>3/27/2026</w:t>
            </w:r>
          </w:p>
        </w:tc>
        <w:tc>
          <w:tcPr>
            <w:tcW w:w="3969" w:type="dxa"/>
          </w:tcPr>
          <w:p w14:paraId="1B2C8F68" w14:textId="3AADED15" w:rsidR="00793463" w:rsidRDefault="5452FF7A">
            <w:pPr>
              <w:pStyle w:val="Tabletext"/>
            </w:pPr>
            <w:r>
              <w:t>Software Design Document (SDD)</w:t>
            </w:r>
          </w:p>
        </w:tc>
      </w:tr>
      <w:tr w:rsidR="00793463" w14:paraId="7614DE76" w14:textId="77777777" w:rsidTr="1E523843">
        <w:tc>
          <w:tcPr>
            <w:tcW w:w="2943" w:type="dxa"/>
          </w:tcPr>
          <w:p w14:paraId="159CCC50" w14:textId="3A6F22CB" w:rsidR="00793463" w:rsidRDefault="00793463">
            <w:pPr>
              <w:pStyle w:val="Tabletext"/>
            </w:pPr>
            <w:r>
              <w:t>Product Implementation</w:t>
            </w:r>
          </w:p>
        </w:tc>
        <w:tc>
          <w:tcPr>
            <w:tcW w:w="2552" w:type="dxa"/>
          </w:tcPr>
          <w:p w14:paraId="3B56D6A7" w14:textId="5DDD3739" w:rsidR="00793463" w:rsidRDefault="092FB195">
            <w:pPr>
              <w:pStyle w:val="Tabletext"/>
            </w:pPr>
            <w:r>
              <w:t>4/15/2026</w:t>
            </w:r>
          </w:p>
        </w:tc>
        <w:tc>
          <w:tcPr>
            <w:tcW w:w="3969" w:type="dxa"/>
          </w:tcPr>
          <w:p w14:paraId="0D75AA59" w14:textId="73474B4C" w:rsidR="00793463" w:rsidRDefault="00793463">
            <w:pPr>
              <w:pStyle w:val="Tabletext"/>
            </w:pPr>
            <w:r>
              <w:t>Software Code</w:t>
            </w:r>
          </w:p>
        </w:tc>
      </w:tr>
      <w:tr w:rsidR="00793463" w14:paraId="0F66E078" w14:textId="77777777" w:rsidTr="1E523843">
        <w:tc>
          <w:tcPr>
            <w:tcW w:w="2943" w:type="dxa"/>
          </w:tcPr>
          <w:p w14:paraId="19A755AC" w14:textId="5B7792AA" w:rsidR="00793463" w:rsidRDefault="00793463">
            <w:pPr>
              <w:pStyle w:val="Tabletext"/>
            </w:pPr>
            <w:r>
              <w:t>Product Test</w:t>
            </w:r>
          </w:p>
        </w:tc>
        <w:tc>
          <w:tcPr>
            <w:tcW w:w="2552" w:type="dxa"/>
          </w:tcPr>
          <w:p w14:paraId="438E6440" w14:textId="2472BF3B" w:rsidR="00793463" w:rsidRDefault="335FA1BC">
            <w:pPr>
              <w:pStyle w:val="Tabletext"/>
            </w:pPr>
            <w:r>
              <w:t>4/3/2026</w:t>
            </w:r>
          </w:p>
        </w:tc>
        <w:tc>
          <w:tcPr>
            <w:tcW w:w="3969" w:type="dxa"/>
          </w:tcPr>
          <w:p w14:paraId="48A8D101" w14:textId="33CDC4FD" w:rsidR="00793463" w:rsidRDefault="00793463">
            <w:pPr>
              <w:pStyle w:val="Tabletext"/>
            </w:pPr>
            <w:r>
              <w:t>Software Test Document (STD)</w:t>
            </w:r>
          </w:p>
        </w:tc>
      </w:tr>
      <w:tr w:rsidR="00793463" w14:paraId="567FBD4B" w14:textId="77777777" w:rsidTr="1E523843">
        <w:tc>
          <w:tcPr>
            <w:tcW w:w="2943" w:type="dxa"/>
          </w:tcPr>
          <w:p w14:paraId="78BE0B8B" w14:textId="40A3345E" w:rsidR="00793463" w:rsidRDefault="00793463">
            <w:pPr>
              <w:pStyle w:val="Tabletext"/>
            </w:pPr>
            <w:r>
              <w:t>Final Product Deliverable</w:t>
            </w:r>
          </w:p>
        </w:tc>
        <w:tc>
          <w:tcPr>
            <w:tcW w:w="2552" w:type="dxa"/>
          </w:tcPr>
          <w:p w14:paraId="2DCDDD4A" w14:textId="175D5C8E" w:rsidR="00793463" w:rsidRDefault="126C615C">
            <w:pPr>
              <w:pStyle w:val="Tabletext"/>
            </w:pPr>
            <w:r>
              <w:t>4/15/2026</w:t>
            </w:r>
          </w:p>
        </w:tc>
        <w:tc>
          <w:tcPr>
            <w:tcW w:w="3969" w:type="dxa"/>
          </w:tcPr>
          <w:p w14:paraId="4DAF3B38" w14:textId="71B243BA" w:rsidR="00793463" w:rsidRDefault="00793463">
            <w:pPr>
              <w:pStyle w:val="Tabletext"/>
            </w:pPr>
            <w:r>
              <w:t>All Documentation and Code</w:t>
            </w:r>
          </w:p>
        </w:tc>
      </w:tr>
      <w:tr w:rsidR="00793463" w14:paraId="68372186" w14:textId="77777777" w:rsidTr="1E523843">
        <w:tc>
          <w:tcPr>
            <w:tcW w:w="2943" w:type="dxa"/>
          </w:tcPr>
          <w:p w14:paraId="7D80802F" w14:textId="4026FAAB" w:rsidR="00793463" w:rsidRDefault="00793463">
            <w:pPr>
              <w:pStyle w:val="Tabletext"/>
            </w:pPr>
            <w:r>
              <w:t>Product Launch</w:t>
            </w:r>
          </w:p>
        </w:tc>
        <w:tc>
          <w:tcPr>
            <w:tcW w:w="2552" w:type="dxa"/>
          </w:tcPr>
          <w:p w14:paraId="45C27F83" w14:textId="16435F41" w:rsidR="00793463" w:rsidRDefault="1B99A495">
            <w:pPr>
              <w:pStyle w:val="Tabletext"/>
            </w:pPr>
            <w:r>
              <w:t>4/15/2026</w:t>
            </w:r>
          </w:p>
        </w:tc>
        <w:tc>
          <w:tcPr>
            <w:tcW w:w="3969" w:type="dxa"/>
          </w:tcPr>
          <w:p w14:paraId="51A2A8EB" w14:textId="327009F8" w:rsidR="00793463" w:rsidRDefault="00793463">
            <w:pPr>
              <w:pStyle w:val="Tabletext"/>
            </w:pPr>
            <w:r>
              <w:t>Project Presentation</w:t>
            </w:r>
          </w:p>
        </w:tc>
      </w:tr>
    </w:tbl>
    <w:p w14:paraId="4639CDAC" w14:textId="7EC3BEAB" w:rsidR="00793463" w:rsidRDefault="00793463" w:rsidP="00793463">
      <w:pPr>
        <w:pStyle w:val="BodyText"/>
        <w:ind w:left="0"/>
        <w:rPr>
          <w:lang w:val="en-GB"/>
        </w:rPr>
      </w:pPr>
    </w:p>
    <w:p w14:paraId="0070148F" w14:textId="33E21CB5" w:rsidR="00D454EB" w:rsidRDefault="00D454EB" w:rsidP="00D454EB">
      <w:pPr>
        <w:pStyle w:val="Heading1"/>
      </w:pPr>
      <w:bookmarkStart w:id="40" w:name="_Toc190040244"/>
      <w:r>
        <w:t>Project Communications</w:t>
      </w:r>
      <w:bookmarkEnd w:id="40"/>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417"/>
        <w:gridCol w:w="1559"/>
        <w:gridCol w:w="1134"/>
        <w:gridCol w:w="1134"/>
        <w:gridCol w:w="2552"/>
      </w:tblGrid>
      <w:tr w:rsidR="000949B1" w14:paraId="77192DCA" w14:textId="77777777" w:rsidTr="1C084C19">
        <w:tc>
          <w:tcPr>
            <w:tcW w:w="1668" w:type="dxa"/>
          </w:tcPr>
          <w:p w14:paraId="015C7648" w14:textId="18BFA82D" w:rsidR="000949B1" w:rsidRDefault="000949B1">
            <w:pPr>
              <w:pStyle w:val="Tabletext"/>
              <w:jc w:val="center"/>
              <w:rPr>
                <w:b/>
              </w:rPr>
            </w:pPr>
            <w:r>
              <w:rPr>
                <w:b/>
              </w:rPr>
              <w:t>Project Communication Type</w:t>
            </w:r>
          </w:p>
        </w:tc>
        <w:tc>
          <w:tcPr>
            <w:tcW w:w="1417" w:type="dxa"/>
          </w:tcPr>
          <w:p w14:paraId="784DE28E" w14:textId="4D585971" w:rsidR="000949B1" w:rsidRDefault="7EAA22C3" w:rsidP="1E523843">
            <w:pPr>
              <w:pStyle w:val="Tabletext"/>
              <w:jc w:val="center"/>
              <w:rPr>
                <w:b/>
                <w:bCs/>
              </w:rPr>
            </w:pPr>
            <w:r w:rsidRPr="1E523843">
              <w:rPr>
                <w:b/>
                <w:bCs/>
              </w:rPr>
              <w:t>Responsible Team Member</w:t>
            </w:r>
          </w:p>
        </w:tc>
        <w:tc>
          <w:tcPr>
            <w:tcW w:w="1559" w:type="dxa"/>
          </w:tcPr>
          <w:p w14:paraId="0FD8707E" w14:textId="7565C983" w:rsidR="000949B1" w:rsidRDefault="000949B1">
            <w:pPr>
              <w:pStyle w:val="Tabletext"/>
              <w:jc w:val="center"/>
              <w:rPr>
                <w:b/>
              </w:rPr>
            </w:pPr>
            <w:r>
              <w:rPr>
                <w:b/>
              </w:rPr>
              <w:t>Receiving Stakeholder</w:t>
            </w:r>
          </w:p>
        </w:tc>
        <w:tc>
          <w:tcPr>
            <w:tcW w:w="1134" w:type="dxa"/>
          </w:tcPr>
          <w:p w14:paraId="53326B37" w14:textId="44807A16" w:rsidR="000949B1" w:rsidRDefault="000949B1">
            <w:pPr>
              <w:pStyle w:val="Tabletext"/>
              <w:jc w:val="center"/>
              <w:rPr>
                <w:b/>
              </w:rPr>
            </w:pPr>
            <w:r>
              <w:rPr>
                <w:b/>
              </w:rPr>
              <w:t>Frequency</w:t>
            </w:r>
          </w:p>
        </w:tc>
        <w:tc>
          <w:tcPr>
            <w:tcW w:w="1134" w:type="dxa"/>
          </w:tcPr>
          <w:p w14:paraId="5360560D" w14:textId="6ADB9A9F" w:rsidR="000949B1" w:rsidRDefault="000949B1">
            <w:pPr>
              <w:pStyle w:val="Tabletext"/>
              <w:jc w:val="center"/>
              <w:rPr>
                <w:b/>
              </w:rPr>
            </w:pPr>
            <w:r>
              <w:rPr>
                <w:b/>
              </w:rPr>
              <w:t>Medium</w:t>
            </w:r>
          </w:p>
        </w:tc>
        <w:tc>
          <w:tcPr>
            <w:tcW w:w="2552" w:type="dxa"/>
          </w:tcPr>
          <w:p w14:paraId="50480CA0" w14:textId="3F7A0A31" w:rsidR="000949B1" w:rsidRDefault="000949B1">
            <w:pPr>
              <w:pStyle w:val="Tabletext"/>
              <w:jc w:val="center"/>
              <w:rPr>
                <w:b/>
              </w:rPr>
            </w:pPr>
            <w:r>
              <w:rPr>
                <w:b/>
              </w:rPr>
              <w:t>Scheduled Time</w:t>
            </w:r>
          </w:p>
        </w:tc>
      </w:tr>
      <w:tr w:rsidR="000949B1" w14:paraId="4E9EDC8A" w14:textId="77777777" w:rsidTr="1C084C19">
        <w:tc>
          <w:tcPr>
            <w:tcW w:w="1668" w:type="dxa"/>
          </w:tcPr>
          <w:p w14:paraId="1BFE8C28" w14:textId="09BF7179" w:rsidR="000949B1" w:rsidRPr="000949B1" w:rsidRDefault="000949B1" w:rsidP="1C084C19">
            <w:pPr>
              <w:pStyle w:val="Tabletext"/>
            </w:pPr>
            <w:r w:rsidRPr="1C084C19">
              <w:t>Daily Project Communication</w:t>
            </w:r>
          </w:p>
        </w:tc>
        <w:tc>
          <w:tcPr>
            <w:tcW w:w="1417" w:type="dxa"/>
          </w:tcPr>
          <w:p w14:paraId="2190A3E4" w14:textId="204E96B2" w:rsidR="000949B1" w:rsidRPr="000949B1" w:rsidRDefault="000949B1" w:rsidP="1C084C19">
            <w:pPr>
              <w:pStyle w:val="Tabletext"/>
            </w:pPr>
            <w:r w:rsidRPr="1C084C19">
              <w:t>Any Team Member</w:t>
            </w:r>
          </w:p>
        </w:tc>
        <w:tc>
          <w:tcPr>
            <w:tcW w:w="1559" w:type="dxa"/>
          </w:tcPr>
          <w:p w14:paraId="71395AD3" w14:textId="57162C64" w:rsidR="000949B1" w:rsidRPr="000949B1" w:rsidRDefault="000949B1" w:rsidP="1C084C19">
            <w:pPr>
              <w:pStyle w:val="Tabletext"/>
            </w:pPr>
            <w:r w:rsidRPr="1C084C19">
              <w:t>Any Team Member</w:t>
            </w:r>
          </w:p>
        </w:tc>
        <w:tc>
          <w:tcPr>
            <w:tcW w:w="1134" w:type="dxa"/>
          </w:tcPr>
          <w:p w14:paraId="0F53920E" w14:textId="7D6044B9" w:rsidR="000949B1" w:rsidRPr="000949B1" w:rsidRDefault="000949B1" w:rsidP="1C084C19">
            <w:pPr>
              <w:pStyle w:val="Tabletext"/>
            </w:pPr>
            <w:r w:rsidRPr="1C084C19">
              <w:t>Anytime</w:t>
            </w:r>
          </w:p>
        </w:tc>
        <w:tc>
          <w:tcPr>
            <w:tcW w:w="1134" w:type="dxa"/>
          </w:tcPr>
          <w:p w14:paraId="627EA163" w14:textId="64F760F4" w:rsidR="000949B1" w:rsidRPr="000949B1" w:rsidRDefault="000949B1" w:rsidP="1C084C19">
            <w:pPr>
              <w:pStyle w:val="Tabletext"/>
            </w:pPr>
            <w:r w:rsidRPr="1C084C19">
              <w:t>Discord</w:t>
            </w:r>
          </w:p>
        </w:tc>
        <w:tc>
          <w:tcPr>
            <w:tcW w:w="2552" w:type="dxa"/>
          </w:tcPr>
          <w:p w14:paraId="1416ED6B" w14:textId="29879849" w:rsidR="000949B1" w:rsidRPr="000949B1" w:rsidRDefault="000949B1" w:rsidP="1C084C19">
            <w:pPr>
              <w:pStyle w:val="Tabletext"/>
            </w:pPr>
            <w:r w:rsidRPr="1C084C19">
              <w:t>Anytime</w:t>
            </w:r>
          </w:p>
        </w:tc>
      </w:tr>
      <w:tr w:rsidR="000949B1" w14:paraId="63C80EC8" w14:textId="77777777" w:rsidTr="1C084C19">
        <w:tc>
          <w:tcPr>
            <w:tcW w:w="1668" w:type="dxa"/>
          </w:tcPr>
          <w:p w14:paraId="3F7F7C97" w14:textId="065DA40D" w:rsidR="000949B1" w:rsidRPr="000949B1" w:rsidRDefault="000949B1" w:rsidP="1C084C19">
            <w:pPr>
              <w:pStyle w:val="Tabletext"/>
            </w:pPr>
            <w:r w:rsidRPr="1C084C19">
              <w:t>Meetings</w:t>
            </w:r>
          </w:p>
        </w:tc>
        <w:tc>
          <w:tcPr>
            <w:tcW w:w="1417" w:type="dxa"/>
          </w:tcPr>
          <w:p w14:paraId="33331DE4" w14:textId="24DDA504" w:rsidR="000949B1" w:rsidRPr="000949B1" w:rsidRDefault="000949B1" w:rsidP="1C084C19">
            <w:pPr>
              <w:pStyle w:val="Tabletext"/>
            </w:pPr>
            <w:r w:rsidRPr="1C084C19">
              <w:t>Project Manager</w:t>
            </w:r>
          </w:p>
        </w:tc>
        <w:tc>
          <w:tcPr>
            <w:tcW w:w="1559" w:type="dxa"/>
          </w:tcPr>
          <w:p w14:paraId="7BD54460" w14:textId="4CD12FF5" w:rsidR="000949B1" w:rsidRPr="000949B1" w:rsidRDefault="000949B1" w:rsidP="1C084C19">
            <w:pPr>
              <w:pStyle w:val="Tabletext"/>
            </w:pPr>
            <w:r w:rsidRPr="1C084C19">
              <w:t>All Team Members</w:t>
            </w:r>
          </w:p>
        </w:tc>
        <w:tc>
          <w:tcPr>
            <w:tcW w:w="1134" w:type="dxa"/>
          </w:tcPr>
          <w:p w14:paraId="18DB7A42" w14:textId="5936C21F" w:rsidR="000949B1" w:rsidRPr="000949B1" w:rsidRDefault="000949B1" w:rsidP="1C084C19">
            <w:pPr>
              <w:pStyle w:val="Tabletext"/>
            </w:pPr>
            <w:r w:rsidRPr="1C084C19">
              <w:t>Twice a Week</w:t>
            </w:r>
          </w:p>
        </w:tc>
        <w:tc>
          <w:tcPr>
            <w:tcW w:w="1134" w:type="dxa"/>
          </w:tcPr>
          <w:p w14:paraId="046BEAC2" w14:textId="4FD71D86" w:rsidR="000949B1" w:rsidRPr="000949B1" w:rsidRDefault="000949B1" w:rsidP="1C084C19">
            <w:pPr>
              <w:pStyle w:val="Tabletext"/>
            </w:pPr>
            <w:r w:rsidRPr="1C084C19">
              <w:t xml:space="preserve">Face-to-face / </w:t>
            </w:r>
            <w:r w:rsidR="41C0964F" w:rsidRPr="1C084C19">
              <w:t xml:space="preserve">Discord </w:t>
            </w:r>
          </w:p>
        </w:tc>
        <w:tc>
          <w:tcPr>
            <w:tcW w:w="2552" w:type="dxa"/>
          </w:tcPr>
          <w:p w14:paraId="297B6FA5" w14:textId="7C0606B9" w:rsidR="000949B1" w:rsidRPr="000949B1" w:rsidRDefault="000949B1" w:rsidP="1C084C19">
            <w:pPr>
              <w:pStyle w:val="Tabletext"/>
              <w:spacing w:after="0"/>
            </w:pPr>
            <w:r w:rsidRPr="1C084C19">
              <w:t xml:space="preserve">Every </w:t>
            </w:r>
            <w:r w:rsidR="1064344E" w:rsidRPr="1C084C19">
              <w:t xml:space="preserve">Tuesday </w:t>
            </w:r>
            <w:r w:rsidR="4AF4649D" w:rsidRPr="1C084C19">
              <w:t>12:30 – 1:30</w:t>
            </w:r>
          </w:p>
          <w:p w14:paraId="36EE01CE" w14:textId="04A971ED" w:rsidR="000949B1" w:rsidRPr="000949B1" w:rsidRDefault="173B1438" w:rsidP="1C084C19">
            <w:pPr>
              <w:pStyle w:val="Tabletext"/>
              <w:spacing w:after="0"/>
            </w:pPr>
            <w:r w:rsidRPr="1C084C19">
              <w:t xml:space="preserve">Every </w:t>
            </w:r>
            <w:r w:rsidR="1064344E" w:rsidRPr="1C084C19">
              <w:t>Friday</w:t>
            </w:r>
            <w:r w:rsidR="3CCF807E" w:rsidRPr="1C084C19">
              <w:t xml:space="preserve"> 1:30 – 3:00</w:t>
            </w:r>
          </w:p>
        </w:tc>
      </w:tr>
      <w:tr w:rsidR="000949B1" w14:paraId="79B935FC" w14:textId="77777777" w:rsidTr="1C084C19">
        <w:tc>
          <w:tcPr>
            <w:tcW w:w="1668" w:type="dxa"/>
          </w:tcPr>
          <w:p w14:paraId="0CEBEB6C" w14:textId="589990AB" w:rsidR="000949B1" w:rsidRPr="000949B1" w:rsidRDefault="000949B1" w:rsidP="1C084C19">
            <w:pPr>
              <w:pStyle w:val="Tabletext"/>
            </w:pPr>
            <w:r w:rsidRPr="1C084C19">
              <w:t xml:space="preserve">Project </w:t>
            </w:r>
            <w:r w:rsidR="494255C1" w:rsidRPr="1C084C19">
              <w:t>Check-ins</w:t>
            </w:r>
          </w:p>
        </w:tc>
        <w:tc>
          <w:tcPr>
            <w:tcW w:w="1417" w:type="dxa"/>
          </w:tcPr>
          <w:p w14:paraId="09468052" w14:textId="03767929" w:rsidR="000949B1" w:rsidRPr="000949B1" w:rsidRDefault="000949B1" w:rsidP="1C084C19">
            <w:pPr>
              <w:pStyle w:val="Tabletext"/>
            </w:pPr>
            <w:r w:rsidRPr="1C084C19">
              <w:t xml:space="preserve">Project </w:t>
            </w:r>
            <w:r w:rsidR="543E85D6" w:rsidRPr="1C084C19">
              <w:t>Technical Manager</w:t>
            </w:r>
          </w:p>
        </w:tc>
        <w:tc>
          <w:tcPr>
            <w:tcW w:w="1559" w:type="dxa"/>
          </w:tcPr>
          <w:p w14:paraId="6A9DF727" w14:textId="1D641690" w:rsidR="000949B1" w:rsidRPr="000949B1" w:rsidRDefault="000949B1" w:rsidP="1C084C19">
            <w:pPr>
              <w:pStyle w:val="Tabletext"/>
            </w:pPr>
            <w:r w:rsidRPr="1C084C19">
              <w:t>All Team Members</w:t>
            </w:r>
          </w:p>
        </w:tc>
        <w:tc>
          <w:tcPr>
            <w:tcW w:w="1134" w:type="dxa"/>
          </w:tcPr>
          <w:p w14:paraId="51B33CC4" w14:textId="6974B3D0" w:rsidR="000949B1" w:rsidRPr="000949B1" w:rsidRDefault="13DE961E" w:rsidP="1C084C19">
            <w:pPr>
              <w:pStyle w:val="Tabletext"/>
            </w:pPr>
            <w:r w:rsidRPr="1C084C19">
              <w:t>Anytime</w:t>
            </w:r>
          </w:p>
        </w:tc>
        <w:tc>
          <w:tcPr>
            <w:tcW w:w="1134" w:type="dxa"/>
          </w:tcPr>
          <w:p w14:paraId="66D0D08B" w14:textId="76E48119" w:rsidR="000949B1" w:rsidRPr="000949B1" w:rsidRDefault="5AFA9465" w:rsidP="1C084C19">
            <w:pPr>
              <w:pStyle w:val="Tabletext"/>
            </w:pPr>
            <w:r w:rsidRPr="1C084C19">
              <w:t>Discord</w:t>
            </w:r>
          </w:p>
        </w:tc>
        <w:tc>
          <w:tcPr>
            <w:tcW w:w="2552" w:type="dxa"/>
          </w:tcPr>
          <w:p w14:paraId="642EFD53" w14:textId="7443DDC7" w:rsidR="000949B1" w:rsidRPr="000949B1" w:rsidRDefault="2FE3F64A" w:rsidP="1C084C19">
            <w:pPr>
              <w:pStyle w:val="Tabletext"/>
            </w:pPr>
            <w:r w:rsidRPr="1C084C19">
              <w:t>Anytime</w:t>
            </w:r>
          </w:p>
        </w:tc>
      </w:tr>
    </w:tbl>
    <w:p w14:paraId="0516A4F3" w14:textId="3FF1A46A" w:rsidR="1C084C19" w:rsidRDefault="1C084C19"/>
    <w:p w14:paraId="182C8606" w14:textId="48CEE67F" w:rsidR="1C084C19" w:rsidRDefault="00B529AE">
      <w:commentRangeStart w:id="41"/>
      <w:commentRangeEnd w:id="41"/>
      <w:r>
        <w:rPr>
          <w:rStyle w:val="CommentReference"/>
        </w:rPr>
        <w:commentReference w:id="41"/>
      </w:r>
    </w:p>
    <w:p w14:paraId="7D9CBF1B" w14:textId="77777777" w:rsidR="00467FCA" w:rsidRPr="00467FCA" w:rsidRDefault="00467FCA" w:rsidP="00467FCA">
      <w:pPr>
        <w:pStyle w:val="BodyText"/>
      </w:pPr>
    </w:p>
    <w:p w14:paraId="409E1459" w14:textId="61BA90B6" w:rsidR="005D6CB3" w:rsidRDefault="4AD310E3" w:rsidP="1E523843">
      <w:pPr>
        <w:pStyle w:val="Heading1"/>
      </w:pPr>
      <w:bookmarkStart w:id="42" w:name="_Toc190040245"/>
      <w:r>
        <w:t>Project Members and Roles</w:t>
      </w:r>
      <w:bookmarkEnd w:id="4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2340"/>
        <w:gridCol w:w="4820"/>
      </w:tblGrid>
      <w:tr w:rsidR="004B6A40" w14:paraId="7353D203" w14:textId="77777777" w:rsidTr="1C084C19">
        <w:tc>
          <w:tcPr>
            <w:tcW w:w="2304" w:type="dxa"/>
          </w:tcPr>
          <w:p w14:paraId="72CCCE1D" w14:textId="159D4062" w:rsidR="004B6A40" w:rsidRDefault="004B6A40">
            <w:pPr>
              <w:pStyle w:val="Tabletext"/>
              <w:jc w:val="center"/>
              <w:rPr>
                <w:b/>
              </w:rPr>
            </w:pPr>
            <w:r>
              <w:rPr>
                <w:b/>
              </w:rPr>
              <w:t>Project Role</w:t>
            </w:r>
          </w:p>
        </w:tc>
        <w:tc>
          <w:tcPr>
            <w:tcW w:w="2340" w:type="dxa"/>
          </w:tcPr>
          <w:p w14:paraId="360C32EF" w14:textId="40E3064D" w:rsidR="004B6A40" w:rsidRDefault="004B6A40">
            <w:pPr>
              <w:pStyle w:val="Tabletext"/>
              <w:jc w:val="center"/>
              <w:rPr>
                <w:b/>
              </w:rPr>
            </w:pPr>
            <w:r>
              <w:rPr>
                <w:b/>
              </w:rPr>
              <w:t>Name</w:t>
            </w:r>
          </w:p>
        </w:tc>
        <w:tc>
          <w:tcPr>
            <w:tcW w:w="4820" w:type="dxa"/>
          </w:tcPr>
          <w:p w14:paraId="0D0AD32B" w14:textId="4832F5BA" w:rsidR="004B6A40" w:rsidRDefault="00640F8B">
            <w:pPr>
              <w:pStyle w:val="Tabletext"/>
              <w:jc w:val="center"/>
              <w:rPr>
                <w:b/>
              </w:rPr>
            </w:pPr>
            <w:r>
              <w:rPr>
                <w:b/>
              </w:rPr>
              <w:t>Responsibilities</w:t>
            </w:r>
          </w:p>
        </w:tc>
      </w:tr>
      <w:tr w:rsidR="004B6A40" w14:paraId="6067BE05" w14:textId="77777777" w:rsidTr="1C084C19">
        <w:tc>
          <w:tcPr>
            <w:tcW w:w="2304" w:type="dxa"/>
          </w:tcPr>
          <w:p w14:paraId="71ACC289" w14:textId="143AEC28" w:rsidR="004B6A40" w:rsidRPr="00EE687E" w:rsidRDefault="004B6A40">
            <w:pPr>
              <w:pStyle w:val="Tabletext"/>
            </w:pPr>
            <w:r w:rsidRPr="00EE687E">
              <w:t>Project Manager</w:t>
            </w:r>
          </w:p>
        </w:tc>
        <w:tc>
          <w:tcPr>
            <w:tcW w:w="2340" w:type="dxa"/>
          </w:tcPr>
          <w:p w14:paraId="0BAFEEF2" w14:textId="03D631B5" w:rsidR="004B6A40" w:rsidRPr="00EE687E" w:rsidRDefault="0AC77A53">
            <w:pPr>
              <w:pStyle w:val="Tabletext"/>
            </w:pPr>
            <w:r>
              <w:t>Hector Marrero-Colominas</w:t>
            </w:r>
          </w:p>
        </w:tc>
        <w:tc>
          <w:tcPr>
            <w:tcW w:w="4820" w:type="dxa"/>
          </w:tcPr>
          <w:p w14:paraId="776E600D" w14:textId="00BE926B" w:rsidR="004B6A40" w:rsidRPr="00231D94" w:rsidRDefault="00F32014" w:rsidP="00320C3F">
            <w:pPr>
              <w:pStyle w:val="Tabletext"/>
              <w:jc w:val="both"/>
            </w:pPr>
            <w:r w:rsidRPr="00231D94">
              <w:t xml:space="preserve">The project manager is responsible for all aspects of the project development </w:t>
            </w:r>
            <w:r w:rsidR="00EE687E" w:rsidRPr="00231D94">
              <w:t>such as c</w:t>
            </w:r>
            <w:r w:rsidRPr="00231D94">
              <w:t xml:space="preserve">reating a project team, ensuring that the project vision becomes a reality, and managing all aspects of the project related to turning the project vision into reality. </w:t>
            </w:r>
            <w:r w:rsidR="00EE687E" w:rsidRPr="00231D94">
              <w:t>The project manager is also responsible for s</w:t>
            </w:r>
            <w:r w:rsidRPr="00231D94">
              <w:t xml:space="preserve">ubmission of project documents, project code, and all other artifacts on time with </w:t>
            </w:r>
            <w:r w:rsidR="00EE687E" w:rsidRPr="00231D94">
              <w:t xml:space="preserve">the </w:t>
            </w:r>
            <w:r w:rsidRPr="00231D94">
              <w:t>necessary quality.</w:t>
            </w:r>
          </w:p>
        </w:tc>
      </w:tr>
      <w:tr w:rsidR="004B6A40" w14:paraId="6DCA254F" w14:textId="77777777" w:rsidTr="1C084C19">
        <w:tc>
          <w:tcPr>
            <w:tcW w:w="2304" w:type="dxa"/>
          </w:tcPr>
          <w:p w14:paraId="06F1A3DB" w14:textId="4F2AA310" w:rsidR="004B6A40" w:rsidRPr="00EE687E" w:rsidRDefault="004B6A40">
            <w:pPr>
              <w:pStyle w:val="Tabletext"/>
            </w:pPr>
            <w:r w:rsidRPr="00EE687E">
              <w:t>Project Technical Manager</w:t>
            </w:r>
          </w:p>
        </w:tc>
        <w:tc>
          <w:tcPr>
            <w:tcW w:w="2340" w:type="dxa"/>
          </w:tcPr>
          <w:p w14:paraId="7F27BA75" w14:textId="77BA25F4" w:rsidR="004B6A40" w:rsidRPr="00EE687E" w:rsidRDefault="5F6276DB">
            <w:pPr>
              <w:pStyle w:val="Tabletext"/>
            </w:pPr>
            <w:r>
              <w:t>Ayesha Khan</w:t>
            </w:r>
          </w:p>
        </w:tc>
        <w:tc>
          <w:tcPr>
            <w:tcW w:w="4820" w:type="dxa"/>
          </w:tcPr>
          <w:p w14:paraId="322919A9" w14:textId="635D809E" w:rsidR="004B6A40" w:rsidRPr="00231D94" w:rsidRDefault="6AF7B482" w:rsidP="00320C3F">
            <w:pPr>
              <w:pStyle w:val="Tabletext"/>
              <w:jc w:val="both"/>
            </w:pPr>
            <w:r>
              <w:t xml:space="preserve">The project technical manager is the primary assistant of the project </w:t>
            </w:r>
            <w:r w:rsidR="21513572">
              <w:t>manager,</w:t>
            </w:r>
            <w:r>
              <w:t xml:space="preserve"> especially in all </w:t>
            </w:r>
            <w:r w:rsidR="00320C3F">
              <w:t>project’s</w:t>
            </w:r>
            <w:r>
              <w:t xml:space="preserve"> technical aspects. The project technical manager coordinates</w:t>
            </w:r>
            <w:r w:rsidR="0308E894">
              <w:t xml:space="preserve"> all technical aspects of the project including </w:t>
            </w:r>
            <w:r w:rsidR="677E22FB">
              <w:t>requirements of</w:t>
            </w:r>
            <w:r w:rsidR="0308E894">
              <w:t xml:space="preserve"> development, design development, code development, testing, quality assurance, and configuration </w:t>
            </w:r>
            <w:r w:rsidR="0308E894">
              <w:lastRenderedPageBreak/>
              <w:t>management.</w:t>
            </w:r>
          </w:p>
        </w:tc>
      </w:tr>
      <w:tr w:rsidR="00F32014" w14:paraId="6B69D092" w14:textId="77777777" w:rsidTr="1C084C19">
        <w:tc>
          <w:tcPr>
            <w:tcW w:w="2304" w:type="dxa"/>
          </w:tcPr>
          <w:p w14:paraId="734EDD2D" w14:textId="1F55367D" w:rsidR="00F32014" w:rsidRPr="00EE687E" w:rsidRDefault="00F32014">
            <w:pPr>
              <w:pStyle w:val="Tabletext"/>
            </w:pPr>
            <w:r w:rsidRPr="00EE687E">
              <w:lastRenderedPageBreak/>
              <w:t>Project Requirements Manager</w:t>
            </w:r>
          </w:p>
        </w:tc>
        <w:tc>
          <w:tcPr>
            <w:tcW w:w="2340" w:type="dxa"/>
          </w:tcPr>
          <w:p w14:paraId="3387FE8F" w14:textId="7DBBE466" w:rsidR="00F32014" w:rsidRPr="00EE687E" w:rsidRDefault="7C746D5D">
            <w:pPr>
              <w:pStyle w:val="Tabletext"/>
            </w:pPr>
            <w:r>
              <w:t>Joseph Duff</w:t>
            </w:r>
          </w:p>
        </w:tc>
        <w:tc>
          <w:tcPr>
            <w:tcW w:w="4820" w:type="dxa"/>
          </w:tcPr>
          <w:p w14:paraId="033D8D7E" w14:textId="224394AC" w:rsidR="00F32014" w:rsidRPr="00231D94" w:rsidRDefault="00EE687E" w:rsidP="00320C3F">
            <w:pPr>
              <w:pStyle w:val="Tabletext"/>
              <w:jc w:val="both"/>
            </w:pPr>
            <w:r w:rsidRPr="00231D94">
              <w:t>The project requirements manager is responsible for m</w:t>
            </w:r>
            <w:r w:rsidR="00F32014" w:rsidRPr="00231D94">
              <w:t xml:space="preserve">anaging all requirements-related activities under the guidance of the project manager and technical manager. </w:t>
            </w:r>
            <w:r w:rsidRPr="00231D94">
              <w:t>The project requirements manager p</w:t>
            </w:r>
            <w:r w:rsidR="00F32014" w:rsidRPr="00231D94">
              <w:t>repar</w:t>
            </w:r>
            <w:r w:rsidRPr="00231D94">
              <w:t>es</w:t>
            </w:r>
            <w:r w:rsidR="00F32014" w:rsidRPr="00231D94">
              <w:t xml:space="preserve"> the requirements, use cases, and requirements </w:t>
            </w:r>
            <w:r w:rsidR="00320C3F" w:rsidRPr="00231D94">
              <w:t>documents,</w:t>
            </w:r>
            <w:r w:rsidRPr="00231D94">
              <w:t xml:space="preserve"> and e</w:t>
            </w:r>
            <w:r w:rsidR="00F32014" w:rsidRPr="00231D94">
              <w:t>nsur</w:t>
            </w:r>
            <w:r w:rsidRPr="00231D94">
              <w:t>es</w:t>
            </w:r>
            <w:r w:rsidR="00F32014" w:rsidRPr="00231D94">
              <w:t xml:space="preserve"> that the requirements are correctly coded, and the test cases test the requirements and the product.</w:t>
            </w:r>
          </w:p>
        </w:tc>
      </w:tr>
      <w:tr w:rsidR="004B6A40" w14:paraId="2A18A91F" w14:textId="77777777" w:rsidTr="1C084C19">
        <w:tc>
          <w:tcPr>
            <w:tcW w:w="2304" w:type="dxa"/>
          </w:tcPr>
          <w:p w14:paraId="7F063B63" w14:textId="246EFCF5" w:rsidR="004B6A40" w:rsidRPr="00EE687E" w:rsidRDefault="004B6A40">
            <w:pPr>
              <w:pStyle w:val="Tabletext"/>
            </w:pPr>
            <w:r w:rsidRPr="00EE687E">
              <w:t>Project Design Manager</w:t>
            </w:r>
          </w:p>
        </w:tc>
        <w:tc>
          <w:tcPr>
            <w:tcW w:w="2340" w:type="dxa"/>
          </w:tcPr>
          <w:p w14:paraId="2D213030" w14:textId="386FA3F4" w:rsidR="004B6A40" w:rsidRPr="00EE687E" w:rsidRDefault="372F713C">
            <w:pPr>
              <w:pStyle w:val="Tabletext"/>
            </w:pPr>
            <w:r>
              <w:t>Andrew Tamez</w:t>
            </w:r>
          </w:p>
        </w:tc>
        <w:tc>
          <w:tcPr>
            <w:tcW w:w="4820" w:type="dxa"/>
          </w:tcPr>
          <w:p w14:paraId="6D427894" w14:textId="2A1F0BE9" w:rsidR="004B6A40" w:rsidRPr="00231D94" w:rsidRDefault="6AF7B482" w:rsidP="00320C3F">
            <w:pPr>
              <w:pStyle w:val="Tabletext"/>
              <w:jc w:val="both"/>
            </w:pPr>
            <w:r>
              <w:t>The project design manager is responsible for r</w:t>
            </w:r>
            <w:r w:rsidR="0308E894">
              <w:t xml:space="preserve">esearching and identifying </w:t>
            </w:r>
            <w:r w:rsidR="00320C3F">
              <w:t>suitable</w:t>
            </w:r>
            <w:r w:rsidR="0308E894">
              <w:t xml:space="preserve"> software architecture for the product. </w:t>
            </w:r>
            <w:r>
              <w:t xml:space="preserve">The project design manager manages </w:t>
            </w:r>
            <w:r w:rsidR="0308E894">
              <w:t>all backend and frontend design activities</w:t>
            </w:r>
            <w:r>
              <w:t xml:space="preserve"> and ensures that </w:t>
            </w:r>
            <w:r w:rsidR="773FAE51">
              <w:t>product</w:t>
            </w:r>
            <w:r>
              <w:t xml:space="preserve"> design is of adequate quality in line with product quality goals.</w:t>
            </w:r>
          </w:p>
        </w:tc>
      </w:tr>
      <w:tr w:rsidR="004B6A40" w14:paraId="7FE97181" w14:textId="77777777" w:rsidTr="1C084C19">
        <w:tc>
          <w:tcPr>
            <w:tcW w:w="2304" w:type="dxa"/>
          </w:tcPr>
          <w:p w14:paraId="0F1CDEB6" w14:textId="49AB2791" w:rsidR="004B6A40" w:rsidRPr="00EE687E" w:rsidRDefault="004B6A40">
            <w:pPr>
              <w:pStyle w:val="Tabletext"/>
            </w:pPr>
            <w:r w:rsidRPr="00EE687E">
              <w:t>Project Test Manager</w:t>
            </w:r>
          </w:p>
        </w:tc>
        <w:tc>
          <w:tcPr>
            <w:tcW w:w="2340" w:type="dxa"/>
          </w:tcPr>
          <w:p w14:paraId="6198946D" w14:textId="50CD0115" w:rsidR="004B6A40" w:rsidRPr="00EE687E" w:rsidRDefault="19F3776F">
            <w:pPr>
              <w:pStyle w:val="Tabletext"/>
            </w:pPr>
            <w:r>
              <w:t>Brady Bottari</w:t>
            </w:r>
          </w:p>
        </w:tc>
        <w:tc>
          <w:tcPr>
            <w:tcW w:w="4820" w:type="dxa"/>
          </w:tcPr>
          <w:p w14:paraId="35830F29" w14:textId="4FC1734F" w:rsidR="004B6A40" w:rsidRPr="00231D94" w:rsidRDefault="00EE687E" w:rsidP="00320C3F">
            <w:pPr>
              <w:pStyle w:val="Tabletext"/>
              <w:jc w:val="both"/>
            </w:pPr>
            <w:r w:rsidRPr="00231D94">
              <w:t>The project test manager is responsible for c</w:t>
            </w:r>
            <w:r w:rsidR="00F32014" w:rsidRPr="00231D94">
              <w:t>onducting all activities related to project testing such as creating a test strategy, preparing the testing environment, preparing testing-related documents and artifacts, reporting the test results, and bug and defect tracking.</w:t>
            </w:r>
          </w:p>
        </w:tc>
      </w:tr>
      <w:tr w:rsidR="004B6A40" w14:paraId="0873161F" w14:textId="77777777" w:rsidTr="1C084C19">
        <w:tc>
          <w:tcPr>
            <w:tcW w:w="2304" w:type="dxa"/>
          </w:tcPr>
          <w:p w14:paraId="0864D44C" w14:textId="24F82C86" w:rsidR="004B6A40" w:rsidRPr="00EE687E" w:rsidRDefault="004B6A40">
            <w:pPr>
              <w:pStyle w:val="Tabletext"/>
            </w:pPr>
            <w:r w:rsidRPr="00EE687E">
              <w:t xml:space="preserve">Project </w:t>
            </w:r>
            <w:r w:rsidR="00F32014" w:rsidRPr="00EE687E">
              <w:t>Configuration Manager</w:t>
            </w:r>
          </w:p>
        </w:tc>
        <w:tc>
          <w:tcPr>
            <w:tcW w:w="2340" w:type="dxa"/>
          </w:tcPr>
          <w:p w14:paraId="1F311E89" w14:textId="14E067DB" w:rsidR="004B6A40" w:rsidRPr="00EE687E" w:rsidRDefault="5AC93255">
            <w:pPr>
              <w:pStyle w:val="Tabletext"/>
            </w:pPr>
            <w:r>
              <w:t>Eli Ventura</w:t>
            </w:r>
          </w:p>
        </w:tc>
        <w:tc>
          <w:tcPr>
            <w:tcW w:w="4820" w:type="dxa"/>
          </w:tcPr>
          <w:p w14:paraId="3A6D26B7" w14:textId="68FB4A1C" w:rsidR="004B6A40" w:rsidRPr="00231D94" w:rsidRDefault="6AF7B482" w:rsidP="00320C3F">
            <w:pPr>
              <w:pStyle w:val="Tabletext"/>
              <w:jc w:val="both"/>
            </w:pPr>
            <w:r>
              <w:t>The project configuration manager is responsible for s</w:t>
            </w:r>
            <w:r w:rsidR="0308E894">
              <w:t xml:space="preserve">etting up the necessary infrastructure for all configuration management-related activities, managing the configurations, </w:t>
            </w:r>
            <w:r w:rsidR="084CF358">
              <w:t>researching,</w:t>
            </w:r>
            <w:r w:rsidR="0308E894">
              <w:t xml:space="preserve"> and installing the software tools to be used in the project.</w:t>
            </w:r>
          </w:p>
        </w:tc>
      </w:tr>
      <w:tr w:rsidR="00F32014" w14:paraId="2F1841C5" w14:textId="77777777" w:rsidTr="1C084C19">
        <w:tc>
          <w:tcPr>
            <w:tcW w:w="2304" w:type="dxa"/>
          </w:tcPr>
          <w:p w14:paraId="2B41A936" w14:textId="5C1C1C59" w:rsidR="00F32014" w:rsidRPr="00EE687E" w:rsidRDefault="00F32014">
            <w:pPr>
              <w:pStyle w:val="Tabletext"/>
            </w:pPr>
            <w:r w:rsidRPr="00EE687E">
              <w:t>Project Quality Assurance Manager</w:t>
            </w:r>
          </w:p>
        </w:tc>
        <w:tc>
          <w:tcPr>
            <w:tcW w:w="2340" w:type="dxa"/>
          </w:tcPr>
          <w:p w14:paraId="110557CF" w14:textId="1FE21DA6" w:rsidR="00F32014" w:rsidRPr="00EE687E" w:rsidRDefault="207BEE33">
            <w:pPr>
              <w:pStyle w:val="Tabletext"/>
            </w:pPr>
            <w:r>
              <w:t>Michaela Montelongo</w:t>
            </w:r>
          </w:p>
        </w:tc>
        <w:tc>
          <w:tcPr>
            <w:tcW w:w="4820" w:type="dxa"/>
          </w:tcPr>
          <w:p w14:paraId="150655DA" w14:textId="37127131" w:rsidR="00F32014" w:rsidRPr="00231D94" w:rsidRDefault="00EE687E" w:rsidP="00320C3F">
            <w:pPr>
              <w:pStyle w:val="Tabletext"/>
              <w:jc w:val="both"/>
            </w:pPr>
            <w:r w:rsidRPr="00231D94">
              <w:t>The project quality assurance manager is responsible for ensuring all artifacts including the code and the documentation are of the necessary quality in line with the project and product quality goals. The quality assurance manager reviews all document artifacts before submission to ensure that they are ready for release. The quality assurance manager also ensures that all document and code artifacts are consistent within the project. The quality assurance manager is responsible for all change management-related activities.</w:t>
            </w:r>
          </w:p>
        </w:tc>
      </w:tr>
    </w:tbl>
    <w:p w14:paraId="6EDB6C0B" w14:textId="77777777" w:rsidR="004B6A40" w:rsidRPr="004B6A40" w:rsidRDefault="004B6A40" w:rsidP="005F0F93">
      <w:pPr>
        <w:pStyle w:val="BodyText"/>
        <w:ind w:left="0"/>
        <w:rPr>
          <w:lang w:val="en-GB"/>
        </w:rPr>
      </w:pPr>
    </w:p>
    <w:p w14:paraId="6A3D6CA0" w14:textId="1CD4E658" w:rsidR="005D6CB3" w:rsidRDefault="004A4817" w:rsidP="005D6CB3">
      <w:pPr>
        <w:pStyle w:val="Heading1"/>
      </w:pPr>
      <w:bookmarkStart w:id="43" w:name="_Toc190040246"/>
      <w:commentRangeStart w:id="44"/>
      <w:r>
        <w:t>Project Work Breakdown Structure (WBS)</w:t>
      </w:r>
      <w:bookmarkEnd w:id="43"/>
      <w:commentRangeEnd w:id="44"/>
      <w:r w:rsidR="00B529AE">
        <w:rPr>
          <w:rStyle w:val="CommentReference"/>
          <w:rFonts w:ascii="Times New Roman" w:hAnsi="Times New Roman"/>
          <w:b w:val="0"/>
        </w:rPr>
        <w:commentReference w:id="44"/>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59"/>
        <w:gridCol w:w="1984"/>
        <w:gridCol w:w="1985"/>
        <w:gridCol w:w="1417"/>
        <w:gridCol w:w="3119"/>
      </w:tblGrid>
      <w:tr w:rsidR="00467FCA" w14:paraId="5AFED4AB" w14:textId="77777777" w:rsidTr="00467FCA">
        <w:tc>
          <w:tcPr>
            <w:tcW w:w="959" w:type="dxa"/>
          </w:tcPr>
          <w:p w14:paraId="4FC36364" w14:textId="6897530D" w:rsidR="00467FCA" w:rsidRDefault="00467FCA">
            <w:pPr>
              <w:pStyle w:val="Tabletext"/>
              <w:jc w:val="center"/>
              <w:rPr>
                <w:b/>
              </w:rPr>
            </w:pPr>
            <w:r>
              <w:rPr>
                <w:b/>
              </w:rPr>
              <w:t>Work Package ID</w:t>
            </w:r>
          </w:p>
        </w:tc>
        <w:tc>
          <w:tcPr>
            <w:tcW w:w="1984" w:type="dxa"/>
          </w:tcPr>
          <w:p w14:paraId="15C8CE85" w14:textId="06082654" w:rsidR="00467FCA" w:rsidRDefault="00467FCA">
            <w:pPr>
              <w:pStyle w:val="Tabletext"/>
              <w:jc w:val="center"/>
              <w:rPr>
                <w:b/>
              </w:rPr>
            </w:pPr>
            <w:r>
              <w:rPr>
                <w:b/>
              </w:rPr>
              <w:t>Work Package Name</w:t>
            </w:r>
          </w:p>
        </w:tc>
        <w:tc>
          <w:tcPr>
            <w:tcW w:w="1985" w:type="dxa"/>
          </w:tcPr>
          <w:p w14:paraId="178AD0FE" w14:textId="0AA5D7AF" w:rsidR="00467FCA" w:rsidRDefault="00467FCA">
            <w:pPr>
              <w:pStyle w:val="Tabletext"/>
              <w:jc w:val="center"/>
              <w:rPr>
                <w:b/>
              </w:rPr>
            </w:pPr>
            <w:r>
              <w:rPr>
                <w:b/>
              </w:rPr>
              <w:t>Responsible Team Member</w:t>
            </w:r>
          </w:p>
        </w:tc>
        <w:tc>
          <w:tcPr>
            <w:tcW w:w="1417" w:type="dxa"/>
          </w:tcPr>
          <w:p w14:paraId="07AE928B" w14:textId="47E895F0" w:rsidR="00467FCA" w:rsidRDefault="00467FCA">
            <w:pPr>
              <w:pStyle w:val="Tabletext"/>
              <w:jc w:val="center"/>
              <w:rPr>
                <w:b/>
              </w:rPr>
            </w:pPr>
            <w:r>
              <w:rPr>
                <w:b/>
              </w:rPr>
              <w:t>Estimated Effort (Man*Hour)</w:t>
            </w:r>
          </w:p>
        </w:tc>
        <w:tc>
          <w:tcPr>
            <w:tcW w:w="3119" w:type="dxa"/>
          </w:tcPr>
          <w:p w14:paraId="53A779F7" w14:textId="108CE15E" w:rsidR="00467FCA" w:rsidRDefault="00467FCA">
            <w:pPr>
              <w:pStyle w:val="Tabletext"/>
              <w:jc w:val="center"/>
              <w:rPr>
                <w:b/>
              </w:rPr>
            </w:pPr>
            <w:r>
              <w:rPr>
                <w:b/>
              </w:rPr>
              <w:t>Definition</w:t>
            </w:r>
          </w:p>
        </w:tc>
      </w:tr>
      <w:tr w:rsidR="00467FCA" w14:paraId="75F1642B" w14:textId="77777777" w:rsidTr="00467FCA">
        <w:tc>
          <w:tcPr>
            <w:tcW w:w="959" w:type="dxa"/>
          </w:tcPr>
          <w:p w14:paraId="7D317916" w14:textId="38329626" w:rsidR="00467FCA" w:rsidRDefault="00467FCA">
            <w:pPr>
              <w:pStyle w:val="Tabletext"/>
            </w:pPr>
            <w:r>
              <w:t>WP-1</w:t>
            </w:r>
          </w:p>
        </w:tc>
        <w:tc>
          <w:tcPr>
            <w:tcW w:w="1984" w:type="dxa"/>
          </w:tcPr>
          <w:p w14:paraId="6DFF4071" w14:textId="7DB1DEAA" w:rsidR="00467FCA" w:rsidRDefault="0056142E">
            <w:pPr>
              <w:pStyle w:val="Tabletext"/>
            </w:pPr>
            <w:r>
              <w:t>Project Management</w:t>
            </w:r>
          </w:p>
        </w:tc>
        <w:tc>
          <w:tcPr>
            <w:tcW w:w="1985" w:type="dxa"/>
          </w:tcPr>
          <w:p w14:paraId="2CBDCE10" w14:textId="7F6F0AE7" w:rsidR="00467FCA" w:rsidRPr="007679C5" w:rsidRDefault="007679C5">
            <w:pPr>
              <w:pStyle w:val="Tabletext"/>
            </w:pPr>
            <w:r w:rsidRPr="007679C5">
              <w:t>Hec</w:t>
            </w:r>
            <w:r>
              <w:t>tor Marrero-Colominas</w:t>
            </w:r>
          </w:p>
        </w:tc>
        <w:tc>
          <w:tcPr>
            <w:tcW w:w="1417" w:type="dxa"/>
          </w:tcPr>
          <w:p w14:paraId="465C251D" w14:textId="2F1A9DC7" w:rsidR="00467FCA" w:rsidRDefault="0074179E">
            <w:pPr>
              <w:pStyle w:val="Tabletext"/>
            </w:pPr>
            <w:r w:rsidRPr="00597AD4">
              <w:t>36</w:t>
            </w:r>
          </w:p>
        </w:tc>
        <w:tc>
          <w:tcPr>
            <w:tcW w:w="3119" w:type="dxa"/>
          </w:tcPr>
          <w:p w14:paraId="74582E34" w14:textId="78CFE8E6" w:rsidR="00467FCA" w:rsidRDefault="0074179E" w:rsidP="00320C3F">
            <w:pPr>
              <w:pStyle w:val="Tabletext"/>
              <w:jc w:val="both"/>
            </w:pPr>
            <w:r w:rsidRPr="00597AD4">
              <w:t xml:space="preserve">This work package involves all project management activities related to the Omnium project. </w:t>
            </w:r>
            <w:r w:rsidR="00F66BCC" w:rsidRPr="00597AD4">
              <w:t>The</w:t>
            </w:r>
            <w:r w:rsidRPr="00597AD4">
              <w:t xml:space="preserve"> package includes weekly task tracking of team members, scheduling and leading team meetings, submission of project artifacts, and communication with </w:t>
            </w:r>
            <w:r w:rsidRPr="00597AD4">
              <w:lastRenderedPageBreak/>
              <w:t>internal and external stakeholders.</w:t>
            </w:r>
          </w:p>
        </w:tc>
      </w:tr>
      <w:tr w:rsidR="00467FCA" w14:paraId="777D58F3" w14:textId="77777777" w:rsidTr="00467FCA">
        <w:tc>
          <w:tcPr>
            <w:tcW w:w="959" w:type="dxa"/>
          </w:tcPr>
          <w:p w14:paraId="489CB963" w14:textId="06082A61" w:rsidR="00467FCA" w:rsidRDefault="00467FCA">
            <w:pPr>
              <w:pStyle w:val="Tabletext"/>
            </w:pPr>
            <w:r>
              <w:lastRenderedPageBreak/>
              <w:t>WP-2</w:t>
            </w:r>
          </w:p>
        </w:tc>
        <w:tc>
          <w:tcPr>
            <w:tcW w:w="1984" w:type="dxa"/>
          </w:tcPr>
          <w:p w14:paraId="3F80D6DE" w14:textId="3D474CFB" w:rsidR="00467FCA" w:rsidRDefault="006E633B">
            <w:pPr>
              <w:pStyle w:val="Tabletext"/>
            </w:pPr>
            <w:r>
              <w:t>Project Software Tools Installation and Maintenance</w:t>
            </w:r>
          </w:p>
        </w:tc>
        <w:tc>
          <w:tcPr>
            <w:tcW w:w="1985" w:type="dxa"/>
          </w:tcPr>
          <w:p w14:paraId="2609E625" w14:textId="5AD621B2" w:rsidR="00467FCA" w:rsidRDefault="00597AD4">
            <w:pPr>
              <w:pStyle w:val="Tabletext"/>
            </w:pPr>
            <w:r w:rsidRPr="00597AD4">
              <w:t>Eli Ventura</w:t>
            </w:r>
          </w:p>
        </w:tc>
        <w:tc>
          <w:tcPr>
            <w:tcW w:w="1417" w:type="dxa"/>
          </w:tcPr>
          <w:p w14:paraId="5FE05AFE" w14:textId="412B6F33" w:rsidR="00467FCA" w:rsidRDefault="0074179E">
            <w:pPr>
              <w:pStyle w:val="Tabletext"/>
            </w:pPr>
            <w:r w:rsidRPr="00597AD4">
              <w:t>20</w:t>
            </w:r>
          </w:p>
        </w:tc>
        <w:tc>
          <w:tcPr>
            <w:tcW w:w="3119" w:type="dxa"/>
          </w:tcPr>
          <w:p w14:paraId="4CBFDC90" w14:textId="2321DCF1" w:rsidR="00467FCA" w:rsidRDefault="00597AD4" w:rsidP="00320C3F">
            <w:pPr>
              <w:pStyle w:val="Tabletext"/>
              <w:jc w:val="both"/>
            </w:pPr>
            <w:r w:rsidRPr="00597AD4">
              <w:t>This work package involves researching, identifying, and installing the project software tools to be used in project development activities. The work package also includes configuring the development environment, training the team members on tool usage, and ensuring that all tools are effectively maintained for a successful project outcome.</w:t>
            </w:r>
          </w:p>
        </w:tc>
      </w:tr>
      <w:tr w:rsidR="006E633B" w14:paraId="06E063E6" w14:textId="77777777" w:rsidTr="00467FCA">
        <w:tc>
          <w:tcPr>
            <w:tcW w:w="959" w:type="dxa"/>
          </w:tcPr>
          <w:p w14:paraId="7807BB9F" w14:textId="4516CB33" w:rsidR="006E633B" w:rsidRDefault="006E633B">
            <w:pPr>
              <w:pStyle w:val="Tabletext"/>
            </w:pPr>
            <w:r>
              <w:t>WP-3</w:t>
            </w:r>
          </w:p>
        </w:tc>
        <w:tc>
          <w:tcPr>
            <w:tcW w:w="1984" w:type="dxa"/>
          </w:tcPr>
          <w:p w14:paraId="5BB5B879" w14:textId="028C410A" w:rsidR="006E633B" w:rsidRDefault="006E633B">
            <w:pPr>
              <w:pStyle w:val="Tabletext"/>
            </w:pPr>
            <w:r>
              <w:t>Requirements Development and Management</w:t>
            </w:r>
          </w:p>
        </w:tc>
        <w:tc>
          <w:tcPr>
            <w:tcW w:w="1985" w:type="dxa"/>
          </w:tcPr>
          <w:p w14:paraId="6572E195" w14:textId="28087A12" w:rsidR="006E633B" w:rsidRPr="00597AD4" w:rsidRDefault="00597AD4">
            <w:pPr>
              <w:pStyle w:val="Tabletext"/>
            </w:pPr>
            <w:r w:rsidRPr="00597AD4">
              <w:t>Joseph Duff</w:t>
            </w:r>
          </w:p>
        </w:tc>
        <w:tc>
          <w:tcPr>
            <w:tcW w:w="1417" w:type="dxa"/>
          </w:tcPr>
          <w:p w14:paraId="0344F2FD" w14:textId="655AAE9E" w:rsidR="006E633B" w:rsidRPr="00597AD4" w:rsidRDefault="0074179E">
            <w:pPr>
              <w:pStyle w:val="Tabletext"/>
            </w:pPr>
            <w:r w:rsidRPr="00597AD4">
              <w:t>4</w:t>
            </w:r>
            <w:r w:rsidR="006E633B" w:rsidRPr="00597AD4">
              <w:t>0</w:t>
            </w:r>
          </w:p>
        </w:tc>
        <w:tc>
          <w:tcPr>
            <w:tcW w:w="3119" w:type="dxa"/>
          </w:tcPr>
          <w:p w14:paraId="072A8FEE" w14:textId="4BFF35BF" w:rsidR="006E633B" w:rsidRPr="00597AD4" w:rsidRDefault="00597AD4" w:rsidP="00320C3F">
            <w:pPr>
              <w:pStyle w:val="Tabletext"/>
              <w:jc w:val="both"/>
            </w:pPr>
            <w:r w:rsidRPr="00597AD4">
              <w:t>This work package involves eliciting, documenting, and managing all software requirements for the Omnium application. The work package includes preparing use cases, writing the Software Requirements Specification, and ensuring that requirements are traceable throughout the development lifecycle.</w:t>
            </w:r>
          </w:p>
        </w:tc>
      </w:tr>
      <w:tr w:rsidR="006E633B" w14:paraId="0FCFF76B" w14:textId="77777777" w:rsidTr="00467FCA">
        <w:tc>
          <w:tcPr>
            <w:tcW w:w="959" w:type="dxa"/>
          </w:tcPr>
          <w:p w14:paraId="1ECA5DE9" w14:textId="03AED4B4" w:rsidR="006E633B" w:rsidRDefault="006E633B" w:rsidP="006E633B">
            <w:pPr>
              <w:pStyle w:val="Tabletext"/>
            </w:pPr>
            <w:r>
              <w:t>WP-4</w:t>
            </w:r>
          </w:p>
        </w:tc>
        <w:tc>
          <w:tcPr>
            <w:tcW w:w="1984" w:type="dxa"/>
          </w:tcPr>
          <w:p w14:paraId="54818265" w14:textId="07E845D5" w:rsidR="006E633B" w:rsidRDefault="006E633B" w:rsidP="006E633B">
            <w:pPr>
              <w:pStyle w:val="Tabletext"/>
            </w:pPr>
            <w:r>
              <w:t>User Interface Design</w:t>
            </w:r>
          </w:p>
        </w:tc>
        <w:tc>
          <w:tcPr>
            <w:tcW w:w="1985" w:type="dxa"/>
          </w:tcPr>
          <w:p w14:paraId="702D1BC9" w14:textId="6BE120CB" w:rsidR="006E633B" w:rsidRDefault="00597AD4" w:rsidP="006E633B">
            <w:pPr>
              <w:pStyle w:val="Tabletext"/>
            </w:pPr>
            <w:r w:rsidRPr="00597AD4">
              <w:t>Andrew Tamez</w:t>
            </w:r>
          </w:p>
        </w:tc>
        <w:tc>
          <w:tcPr>
            <w:tcW w:w="1417" w:type="dxa"/>
          </w:tcPr>
          <w:p w14:paraId="1C43866F" w14:textId="1221E042" w:rsidR="006E633B" w:rsidRDefault="0074179E" w:rsidP="006E633B">
            <w:pPr>
              <w:pStyle w:val="Tabletext"/>
            </w:pPr>
            <w:r w:rsidRPr="00597AD4">
              <w:t>5</w:t>
            </w:r>
            <w:r w:rsidR="006E633B" w:rsidRPr="00597AD4">
              <w:t>0</w:t>
            </w:r>
          </w:p>
        </w:tc>
        <w:tc>
          <w:tcPr>
            <w:tcW w:w="3119" w:type="dxa"/>
          </w:tcPr>
          <w:p w14:paraId="077432DD" w14:textId="4DCCF435" w:rsidR="006E633B" w:rsidRDefault="009C3EB1" w:rsidP="00320C3F">
            <w:pPr>
              <w:pStyle w:val="Tabletext"/>
              <w:jc w:val="both"/>
            </w:pPr>
            <w:r w:rsidRPr="009C3EB1">
              <w:t xml:space="preserve">This work package involves designing the user interface for the Omnium application, including the main trading dashboard, paper trading interface, live trading interface, and back-testing panel. The work package includes creating wireframes, developing high-fidelity mockups, and ensuring </w:t>
            </w:r>
            <w:r w:rsidR="00F66BCC" w:rsidRPr="009C3EB1">
              <w:t>consistent</w:t>
            </w:r>
            <w:r w:rsidRPr="009C3EB1">
              <w:t xml:space="preserve"> and intuitive user experience across all screens.</w:t>
            </w:r>
          </w:p>
        </w:tc>
      </w:tr>
      <w:tr w:rsidR="006E633B" w14:paraId="58DB82A5" w14:textId="77777777" w:rsidTr="00467FCA">
        <w:tc>
          <w:tcPr>
            <w:tcW w:w="959" w:type="dxa"/>
          </w:tcPr>
          <w:p w14:paraId="38538103" w14:textId="001E785B" w:rsidR="006E633B" w:rsidRDefault="006E633B" w:rsidP="006E633B">
            <w:pPr>
              <w:pStyle w:val="Tabletext"/>
            </w:pPr>
            <w:commentRangeStart w:id="45"/>
            <w:r>
              <w:t>WP-5</w:t>
            </w:r>
          </w:p>
        </w:tc>
        <w:tc>
          <w:tcPr>
            <w:tcW w:w="1984" w:type="dxa"/>
          </w:tcPr>
          <w:p w14:paraId="76893251" w14:textId="41D2B9A5" w:rsidR="006E633B" w:rsidRDefault="006E633B" w:rsidP="006E633B">
            <w:pPr>
              <w:pStyle w:val="Tabletext"/>
            </w:pPr>
            <w:r>
              <w:t>Backend Design</w:t>
            </w:r>
          </w:p>
        </w:tc>
        <w:tc>
          <w:tcPr>
            <w:tcW w:w="1985" w:type="dxa"/>
          </w:tcPr>
          <w:p w14:paraId="6417C4DF" w14:textId="00CF6006" w:rsidR="006E633B" w:rsidRDefault="00597AD4" w:rsidP="006E633B">
            <w:pPr>
              <w:pStyle w:val="Tabletext"/>
            </w:pPr>
            <w:r w:rsidRPr="00597AD4">
              <w:t>Ayesha Khan</w:t>
            </w:r>
          </w:p>
        </w:tc>
        <w:tc>
          <w:tcPr>
            <w:tcW w:w="1417" w:type="dxa"/>
          </w:tcPr>
          <w:p w14:paraId="53B728E7" w14:textId="341EF378" w:rsidR="006E633B" w:rsidRDefault="0074179E" w:rsidP="006E633B">
            <w:pPr>
              <w:pStyle w:val="Tabletext"/>
            </w:pPr>
            <w:r w:rsidRPr="00597AD4">
              <w:t>6</w:t>
            </w:r>
            <w:r w:rsidR="006E633B" w:rsidRPr="00597AD4">
              <w:t>0</w:t>
            </w:r>
          </w:p>
        </w:tc>
        <w:tc>
          <w:tcPr>
            <w:tcW w:w="3119" w:type="dxa"/>
          </w:tcPr>
          <w:p w14:paraId="085C52A7" w14:textId="512736A2" w:rsidR="006E633B" w:rsidRDefault="009C3EB1" w:rsidP="00320C3F">
            <w:pPr>
              <w:pStyle w:val="Tabletext"/>
              <w:jc w:val="both"/>
            </w:pPr>
            <w:r w:rsidRPr="009C3EB1">
              <w:t>This work package involves designing and implementing the backend architecture of the Omnium application, including the orchestrator module, data flow management, and API integrations for real-time market data. The work package also includes database schema design and server-side logic for both paper trading and live trading modes.</w:t>
            </w:r>
            <w:commentRangeEnd w:id="45"/>
            <w:r w:rsidR="00B529AE">
              <w:rPr>
                <w:rStyle w:val="CommentReference"/>
              </w:rPr>
              <w:commentReference w:id="45"/>
            </w:r>
          </w:p>
        </w:tc>
      </w:tr>
      <w:tr w:rsidR="006E633B" w14:paraId="44C58B3F" w14:textId="77777777" w:rsidTr="00467FCA">
        <w:tc>
          <w:tcPr>
            <w:tcW w:w="959" w:type="dxa"/>
          </w:tcPr>
          <w:p w14:paraId="2B731EE8" w14:textId="4789CBCF" w:rsidR="006E633B" w:rsidRDefault="006E633B" w:rsidP="006E633B">
            <w:pPr>
              <w:pStyle w:val="Tabletext"/>
            </w:pPr>
            <w:r>
              <w:t>WP-6</w:t>
            </w:r>
          </w:p>
        </w:tc>
        <w:tc>
          <w:tcPr>
            <w:tcW w:w="1984" w:type="dxa"/>
          </w:tcPr>
          <w:p w14:paraId="7A7566E5" w14:textId="7A9BD4DB" w:rsidR="006E633B" w:rsidRDefault="006E633B" w:rsidP="006E633B">
            <w:pPr>
              <w:pStyle w:val="Tabletext"/>
            </w:pPr>
            <w:r>
              <w:t>Quality Assurance</w:t>
            </w:r>
          </w:p>
        </w:tc>
        <w:tc>
          <w:tcPr>
            <w:tcW w:w="1985" w:type="dxa"/>
          </w:tcPr>
          <w:p w14:paraId="04F95D60" w14:textId="72656F4E" w:rsidR="006E633B" w:rsidRDefault="00597AD4" w:rsidP="006E633B">
            <w:pPr>
              <w:pStyle w:val="Tabletext"/>
            </w:pPr>
            <w:r w:rsidRPr="00597AD4">
              <w:t>Michaela Montelongo</w:t>
            </w:r>
          </w:p>
        </w:tc>
        <w:tc>
          <w:tcPr>
            <w:tcW w:w="1417" w:type="dxa"/>
          </w:tcPr>
          <w:p w14:paraId="6D7FDADA" w14:textId="226F0A9A" w:rsidR="006E633B" w:rsidRDefault="006E633B" w:rsidP="006E633B">
            <w:pPr>
              <w:pStyle w:val="Tabletext"/>
            </w:pPr>
            <w:r w:rsidRPr="00597AD4">
              <w:t>40</w:t>
            </w:r>
          </w:p>
        </w:tc>
        <w:tc>
          <w:tcPr>
            <w:tcW w:w="3119" w:type="dxa"/>
          </w:tcPr>
          <w:p w14:paraId="5CFBD920" w14:textId="2A18A830" w:rsidR="006E633B" w:rsidRDefault="009C3EB1" w:rsidP="00320C3F">
            <w:pPr>
              <w:pStyle w:val="Tabletext"/>
              <w:jc w:val="both"/>
            </w:pPr>
            <w:r w:rsidRPr="009C3EB1">
              <w:t xml:space="preserve">This work package involves all quality assurance activities for the Omnium project, including reviewing all document artifacts and code against the project quality </w:t>
            </w:r>
            <w:r w:rsidRPr="009C3EB1">
              <w:lastRenderedPageBreak/>
              <w:t>goals. The work package includes conducting pre-release quality reviews, managing change requests, and ensuring consistency across all project deliverables.</w:t>
            </w:r>
          </w:p>
        </w:tc>
      </w:tr>
      <w:tr w:rsidR="006E633B" w14:paraId="7A2A0BF2" w14:textId="77777777" w:rsidTr="00467FCA">
        <w:tc>
          <w:tcPr>
            <w:tcW w:w="959" w:type="dxa"/>
          </w:tcPr>
          <w:p w14:paraId="10B4D82A" w14:textId="70E021C2" w:rsidR="006E633B" w:rsidRDefault="006E633B" w:rsidP="006E633B">
            <w:pPr>
              <w:pStyle w:val="Tabletext"/>
            </w:pPr>
            <w:r>
              <w:lastRenderedPageBreak/>
              <w:t>WP-7</w:t>
            </w:r>
          </w:p>
        </w:tc>
        <w:tc>
          <w:tcPr>
            <w:tcW w:w="1984" w:type="dxa"/>
          </w:tcPr>
          <w:p w14:paraId="04D56EB9" w14:textId="625A3125" w:rsidR="006E633B" w:rsidRDefault="006E633B" w:rsidP="006E633B">
            <w:pPr>
              <w:pStyle w:val="Tabletext"/>
            </w:pPr>
            <w:r>
              <w:t>Competitive and complementary product research</w:t>
            </w:r>
          </w:p>
        </w:tc>
        <w:tc>
          <w:tcPr>
            <w:tcW w:w="1985" w:type="dxa"/>
          </w:tcPr>
          <w:p w14:paraId="0B0560D0" w14:textId="3AEBBDB3" w:rsidR="006E633B" w:rsidRPr="00597AD4" w:rsidRDefault="00597AD4" w:rsidP="006E633B">
            <w:pPr>
              <w:pStyle w:val="Tabletext"/>
            </w:pPr>
            <w:r w:rsidRPr="00597AD4">
              <w:t>Joseph Duff</w:t>
            </w:r>
          </w:p>
        </w:tc>
        <w:tc>
          <w:tcPr>
            <w:tcW w:w="1417" w:type="dxa"/>
          </w:tcPr>
          <w:p w14:paraId="685FC87A" w14:textId="3D5E91E8" w:rsidR="006E633B" w:rsidRPr="00597AD4" w:rsidRDefault="0074179E" w:rsidP="006E633B">
            <w:pPr>
              <w:pStyle w:val="Tabletext"/>
            </w:pPr>
            <w:r w:rsidRPr="00597AD4">
              <w:t>2</w:t>
            </w:r>
            <w:r w:rsidR="006E633B" w:rsidRPr="00597AD4">
              <w:t>0</w:t>
            </w:r>
          </w:p>
        </w:tc>
        <w:tc>
          <w:tcPr>
            <w:tcW w:w="3119" w:type="dxa"/>
          </w:tcPr>
          <w:p w14:paraId="3D9AE403" w14:textId="63E10314" w:rsidR="006E633B" w:rsidRPr="00597AD4" w:rsidRDefault="009C3EB1" w:rsidP="00320C3F">
            <w:pPr>
              <w:pStyle w:val="Tabletext"/>
              <w:jc w:val="both"/>
            </w:pPr>
            <w:r w:rsidRPr="009C3EB1">
              <w:t>This work package involves researching competitive and complementary products in the day-trading application market. The work package includes analyzing existing platforms to identify their strengths and weaknesses, as well as identifying opportunities for the Omnium application to differentiate itself in the market.</w:t>
            </w:r>
          </w:p>
        </w:tc>
      </w:tr>
      <w:tr w:rsidR="006E633B" w14:paraId="32ECD2B7" w14:textId="77777777" w:rsidTr="00467FCA">
        <w:tc>
          <w:tcPr>
            <w:tcW w:w="959" w:type="dxa"/>
          </w:tcPr>
          <w:p w14:paraId="67B904C8" w14:textId="2EE4E17B" w:rsidR="006E633B" w:rsidRDefault="006E633B" w:rsidP="006E633B">
            <w:pPr>
              <w:pStyle w:val="Tabletext"/>
            </w:pPr>
            <w:r>
              <w:t>WP-8</w:t>
            </w:r>
          </w:p>
        </w:tc>
        <w:tc>
          <w:tcPr>
            <w:tcW w:w="1984" w:type="dxa"/>
          </w:tcPr>
          <w:p w14:paraId="3FF96AE9" w14:textId="1BDDDAF2" w:rsidR="006E633B" w:rsidRDefault="006E633B" w:rsidP="006E633B">
            <w:pPr>
              <w:pStyle w:val="Tabletext"/>
            </w:pPr>
            <w:r>
              <w:t>Software Testing</w:t>
            </w:r>
          </w:p>
        </w:tc>
        <w:tc>
          <w:tcPr>
            <w:tcW w:w="1985" w:type="dxa"/>
          </w:tcPr>
          <w:p w14:paraId="5E8748F4" w14:textId="1A2A134E" w:rsidR="006E633B" w:rsidRPr="00597AD4" w:rsidRDefault="0074179E" w:rsidP="006E633B">
            <w:pPr>
              <w:pStyle w:val="Tabletext"/>
            </w:pPr>
            <w:r w:rsidRPr="00597AD4">
              <w:t>Brady Bottari</w:t>
            </w:r>
          </w:p>
        </w:tc>
        <w:tc>
          <w:tcPr>
            <w:tcW w:w="1417" w:type="dxa"/>
          </w:tcPr>
          <w:p w14:paraId="0706B074" w14:textId="6DF3485C" w:rsidR="006E633B" w:rsidRPr="00597AD4" w:rsidRDefault="0074179E" w:rsidP="006E633B">
            <w:pPr>
              <w:pStyle w:val="Tabletext"/>
            </w:pPr>
            <w:r w:rsidRPr="00597AD4">
              <w:t>70</w:t>
            </w:r>
          </w:p>
        </w:tc>
        <w:tc>
          <w:tcPr>
            <w:tcW w:w="3119" w:type="dxa"/>
          </w:tcPr>
          <w:p w14:paraId="26AC16A1" w14:textId="661DC068" w:rsidR="006E633B" w:rsidRPr="00597AD4" w:rsidRDefault="009C3EB1" w:rsidP="00320C3F">
            <w:pPr>
              <w:pStyle w:val="Tabletext"/>
              <w:jc w:val="both"/>
            </w:pPr>
            <w:r w:rsidRPr="009C3EB1">
              <w:t>This work package involves all software testing activities for the Omnium application, including creating a test strategy, preparing the testing environment, executing test cases, and reporting test results. The work package also includes defect tracking through GitHub Issues and regression testing throughout the development cycle.</w:t>
            </w:r>
          </w:p>
        </w:tc>
      </w:tr>
    </w:tbl>
    <w:p w14:paraId="5BE75030" w14:textId="61E62278" w:rsidR="005D6CB3" w:rsidRDefault="005D6CB3" w:rsidP="004B6A40">
      <w:pPr>
        <w:pStyle w:val="BodyText"/>
        <w:rPr>
          <w:lang w:val="en-GB"/>
        </w:rPr>
      </w:pPr>
    </w:p>
    <w:p w14:paraId="2E010CBF" w14:textId="2F9845BE" w:rsidR="00D454EB" w:rsidRDefault="50C2488F" w:rsidP="00D454EB">
      <w:pPr>
        <w:pStyle w:val="Heading1"/>
      </w:pPr>
      <w:bookmarkStart w:id="46" w:name="_Toc190040247"/>
      <w:r>
        <w:t>Project Deliverables</w:t>
      </w:r>
      <w:bookmarkEnd w:id="46"/>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8080"/>
      </w:tblGrid>
      <w:tr w:rsidR="00D454EB" w14:paraId="2601ACEB" w14:textId="77777777" w:rsidTr="1E523843">
        <w:tc>
          <w:tcPr>
            <w:tcW w:w="1384" w:type="dxa"/>
          </w:tcPr>
          <w:p w14:paraId="5EED854C" w14:textId="40BCA82D" w:rsidR="00D454EB" w:rsidRDefault="00D454EB">
            <w:pPr>
              <w:pStyle w:val="Tabletext"/>
              <w:jc w:val="center"/>
              <w:rPr>
                <w:b/>
              </w:rPr>
            </w:pPr>
            <w:r>
              <w:rPr>
                <w:b/>
              </w:rPr>
              <w:t>Deliverable Number</w:t>
            </w:r>
          </w:p>
        </w:tc>
        <w:tc>
          <w:tcPr>
            <w:tcW w:w="8080" w:type="dxa"/>
          </w:tcPr>
          <w:p w14:paraId="591FA094" w14:textId="1649F2BC" w:rsidR="00D454EB" w:rsidRDefault="00D454EB">
            <w:pPr>
              <w:pStyle w:val="Tabletext"/>
              <w:jc w:val="center"/>
              <w:rPr>
                <w:b/>
              </w:rPr>
            </w:pPr>
            <w:r>
              <w:rPr>
                <w:b/>
              </w:rPr>
              <w:t>Deliverable Name</w:t>
            </w:r>
          </w:p>
        </w:tc>
      </w:tr>
      <w:tr w:rsidR="00D454EB" w14:paraId="15E0B4D3" w14:textId="77777777" w:rsidTr="1E523843">
        <w:tc>
          <w:tcPr>
            <w:tcW w:w="1384" w:type="dxa"/>
          </w:tcPr>
          <w:p w14:paraId="295376E2" w14:textId="3D5C8EC0" w:rsidR="00D454EB" w:rsidRDefault="00D454EB">
            <w:pPr>
              <w:pStyle w:val="Tabletext"/>
            </w:pPr>
            <w:r>
              <w:t>D-1</w:t>
            </w:r>
          </w:p>
        </w:tc>
        <w:tc>
          <w:tcPr>
            <w:tcW w:w="8080" w:type="dxa"/>
          </w:tcPr>
          <w:p w14:paraId="020488D5" w14:textId="7BB35591" w:rsidR="00D454EB" w:rsidRDefault="004F0C19">
            <w:pPr>
              <w:pStyle w:val="Tabletext"/>
            </w:pPr>
            <w:r>
              <w:t>Project Vision Document</w:t>
            </w:r>
            <w:r w:rsidR="007104C7">
              <w:t xml:space="preserve"> (PVD)</w:t>
            </w:r>
          </w:p>
        </w:tc>
      </w:tr>
      <w:tr w:rsidR="00D454EB" w14:paraId="33DA90B2" w14:textId="77777777" w:rsidTr="1E523843">
        <w:tc>
          <w:tcPr>
            <w:tcW w:w="1384" w:type="dxa"/>
          </w:tcPr>
          <w:p w14:paraId="6885C051" w14:textId="4192BBC9" w:rsidR="00D454EB" w:rsidRDefault="00D454EB">
            <w:pPr>
              <w:pStyle w:val="Tabletext"/>
            </w:pPr>
            <w:r>
              <w:t>D-2</w:t>
            </w:r>
          </w:p>
        </w:tc>
        <w:tc>
          <w:tcPr>
            <w:tcW w:w="8080" w:type="dxa"/>
          </w:tcPr>
          <w:p w14:paraId="6E2FD012" w14:textId="791B3B3B" w:rsidR="004F0C19" w:rsidRDefault="004F0C19">
            <w:pPr>
              <w:pStyle w:val="Tabletext"/>
            </w:pPr>
            <w:r>
              <w:t>Project Plan</w:t>
            </w:r>
            <w:r w:rsidR="007104C7">
              <w:t xml:space="preserve"> (PP)</w:t>
            </w:r>
          </w:p>
        </w:tc>
      </w:tr>
      <w:tr w:rsidR="004F0C19" w14:paraId="4987E6B6" w14:textId="77777777" w:rsidTr="1E523843">
        <w:tc>
          <w:tcPr>
            <w:tcW w:w="1384" w:type="dxa"/>
          </w:tcPr>
          <w:p w14:paraId="32C3E410" w14:textId="295DB559" w:rsidR="004F0C19" w:rsidRDefault="004F0C19">
            <w:pPr>
              <w:pStyle w:val="Tabletext"/>
            </w:pPr>
            <w:r>
              <w:t>D-3</w:t>
            </w:r>
          </w:p>
        </w:tc>
        <w:tc>
          <w:tcPr>
            <w:tcW w:w="8080" w:type="dxa"/>
          </w:tcPr>
          <w:p w14:paraId="20110F62" w14:textId="3D17E27B" w:rsidR="004F0C19" w:rsidRDefault="004F0C19">
            <w:pPr>
              <w:pStyle w:val="Tabletext"/>
            </w:pPr>
            <w:r>
              <w:t>Software Requirements Specification</w:t>
            </w:r>
            <w:r w:rsidR="007104C7">
              <w:t xml:space="preserve"> (SRS)</w:t>
            </w:r>
          </w:p>
        </w:tc>
      </w:tr>
      <w:tr w:rsidR="00D454EB" w14:paraId="68903B99" w14:textId="77777777" w:rsidTr="1E523843">
        <w:tc>
          <w:tcPr>
            <w:tcW w:w="1384" w:type="dxa"/>
          </w:tcPr>
          <w:p w14:paraId="62EDC2B8" w14:textId="2EECD5AD" w:rsidR="00D454EB" w:rsidRDefault="007104C7">
            <w:pPr>
              <w:pStyle w:val="Tabletext"/>
            </w:pPr>
            <w:r>
              <w:t>D-4</w:t>
            </w:r>
          </w:p>
        </w:tc>
        <w:tc>
          <w:tcPr>
            <w:tcW w:w="8080" w:type="dxa"/>
          </w:tcPr>
          <w:p w14:paraId="565406AD" w14:textId="784E0815" w:rsidR="00D454EB" w:rsidRDefault="007104C7">
            <w:pPr>
              <w:pStyle w:val="Tabletext"/>
            </w:pPr>
            <w:r>
              <w:t>Software Design Description (SDD)</w:t>
            </w:r>
          </w:p>
        </w:tc>
      </w:tr>
      <w:tr w:rsidR="00D454EB" w14:paraId="0C64B354" w14:textId="77777777" w:rsidTr="1E523843">
        <w:tc>
          <w:tcPr>
            <w:tcW w:w="1384" w:type="dxa"/>
          </w:tcPr>
          <w:p w14:paraId="004B4722" w14:textId="575148A7" w:rsidR="00D454EB" w:rsidRDefault="007104C7">
            <w:pPr>
              <w:pStyle w:val="Tabletext"/>
            </w:pPr>
            <w:r>
              <w:t>D-5</w:t>
            </w:r>
          </w:p>
        </w:tc>
        <w:tc>
          <w:tcPr>
            <w:tcW w:w="8080" w:type="dxa"/>
          </w:tcPr>
          <w:p w14:paraId="62F4A211" w14:textId="021044D9" w:rsidR="00D454EB" w:rsidRDefault="007104C7">
            <w:pPr>
              <w:pStyle w:val="Tabletext"/>
            </w:pPr>
            <w:r>
              <w:t>Software Test Description (STD)</w:t>
            </w:r>
          </w:p>
        </w:tc>
      </w:tr>
      <w:tr w:rsidR="007104C7" w14:paraId="32AEA6E5" w14:textId="77777777" w:rsidTr="1E523843">
        <w:tc>
          <w:tcPr>
            <w:tcW w:w="1384" w:type="dxa"/>
          </w:tcPr>
          <w:p w14:paraId="5CA2EE4E" w14:textId="1C7F15EE" w:rsidR="007104C7" w:rsidRDefault="007104C7">
            <w:pPr>
              <w:pStyle w:val="Tabletext"/>
            </w:pPr>
            <w:r>
              <w:t>D-6</w:t>
            </w:r>
          </w:p>
        </w:tc>
        <w:tc>
          <w:tcPr>
            <w:tcW w:w="8080" w:type="dxa"/>
          </w:tcPr>
          <w:p w14:paraId="719D1800" w14:textId="24C719FA" w:rsidR="007104C7" w:rsidRDefault="007104C7">
            <w:pPr>
              <w:pStyle w:val="Tabletext"/>
            </w:pPr>
            <w:r>
              <w:t>Project Presentations</w:t>
            </w:r>
          </w:p>
        </w:tc>
      </w:tr>
      <w:tr w:rsidR="004F0C19" w14:paraId="5E6CBC6C" w14:textId="77777777" w:rsidTr="1E523843">
        <w:tc>
          <w:tcPr>
            <w:tcW w:w="1384" w:type="dxa"/>
          </w:tcPr>
          <w:p w14:paraId="7CDFB165" w14:textId="2D39FB2D" w:rsidR="004F0C19" w:rsidRDefault="007104C7">
            <w:pPr>
              <w:pStyle w:val="Tabletext"/>
            </w:pPr>
            <w:r>
              <w:t>D-7</w:t>
            </w:r>
          </w:p>
        </w:tc>
        <w:tc>
          <w:tcPr>
            <w:tcW w:w="8080" w:type="dxa"/>
          </w:tcPr>
          <w:p w14:paraId="2CA559A4" w14:textId="0367271C" w:rsidR="004F0C19" w:rsidRDefault="004F0C19">
            <w:pPr>
              <w:pStyle w:val="Tabletext"/>
            </w:pPr>
            <w:r>
              <w:t>Application Source Code</w:t>
            </w:r>
          </w:p>
        </w:tc>
      </w:tr>
      <w:tr w:rsidR="004F0C19" w14:paraId="52438C12" w14:textId="77777777" w:rsidTr="1E523843">
        <w:tc>
          <w:tcPr>
            <w:tcW w:w="1384" w:type="dxa"/>
          </w:tcPr>
          <w:p w14:paraId="76AED966" w14:textId="0FD7BA2D" w:rsidR="004F0C19" w:rsidRDefault="007104C7">
            <w:pPr>
              <w:pStyle w:val="Tabletext"/>
            </w:pPr>
            <w:r>
              <w:t>D-8</w:t>
            </w:r>
          </w:p>
        </w:tc>
        <w:tc>
          <w:tcPr>
            <w:tcW w:w="8080" w:type="dxa"/>
          </w:tcPr>
          <w:p w14:paraId="2CD714BE" w14:textId="4EBBED79" w:rsidR="004F0C19" w:rsidRDefault="004F0C19">
            <w:pPr>
              <w:pStyle w:val="Tabletext"/>
            </w:pPr>
            <w:r>
              <w:t>Application Executable</w:t>
            </w:r>
          </w:p>
        </w:tc>
      </w:tr>
      <w:tr w:rsidR="004F0C19" w14:paraId="7763CC6E" w14:textId="77777777" w:rsidTr="1E523843">
        <w:tc>
          <w:tcPr>
            <w:tcW w:w="1384" w:type="dxa"/>
          </w:tcPr>
          <w:p w14:paraId="29194E6F" w14:textId="15F9F3B8" w:rsidR="004F0C19" w:rsidRDefault="007104C7">
            <w:pPr>
              <w:pStyle w:val="Tabletext"/>
            </w:pPr>
            <w:r>
              <w:t>D-9</w:t>
            </w:r>
          </w:p>
        </w:tc>
        <w:tc>
          <w:tcPr>
            <w:tcW w:w="8080" w:type="dxa"/>
          </w:tcPr>
          <w:p w14:paraId="4AE2BC6F" w14:textId="2A36AED2" w:rsidR="004F0C19" w:rsidRDefault="007104C7">
            <w:pPr>
              <w:pStyle w:val="Tabletext"/>
            </w:pPr>
            <w:r>
              <w:t>Installation Manual</w:t>
            </w:r>
          </w:p>
        </w:tc>
      </w:tr>
      <w:tr w:rsidR="00014BF6" w14:paraId="2545AB8C" w14:textId="77777777" w:rsidTr="1E523843">
        <w:tc>
          <w:tcPr>
            <w:tcW w:w="1384" w:type="dxa"/>
          </w:tcPr>
          <w:p w14:paraId="40669388" w14:textId="77777777" w:rsidR="00014BF6" w:rsidRDefault="00B529AE">
            <w:pPr>
              <w:pStyle w:val="Tabletext"/>
            </w:pPr>
            <w:commentRangeStart w:id="47"/>
            <w:commentRangeEnd w:id="47"/>
            <w:r>
              <w:rPr>
                <w:rStyle w:val="CommentReference"/>
              </w:rPr>
              <w:commentReference w:id="47"/>
            </w:r>
          </w:p>
          <w:p w14:paraId="12B683A2" w14:textId="77777777" w:rsidR="00014BF6" w:rsidRDefault="00014BF6">
            <w:pPr>
              <w:pStyle w:val="Tabletext"/>
            </w:pPr>
          </w:p>
        </w:tc>
        <w:tc>
          <w:tcPr>
            <w:tcW w:w="8080" w:type="dxa"/>
          </w:tcPr>
          <w:p w14:paraId="7EE4A973" w14:textId="77777777" w:rsidR="00014BF6" w:rsidRDefault="00014BF6">
            <w:pPr>
              <w:pStyle w:val="Tabletext"/>
            </w:pPr>
          </w:p>
        </w:tc>
      </w:tr>
    </w:tbl>
    <w:p w14:paraId="0732BBA5" w14:textId="4F1B9CDC" w:rsidR="1E523843" w:rsidRDefault="1E523843"/>
    <w:p w14:paraId="72C54F51" w14:textId="663DFC66" w:rsidR="00640F8B" w:rsidRDefault="00640F8B" w:rsidP="00640F8B">
      <w:pPr>
        <w:pStyle w:val="Heading1"/>
      </w:pPr>
      <w:bookmarkStart w:id="48" w:name="_Toc190040248"/>
      <w:commentRangeStart w:id="49"/>
      <w:r>
        <w:lastRenderedPageBreak/>
        <w:t>Project Risks</w:t>
      </w:r>
      <w:bookmarkEnd w:id="48"/>
      <w:commentRangeEnd w:id="49"/>
      <w:r w:rsidR="00B53DEF">
        <w:rPr>
          <w:rStyle w:val="CommentReference"/>
          <w:rFonts w:ascii="Times New Roman" w:hAnsi="Times New Roman"/>
          <w:b w:val="0"/>
        </w:rPr>
        <w:commentReference w:id="49"/>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4"/>
        <w:gridCol w:w="3969"/>
        <w:gridCol w:w="4111"/>
      </w:tblGrid>
      <w:tr w:rsidR="005645FF" w14:paraId="0191E67D" w14:textId="77777777" w:rsidTr="1C084C19">
        <w:tc>
          <w:tcPr>
            <w:tcW w:w="1384" w:type="dxa"/>
          </w:tcPr>
          <w:p w14:paraId="3AF109B3" w14:textId="195ACD49" w:rsidR="005645FF" w:rsidRDefault="005645FF">
            <w:pPr>
              <w:pStyle w:val="Tabletext"/>
              <w:jc w:val="center"/>
              <w:rPr>
                <w:b/>
              </w:rPr>
            </w:pPr>
            <w:r>
              <w:rPr>
                <w:b/>
              </w:rPr>
              <w:t>Risk Number</w:t>
            </w:r>
          </w:p>
        </w:tc>
        <w:tc>
          <w:tcPr>
            <w:tcW w:w="3969" w:type="dxa"/>
          </w:tcPr>
          <w:p w14:paraId="4C0DDACA" w14:textId="4A3C6D82" w:rsidR="005645FF" w:rsidRDefault="005645FF">
            <w:pPr>
              <w:pStyle w:val="Tabletext"/>
              <w:jc w:val="center"/>
              <w:rPr>
                <w:b/>
              </w:rPr>
            </w:pPr>
            <w:r>
              <w:rPr>
                <w:b/>
              </w:rPr>
              <w:t>Risk</w:t>
            </w:r>
          </w:p>
        </w:tc>
        <w:tc>
          <w:tcPr>
            <w:tcW w:w="4111" w:type="dxa"/>
          </w:tcPr>
          <w:p w14:paraId="4A8F4B27" w14:textId="3FD97EB2" w:rsidR="005645FF" w:rsidRDefault="005645FF">
            <w:pPr>
              <w:pStyle w:val="Tabletext"/>
              <w:jc w:val="center"/>
              <w:rPr>
                <w:b/>
              </w:rPr>
            </w:pPr>
            <w:r>
              <w:rPr>
                <w:b/>
              </w:rPr>
              <w:t>Risk Reduction Approach</w:t>
            </w:r>
          </w:p>
        </w:tc>
      </w:tr>
      <w:tr w:rsidR="005645FF" w14:paraId="17620096" w14:textId="77777777" w:rsidTr="1C084C19">
        <w:tc>
          <w:tcPr>
            <w:tcW w:w="1384" w:type="dxa"/>
          </w:tcPr>
          <w:p w14:paraId="5543F94A" w14:textId="1C0F60D9" w:rsidR="005645FF" w:rsidRDefault="005645FF">
            <w:pPr>
              <w:pStyle w:val="Tabletext"/>
            </w:pPr>
            <w:r>
              <w:t>R-1</w:t>
            </w:r>
          </w:p>
        </w:tc>
        <w:tc>
          <w:tcPr>
            <w:tcW w:w="3969" w:type="dxa"/>
          </w:tcPr>
          <w:p w14:paraId="2BBF6859" w14:textId="6F347EDF" w:rsidR="005645FF" w:rsidRDefault="000D32FD" w:rsidP="005F0F93">
            <w:pPr>
              <w:pStyle w:val="Tabletext"/>
              <w:jc w:val="both"/>
            </w:pPr>
            <w:r w:rsidRPr="005F0F93">
              <w:t>If the third-party market data APIs experience downtime or rate limiting, then the Omnium application may be unable to retrieve real-time pricing data, rendering both paper trading and live trading modes non-functional.</w:t>
            </w:r>
          </w:p>
        </w:tc>
        <w:tc>
          <w:tcPr>
            <w:tcW w:w="4111" w:type="dxa"/>
          </w:tcPr>
          <w:p w14:paraId="6912E2D0" w14:textId="222804F7" w:rsidR="005645FF" w:rsidRDefault="000D32FD" w:rsidP="005F0F93">
            <w:pPr>
              <w:pStyle w:val="Tabletext"/>
              <w:jc w:val="both"/>
            </w:pPr>
            <w:r w:rsidRPr="005F0F93">
              <w:t xml:space="preserve">The project technical manager will identify and evaluate multiple market data API providers during the first three weeks of the project. The team will implement a fallback mechanism that switches to an alternative data source if the primary API becomes unavailable. Additionally, </w:t>
            </w:r>
            <w:r w:rsidR="00014BF6" w:rsidRPr="005F0F93">
              <w:t>caught</w:t>
            </w:r>
            <w:r w:rsidRPr="005F0F93">
              <w:t xml:space="preserve"> market data will be used to maintain partial functionality during brief outages.</w:t>
            </w:r>
          </w:p>
        </w:tc>
      </w:tr>
      <w:tr w:rsidR="005645FF" w14:paraId="64A099EE" w14:textId="77777777" w:rsidTr="1C084C19">
        <w:tc>
          <w:tcPr>
            <w:tcW w:w="1384" w:type="dxa"/>
          </w:tcPr>
          <w:p w14:paraId="25BD2AAC" w14:textId="0CBC109E" w:rsidR="005645FF" w:rsidRDefault="005645FF">
            <w:pPr>
              <w:pStyle w:val="Tabletext"/>
            </w:pPr>
            <w:r>
              <w:t>R-2</w:t>
            </w:r>
          </w:p>
        </w:tc>
        <w:tc>
          <w:tcPr>
            <w:tcW w:w="3969" w:type="dxa"/>
          </w:tcPr>
          <w:p w14:paraId="651ADA74" w14:textId="7CECAAC4" w:rsidR="005645FF" w:rsidRDefault="005F0F93" w:rsidP="005F0F93">
            <w:pPr>
              <w:pStyle w:val="Tabletext"/>
              <w:jc w:val="both"/>
            </w:pPr>
            <w:r w:rsidRPr="005F0F93">
              <w:t xml:space="preserve">If team members are unable to dedicate the minimum required four hours per week due to academic workload or personal obligations, then the project schedule may be </w:t>
            </w:r>
            <w:r w:rsidR="00014BF6" w:rsidRPr="005F0F93">
              <w:t>delayed,</w:t>
            </w:r>
            <w:r w:rsidRPr="005F0F93">
              <w:t xml:space="preserve"> and deliverables may not meet the established milestones.</w:t>
            </w:r>
          </w:p>
        </w:tc>
        <w:tc>
          <w:tcPr>
            <w:tcW w:w="4111" w:type="dxa"/>
          </w:tcPr>
          <w:p w14:paraId="523B8967" w14:textId="72722E61" w:rsidR="005645FF" w:rsidRDefault="005F0F93" w:rsidP="005F0F93">
            <w:pPr>
              <w:pStyle w:val="Tabletext"/>
              <w:jc w:val="both"/>
            </w:pPr>
            <w:r w:rsidRPr="005F0F93">
              <w:t>The project manager will track individual progress during weekly meetings and reassign tasks as needed to balance the workload. Team members will communicate scheduling conflicts at least one week in advance through Discord so that responsibilities can be redistributed in a timely manner.</w:t>
            </w:r>
          </w:p>
        </w:tc>
      </w:tr>
      <w:tr w:rsidR="0056142E" w14:paraId="72D1C905" w14:textId="77777777" w:rsidTr="1C084C19">
        <w:tc>
          <w:tcPr>
            <w:tcW w:w="1384" w:type="dxa"/>
          </w:tcPr>
          <w:p w14:paraId="003E23B8" w14:textId="3910EA18" w:rsidR="0056142E" w:rsidRDefault="0056142E" w:rsidP="0056142E">
            <w:pPr>
              <w:pStyle w:val="Tabletext"/>
            </w:pPr>
            <w:r>
              <w:t>R-3</w:t>
            </w:r>
          </w:p>
        </w:tc>
        <w:tc>
          <w:tcPr>
            <w:tcW w:w="3969" w:type="dxa"/>
          </w:tcPr>
          <w:p w14:paraId="6AECFEAA" w14:textId="39215780" w:rsidR="0056142E" w:rsidRDefault="005F0F93" w:rsidP="005F0F93">
            <w:pPr>
              <w:pStyle w:val="Tabletext"/>
              <w:jc w:val="both"/>
            </w:pPr>
            <w:r w:rsidRPr="005F0F93">
              <w:t>If the modular plug-and-play architecture proves more complex to integrate than anticipated, then the orchestrator module may fail to coordinate data flow between the CS-Module, ML-Module, and trading interfaces, resulting in delayed product implementation.</w:t>
            </w:r>
          </w:p>
        </w:tc>
        <w:tc>
          <w:tcPr>
            <w:tcW w:w="4111" w:type="dxa"/>
          </w:tcPr>
          <w:p w14:paraId="20F2C223" w14:textId="27FBD068" w:rsidR="0056142E" w:rsidRDefault="005F0F93" w:rsidP="005F0F93">
            <w:pPr>
              <w:pStyle w:val="Tabletext"/>
              <w:jc w:val="both"/>
            </w:pPr>
            <w:r w:rsidRPr="005F0F93">
              <w:t>The project technical manager and design manager will conduct early integration testing by the end of the design phase to identify architectural issues before full implementation begins. The team will adopt an incremental integration approach, connecting one module at a time to the orchestrator to isolate and resolve compatibility issues early.</w:t>
            </w:r>
          </w:p>
        </w:tc>
      </w:tr>
      <w:tr w:rsidR="0056142E" w14:paraId="1A0324FA" w14:textId="77777777" w:rsidTr="1C084C19">
        <w:tc>
          <w:tcPr>
            <w:tcW w:w="1384" w:type="dxa"/>
          </w:tcPr>
          <w:p w14:paraId="7519AC4A" w14:textId="42B25C61" w:rsidR="0056142E" w:rsidRDefault="0056142E" w:rsidP="0056142E">
            <w:pPr>
              <w:pStyle w:val="Tabletext"/>
            </w:pPr>
            <w:r>
              <w:t>R-4</w:t>
            </w:r>
          </w:p>
        </w:tc>
        <w:tc>
          <w:tcPr>
            <w:tcW w:w="3969" w:type="dxa"/>
          </w:tcPr>
          <w:p w14:paraId="74F38D3D" w14:textId="52EBC739" w:rsidR="0056142E" w:rsidRDefault="005F0F93" w:rsidP="005F0F93">
            <w:pPr>
              <w:pStyle w:val="Tabletext"/>
              <w:jc w:val="both"/>
            </w:pPr>
            <w:r w:rsidRPr="005F0F93">
              <w:t>If the live trading mode contains undetected security vulnerabilities, then user brokerage credentials and financial data may be exposed, resulting in loss of user trust and potential legal liability.</w:t>
            </w:r>
          </w:p>
        </w:tc>
        <w:tc>
          <w:tcPr>
            <w:tcW w:w="4111" w:type="dxa"/>
          </w:tcPr>
          <w:p w14:paraId="3E7E4ED4" w14:textId="70FB2B8E" w:rsidR="0056142E" w:rsidRDefault="005F0F93" w:rsidP="005F0F93">
            <w:pPr>
              <w:pStyle w:val="Tabletext"/>
              <w:jc w:val="both"/>
            </w:pPr>
            <w:r w:rsidRPr="005F0F93">
              <w:t>The project test manager will conduct dedicated security testing of all authentication and transaction handling components prior to the live trading mode release. SonarQube will be configured to flag all security hotspots and vulnerabilities, and no code will be merged into the main branch until all critical security findings are resolved.</w:t>
            </w:r>
          </w:p>
        </w:tc>
      </w:tr>
    </w:tbl>
    <w:p w14:paraId="0D2876FE" w14:textId="199BC6BD" w:rsidR="1C084C19" w:rsidRDefault="1C084C19"/>
    <w:p w14:paraId="2207CE10" w14:textId="2078F8CE" w:rsidR="00A50C2C" w:rsidRDefault="00A50C2C" w:rsidP="004B6A40">
      <w:pPr>
        <w:pStyle w:val="BodyText"/>
        <w:rPr>
          <w:lang w:val="en-GB"/>
        </w:rPr>
      </w:pPr>
    </w:p>
    <w:p w14:paraId="456236A0" w14:textId="0BE46E77" w:rsidR="1C084C19" w:rsidRDefault="1C084C19" w:rsidP="1C084C19">
      <w:pPr>
        <w:pStyle w:val="BodyText"/>
        <w:rPr>
          <w:lang w:val="en-GB"/>
        </w:rPr>
      </w:pPr>
    </w:p>
    <w:p w14:paraId="0D3136B1" w14:textId="7FD8E84C" w:rsidR="1C084C19" w:rsidRDefault="1C084C19" w:rsidP="1C084C19">
      <w:pPr>
        <w:pStyle w:val="BodyText"/>
        <w:rPr>
          <w:lang w:val="en-GB"/>
        </w:rPr>
      </w:pPr>
    </w:p>
    <w:p w14:paraId="3299B632" w14:textId="528A28B2" w:rsidR="1C084C19" w:rsidRDefault="1C084C19" w:rsidP="1C084C19">
      <w:pPr>
        <w:pStyle w:val="BodyText"/>
        <w:rPr>
          <w:lang w:val="en-GB"/>
        </w:rPr>
      </w:pPr>
    </w:p>
    <w:p w14:paraId="29A95E12" w14:textId="3BBC7EB8" w:rsidR="1C084C19" w:rsidRDefault="1C084C19" w:rsidP="1C084C19">
      <w:pPr>
        <w:pStyle w:val="BodyText"/>
        <w:rPr>
          <w:lang w:val="en-GB"/>
        </w:rPr>
      </w:pPr>
    </w:p>
    <w:p w14:paraId="07651C3F" w14:textId="004BD7E5" w:rsidR="1C084C19" w:rsidRDefault="1C084C19" w:rsidP="1C084C19">
      <w:pPr>
        <w:pStyle w:val="BodyText"/>
        <w:rPr>
          <w:lang w:val="en-GB"/>
        </w:rPr>
      </w:pPr>
    </w:p>
    <w:p w14:paraId="0AD94D60" w14:textId="5DA74A69" w:rsidR="1C084C19" w:rsidRDefault="1C084C19" w:rsidP="1C084C19">
      <w:pPr>
        <w:pStyle w:val="BodyText"/>
        <w:rPr>
          <w:lang w:val="en-GB"/>
        </w:rPr>
      </w:pPr>
    </w:p>
    <w:p w14:paraId="341F9BFC" w14:textId="545C52C4" w:rsidR="1C084C19" w:rsidRDefault="1C084C19" w:rsidP="1C084C19">
      <w:pPr>
        <w:pStyle w:val="BodyText"/>
        <w:rPr>
          <w:lang w:val="en-GB"/>
        </w:rPr>
      </w:pPr>
    </w:p>
    <w:p w14:paraId="01107DC6" w14:textId="244D8A42" w:rsidR="1C084C19" w:rsidRDefault="1C084C19" w:rsidP="1C084C19">
      <w:pPr>
        <w:pStyle w:val="BodyText"/>
        <w:rPr>
          <w:lang w:val="en-GB"/>
        </w:rPr>
      </w:pPr>
    </w:p>
    <w:p w14:paraId="1C16FD77" w14:textId="36FD352B" w:rsidR="1C084C19" w:rsidRDefault="1C084C19" w:rsidP="005F0F93">
      <w:pPr>
        <w:pStyle w:val="BodyText"/>
        <w:ind w:left="0"/>
        <w:rPr>
          <w:lang w:val="en-GB"/>
        </w:rPr>
      </w:pPr>
    </w:p>
    <w:p w14:paraId="0C487722" w14:textId="56C7C890" w:rsidR="00EE687E" w:rsidRDefault="00231D94" w:rsidP="00EE687E">
      <w:pPr>
        <w:pStyle w:val="Heading1"/>
      </w:pPr>
      <w:bookmarkStart w:id="50" w:name="_Toc190040249"/>
      <w:commentRangeStart w:id="51"/>
      <w:r>
        <w:lastRenderedPageBreak/>
        <w:t xml:space="preserve">Project </w:t>
      </w:r>
      <w:r w:rsidR="00EE687E">
        <w:t>Software Tools</w:t>
      </w:r>
      <w:bookmarkEnd w:id="50"/>
      <w:commentRangeEnd w:id="51"/>
      <w:r w:rsidR="00B529AE">
        <w:rPr>
          <w:rStyle w:val="CommentReference"/>
          <w:rFonts w:ascii="Times New Roman" w:hAnsi="Times New Roman"/>
          <w:b w:val="0"/>
        </w:rPr>
        <w:commentReference w:id="51"/>
      </w:r>
    </w:p>
    <w:p w14:paraId="78B2D3E1" w14:textId="0A444EB2" w:rsidR="0056142E" w:rsidRDefault="4CB02333" w:rsidP="0056142E">
      <w:pPr>
        <w:pStyle w:val="Heading2"/>
      </w:pPr>
      <w:bookmarkStart w:id="52" w:name="_Toc190040250"/>
      <w:r>
        <w:t>List of Project Software Tools</w:t>
      </w:r>
      <w:bookmarkEnd w:id="52"/>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1980"/>
        <w:gridCol w:w="2415"/>
        <w:gridCol w:w="3260"/>
      </w:tblGrid>
      <w:tr w:rsidR="00231D94" w14:paraId="5838B2DE" w14:textId="116D8242" w:rsidTr="1C084C19">
        <w:tc>
          <w:tcPr>
            <w:tcW w:w="1809" w:type="dxa"/>
          </w:tcPr>
          <w:p w14:paraId="50115CEE" w14:textId="6B35AE4D" w:rsidR="00231D94" w:rsidRDefault="00231D94">
            <w:pPr>
              <w:pStyle w:val="Tabletext"/>
              <w:jc w:val="center"/>
              <w:rPr>
                <w:b/>
              </w:rPr>
            </w:pPr>
            <w:r>
              <w:rPr>
                <w:b/>
              </w:rPr>
              <w:t>Purpose</w:t>
            </w:r>
          </w:p>
        </w:tc>
        <w:tc>
          <w:tcPr>
            <w:tcW w:w="1980" w:type="dxa"/>
          </w:tcPr>
          <w:p w14:paraId="4526FDA3" w14:textId="773901E9" w:rsidR="00231D94" w:rsidRDefault="00231D94">
            <w:pPr>
              <w:pStyle w:val="Tabletext"/>
              <w:jc w:val="center"/>
              <w:rPr>
                <w:b/>
              </w:rPr>
            </w:pPr>
            <w:r>
              <w:rPr>
                <w:b/>
              </w:rPr>
              <w:t>Software Tool Name</w:t>
            </w:r>
          </w:p>
        </w:tc>
        <w:tc>
          <w:tcPr>
            <w:tcW w:w="2415" w:type="dxa"/>
          </w:tcPr>
          <w:p w14:paraId="03DD34A1" w14:textId="2D6276CE" w:rsidR="00231D94" w:rsidRDefault="00231D94">
            <w:pPr>
              <w:pStyle w:val="Tabletext"/>
              <w:jc w:val="center"/>
              <w:rPr>
                <w:b/>
              </w:rPr>
            </w:pPr>
            <w:r>
              <w:rPr>
                <w:b/>
              </w:rPr>
              <w:t>Weblink</w:t>
            </w:r>
          </w:p>
        </w:tc>
        <w:tc>
          <w:tcPr>
            <w:tcW w:w="3260" w:type="dxa"/>
          </w:tcPr>
          <w:p w14:paraId="312AD86C" w14:textId="78DA83E8" w:rsidR="00231D94" w:rsidRDefault="5C24466A" w:rsidP="1C084C19">
            <w:pPr>
              <w:pStyle w:val="Tabletext"/>
              <w:jc w:val="center"/>
              <w:rPr>
                <w:b/>
                <w:bCs/>
              </w:rPr>
            </w:pPr>
            <w:r w:rsidRPr="1C084C19">
              <w:rPr>
                <w:b/>
                <w:bCs/>
              </w:rPr>
              <w:t>Details on Use</w:t>
            </w:r>
          </w:p>
        </w:tc>
      </w:tr>
      <w:tr w:rsidR="00231D94" w14:paraId="584DAB42" w14:textId="53BD74C9" w:rsidTr="1C084C19">
        <w:tc>
          <w:tcPr>
            <w:tcW w:w="1809" w:type="dxa"/>
          </w:tcPr>
          <w:p w14:paraId="1232D933" w14:textId="7F27B50F" w:rsidR="00231D94" w:rsidRPr="00EE687E" w:rsidRDefault="00231D94">
            <w:pPr>
              <w:pStyle w:val="Tabletext"/>
            </w:pPr>
            <w:r>
              <w:t>Project and Task Management</w:t>
            </w:r>
          </w:p>
        </w:tc>
        <w:tc>
          <w:tcPr>
            <w:tcW w:w="1980" w:type="dxa"/>
          </w:tcPr>
          <w:p w14:paraId="43C3383E" w14:textId="2D0A1440" w:rsidR="00C6360B" w:rsidRPr="00C6360B" w:rsidRDefault="22812229" w:rsidP="1C084C19">
            <w:pPr>
              <w:pStyle w:val="Tabletext"/>
            </w:pPr>
            <w:r w:rsidRPr="1C084C19">
              <w:t>GitHub</w:t>
            </w:r>
            <w:r w:rsidR="24636DA9" w:rsidRPr="1C084C19">
              <w:t xml:space="preserve"> Projects</w:t>
            </w:r>
          </w:p>
        </w:tc>
        <w:tc>
          <w:tcPr>
            <w:tcW w:w="2415" w:type="dxa"/>
          </w:tcPr>
          <w:p w14:paraId="33517DA3" w14:textId="2D919FA2" w:rsidR="00231D94" w:rsidRPr="00C6360B" w:rsidRDefault="24636DA9" w:rsidP="1C084C19">
            <w:r>
              <w:t>https://github.com/Nextgun/Omnium/projects</w:t>
            </w:r>
          </w:p>
        </w:tc>
        <w:tc>
          <w:tcPr>
            <w:tcW w:w="3260" w:type="dxa"/>
          </w:tcPr>
          <w:p w14:paraId="26361CC9" w14:textId="0543FEC0" w:rsidR="00231D94" w:rsidRDefault="19757190" w:rsidP="1C084C19">
            <w:pPr>
              <w:pStyle w:val="Tabletext"/>
              <w:jc w:val="both"/>
            </w:pPr>
            <w:r w:rsidRPr="1C084C19">
              <w:t xml:space="preserve">GitHub Projects is used as the primary task and project management tool for the QuantumShell team. Each task is represented as an issue or project card, with sub-tasks broken down into individual action items. Cards are assigned to specific team members with target completion dates aligned to the project milestones. The project board uses a Kanban-style layout with columns for Backlog, In Progress, In Review, and Done, allowing all team members and the project manager to assess progress </w:t>
            </w:r>
            <w:r w:rsidR="7D97BA76" w:rsidRPr="1C084C19">
              <w:t>immediately</w:t>
            </w:r>
            <w:r w:rsidRPr="1C084C19">
              <w:t>. The project manager reviews and updates the board during each scheduled team meeting. GitHub Projects was selected because it integrates natively with the GitHub repository, meaning that pull requests and commits are automatically linked to the relevant project cards, eliminating the need for a separate third-party project tracking tool.</w:t>
            </w:r>
          </w:p>
        </w:tc>
      </w:tr>
      <w:tr w:rsidR="004F0C19" w14:paraId="3F7FA434" w14:textId="77777777" w:rsidTr="1C084C19">
        <w:tc>
          <w:tcPr>
            <w:tcW w:w="1809" w:type="dxa"/>
          </w:tcPr>
          <w:p w14:paraId="2CC99664" w14:textId="55DBB9EC" w:rsidR="004F0C19" w:rsidRDefault="004F0C19">
            <w:pPr>
              <w:pStyle w:val="Tabletext"/>
            </w:pPr>
            <w:r>
              <w:t>Team Communication</w:t>
            </w:r>
          </w:p>
        </w:tc>
        <w:tc>
          <w:tcPr>
            <w:tcW w:w="1980" w:type="dxa"/>
          </w:tcPr>
          <w:p w14:paraId="49F12D53" w14:textId="0AB6E95A" w:rsidR="00C6360B" w:rsidRPr="00C6360B" w:rsidRDefault="00914CAA" w:rsidP="1C084C19">
            <w:pPr>
              <w:pStyle w:val="Tabletext"/>
            </w:pPr>
            <w:r w:rsidRPr="1C084C19">
              <w:t>Discord</w:t>
            </w:r>
          </w:p>
          <w:p w14:paraId="4C9B40D6" w14:textId="4C4D278D" w:rsidR="00C6360B" w:rsidRPr="00C6360B" w:rsidRDefault="00C6360B" w:rsidP="00C6360B">
            <w:pPr>
              <w:pStyle w:val="Tabletext"/>
              <w:rPr>
                <w:color w:val="FF0000"/>
              </w:rPr>
            </w:pPr>
          </w:p>
        </w:tc>
        <w:tc>
          <w:tcPr>
            <w:tcW w:w="2415" w:type="dxa"/>
          </w:tcPr>
          <w:p w14:paraId="7B1328A8" w14:textId="074ED0F7" w:rsidR="004F0C19" w:rsidRPr="00C6360B" w:rsidRDefault="6AE3DA00" w:rsidP="1C084C19">
            <w:pPr>
              <w:pStyle w:val="Tabletext"/>
              <w:jc w:val="both"/>
            </w:pPr>
            <w:hyperlink r:id="rId13">
              <w:r w:rsidRPr="1C084C19">
                <w:rPr>
                  <w:rStyle w:val="Hyperlink"/>
                </w:rPr>
                <w:t>https://discord.com/</w:t>
              </w:r>
            </w:hyperlink>
            <w:r w:rsidR="00C6360B">
              <w:br/>
            </w:r>
            <w:r w:rsidR="15A403BB" w:rsidRPr="1C084C19">
              <w:t>(QuantumShell Team Server)</w:t>
            </w:r>
          </w:p>
        </w:tc>
        <w:tc>
          <w:tcPr>
            <w:tcW w:w="3260" w:type="dxa"/>
          </w:tcPr>
          <w:p w14:paraId="290BA9D9" w14:textId="19035C57" w:rsidR="004F0C19" w:rsidRDefault="14E92370" w:rsidP="1C084C19">
            <w:pPr>
              <w:pStyle w:val="Tabletext"/>
              <w:jc w:val="both"/>
            </w:pPr>
            <w:r w:rsidRPr="1C084C19">
              <w:t xml:space="preserve">Discord is the primary synchronous and asynchronous communication platform for the QuantumShell team. The team maintains a private Discord server with dedicated channels including: #general for announcements and non-technical </w:t>
            </w:r>
            <w:r w:rsidR="00014BF6" w:rsidRPr="1C084C19">
              <w:t xml:space="preserve">discussion; </w:t>
            </w:r>
            <w:r w:rsidRPr="1C084C19">
              <w:t xml:space="preserve">documentation for document review coordination. Scheduled team meetings are held twice weekly </w:t>
            </w:r>
            <w:r w:rsidR="23BCBB7C" w:rsidRPr="1C084C19">
              <w:t>on</w:t>
            </w:r>
            <w:r w:rsidRPr="1C084C19">
              <w:t xml:space="preserve"> a dedicated voice channel.</w:t>
            </w:r>
            <w:r w:rsidR="70307DE4" w:rsidRPr="1C084C19">
              <w:t xml:space="preserve"> </w:t>
            </w:r>
            <w:r w:rsidRPr="1C084C19">
              <w:t xml:space="preserve">Discord was selected for its low </w:t>
            </w:r>
            <w:r w:rsidR="67A18796" w:rsidRPr="1C084C19">
              <w:t>latency of</w:t>
            </w:r>
            <w:r w:rsidRPr="1C084C19">
              <w:t xml:space="preserve"> voice communication, ease of screen sharing during collaborative coding sessions, and the ability to send file attachments and code snippets with syntax highlighting. All team members are expected to check Discord at least once daily and acknowledge task assignments within 24 hours.</w:t>
            </w:r>
          </w:p>
        </w:tc>
      </w:tr>
      <w:tr w:rsidR="00231D94" w14:paraId="2A20D483" w14:textId="04FB15BA" w:rsidTr="1C084C19">
        <w:tc>
          <w:tcPr>
            <w:tcW w:w="1809" w:type="dxa"/>
          </w:tcPr>
          <w:p w14:paraId="36AFE309" w14:textId="7D09CA1E" w:rsidR="00231D94" w:rsidRPr="00EE687E" w:rsidRDefault="00C6360B">
            <w:pPr>
              <w:pStyle w:val="Tabletext"/>
            </w:pPr>
            <w:r>
              <w:lastRenderedPageBreak/>
              <w:t>Issue Tracking</w:t>
            </w:r>
          </w:p>
        </w:tc>
        <w:tc>
          <w:tcPr>
            <w:tcW w:w="1980" w:type="dxa"/>
          </w:tcPr>
          <w:p w14:paraId="3E5EF026" w14:textId="1F081562" w:rsidR="00231D94" w:rsidRDefault="630F0940" w:rsidP="1C084C19">
            <w:pPr>
              <w:pStyle w:val="Tabletext"/>
            </w:pPr>
            <w:r w:rsidRPr="1C084C19">
              <w:t>GitHub</w:t>
            </w:r>
            <w:r w:rsidR="77EC538A" w:rsidRPr="1C084C19">
              <w:t xml:space="preserve"> Issues</w:t>
            </w:r>
          </w:p>
          <w:p w14:paraId="14A5A4DE" w14:textId="659DB8BB" w:rsidR="00C6360B" w:rsidRPr="00C6360B" w:rsidRDefault="00C6360B" w:rsidP="00C6360B">
            <w:pPr>
              <w:pStyle w:val="Tabletext"/>
              <w:rPr>
                <w:color w:val="FF0000"/>
              </w:rPr>
            </w:pPr>
          </w:p>
        </w:tc>
        <w:tc>
          <w:tcPr>
            <w:tcW w:w="2415" w:type="dxa"/>
          </w:tcPr>
          <w:p w14:paraId="31B28EE6" w14:textId="4ADC8C1C" w:rsidR="00231D94" w:rsidRPr="00C6360B" w:rsidRDefault="6B9A2289" w:rsidP="1C084C19">
            <w:pPr>
              <w:pStyle w:val="Tabletext"/>
              <w:jc w:val="both"/>
            </w:pPr>
            <w:r w:rsidRPr="1C084C19">
              <w:t>https://github.com/features/issues</w:t>
            </w:r>
          </w:p>
        </w:tc>
        <w:tc>
          <w:tcPr>
            <w:tcW w:w="3260" w:type="dxa"/>
          </w:tcPr>
          <w:p w14:paraId="6C3B73F6" w14:textId="26190353" w:rsidR="00231D94" w:rsidRDefault="1457049C" w:rsidP="1C084C19">
            <w:pPr>
              <w:pStyle w:val="Tabletext"/>
              <w:jc w:val="both"/>
            </w:pPr>
            <w:r w:rsidRPr="1C084C19">
              <w:t>GitHub Issues is the issue tracking system used by the QuantumShell team to log, prioritize, and resolve software defects, feature requests, and documentation tasks throughout the project lifecycle. Each issue is created with a descriptive title, a detailed description of the problem or request, relevant screenshots or error logs where applicable, and the steps to reproduce a defect. Issues are categorized using labels including bug, enhancement, documentation, won</w:t>
            </w:r>
            <w:r w:rsidR="4DF3D0AF" w:rsidRPr="1C084C19">
              <w:t>’</w:t>
            </w:r>
            <w:r w:rsidRPr="1C084C19">
              <w:t>t</w:t>
            </w:r>
            <w:r w:rsidR="4BC8FA80" w:rsidRPr="1C084C19">
              <w:t>-</w:t>
            </w:r>
            <w:r w:rsidRPr="1C084C19">
              <w:t xml:space="preserve">fix, and in-progress, and each issue is assigned to a responsible team member with a target milestone for resolution. </w:t>
            </w:r>
          </w:p>
          <w:p w14:paraId="2F7D37B8" w14:textId="7A6086AE" w:rsidR="00231D94" w:rsidRDefault="1457049C" w:rsidP="1C084C19">
            <w:pPr>
              <w:pStyle w:val="Tabletext"/>
              <w:jc w:val="both"/>
            </w:pPr>
            <w:r w:rsidRPr="1C084C19">
              <w:t xml:space="preserve">The test manager, Brady Bottari, is responsible for logging all defects discovered during </w:t>
            </w:r>
            <w:r w:rsidR="00014BF6" w:rsidRPr="1C084C19">
              <w:t>testing</w:t>
            </w:r>
            <w:r w:rsidRPr="1C084C19">
              <w:t xml:space="preserve"> GitHub Issues and updating their status as they are addressed. The project manager reviews all open issues during weekly meetings and escalates any unresolved critical issues. GitHub Issues was selected because it integrates natively with GitHub pull requests, allowing issues to be automatically closed when a linked pull request is merged, providing full traceability from defect report to code fix.</w:t>
            </w:r>
          </w:p>
        </w:tc>
      </w:tr>
      <w:tr w:rsidR="00C6360B" w14:paraId="50792CC4" w14:textId="77777777" w:rsidTr="1C084C19">
        <w:tc>
          <w:tcPr>
            <w:tcW w:w="1809" w:type="dxa"/>
          </w:tcPr>
          <w:p w14:paraId="74292D16" w14:textId="3B03BA17" w:rsidR="00C6360B" w:rsidRDefault="00C6360B" w:rsidP="00C6360B">
            <w:pPr>
              <w:pStyle w:val="Tabletext"/>
            </w:pPr>
            <w:r>
              <w:t>Software Source Code Configuration Management</w:t>
            </w:r>
          </w:p>
        </w:tc>
        <w:tc>
          <w:tcPr>
            <w:tcW w:w="1980" w:type="dxa"/>
          </w:tcPr>
          <w:p w14:paraId="6AB39AA1" w14:textId="38DD6F6B" w:rsidR="00C6360B" w:rsidRPr="00C6360B" w:rsidRDefault="208D630D" w:rsidP="1C084C19">
            <w:pPr>
              <w:pStyle w:val="Tabletext"/>
            </w:pPr>
            <w:r w:rsidRPr="1C084C19">
              <w:t>GitHub</w:t>
            </w:r>
          </w:p>
        </w:tc>
        <w:tc>
          <w:tcPr>
            <w:tcW w:w="2415" w:type="dxa"/>
          </w:tcPr>
          <w:p w14:paraId="073FF339" w14:textId="12424503" w:rsidR="00C6360B" w:rsidRPr="00C6360B" w:rsidRDefault="7716F5CA" w:rsidP="1C084C19">
            <w:pPr>
              <w:pStyle w:val="Tabletext"/>
              <w:jc w:val="both"/>
            </w:pPr>
            <w:r w:rsidRPr="1C084C19">
              <w:t>https://github.com/dashboard</w:t>
            </w:r>
          </w:p>
        </w:tc>
        <w:tc>
          <w:tcPr>
            <w:tcW w:w="3260" w:type="dxa"/>
          </w:tcPr>
          <w:p w14:paraId="37B7677C" w14:textId="4A2FB92E" w:rsidR="1C084C19" w:rsidRDefault="1C084C19" w:rsidP="1C084C19">
            <w:pPr>
              <w:spacing w:after="120"/>
              <w:jc w:val="both"/>
            </w:pPr>
            <w:r w:rsidRPr="1C084C19">
              <w:t xml:space="preserve">GitHub is the source code configuration management platform for the Omnium </w:t>
            </w:r>
            <w:r w:rsidR="06673A68" w:rsidRPr="1C084C19">
              <w:t xml:space="preserve">application. </w:t>
            </w:r>
            <w:r w:rsidRPr="1C084C19">
              <w:t xml:space="preserve">The repository is organized with a protected main branch that serves as the production-ready codebase, a </w:t>
            </w:r>
            <w:r w:rsidR="00014BF6" w:rsidRPr="1C084C19">
              <w:t>development</w:t>
            </w:r>
            <w:r w:rsidRPr="1C084C19">
              <w:t xml:space="preserve"> branch for integration testing of completed features, and individual feature branches created by team members for each assigned development task. All code changes are submitted via pull requests, which require at least one peer review approval before merging to develop. The project configuration manager, Eli Ventura, is responsible for enforcing branch protection rules, managing repository access permissions, reviewing and </w:t>
            </w:r>
            <w:r w:rsidRPr="1C084C19">
              <w:lastRenderedPageBreak/>
              <w:t xml:space="preserve">approving pull requests for configuration-related changes, and maintaining </w:t>
            </w:r>
            <w:r w:rsidR="00014BF6" w:rsidRPr="1C084C19">
              <w:t xml:space="preserve">them </w:t>
            </w:r>
            <w:r w:rsidR="00014BF6">
              <w:t>.</w:t>
            </w:r>
            <w:r w:rsidR="00014BF6" w:rsidRPr="1C084C19">
              <w:t>gitignore</w:t>
            </w:r>
            <w:r w:rsidRPr="1C084C19">
              <w:t xml:space="preserve"> and repository configuration files. Releases are tagged using semantic versioning (v1.0, v1.1, etc.) at each project milestone to provide a clear </w:t>
            </w:r>
            <w:bookmarkStart w:id="53" w:name="_Int_Kr8noJrP"/>
            <w:r w:rsidR="11A8E58D" w:rsidRPr="1C084C19">
              <w:t>version</w:t>
            </w:r>
            <w:bookmarkEnd w:id="53"/>
            <w:r w:rsidR="11A8E58D" w:rsidRPr="1C084C19">
              <w:t xml:space="preserve"> </w:t>
            </w:r>
            <w:r w:rsidRPr="1C084C19">
              <w:t>history. GitHub was selected because it is the industry-standard platform for open-source and non-commercial project development and provides seamless integration with GitHub Projects, GitHub Issues, and third-party CI/CD tools should the team choose to adopt them.</w:t>
            </w:r>
          </w:p>
        </w:tc>
      </w:tr>
      <w:tr w:rsidR="00C6360B" w14:paraId="5316DA2B" w14:textId="71CF5BB1" w:rsidTr="1C084C19">
        <w:tc>
          <w:tcPr>
            <w:tcW w:w="1809" w:type="dxa"/>
          </w:tcPr>
          <w:p w14:paraId="48857FF4" w14:textId="3EDD6C21" w:rsidR="00C6360B" w:rsidRPr="00EE687E" w:rsidRDefault="00C6360B" w:rsidP="00C6360B">
            <w:pPr>
              <w:pStyle w:val="Tabletext"/>
            </w:pPr>
            <w:r>
              <w:lastRenderedPageBreak/>
              <w:t>Document Configuration Management</w:t>
            </w:r>
          </w:p>
        </w:tc>
        <w:tc>
          <w:tcPr>
            <w:tcW w:w="1980" w:type="dxa"/>
          </w:tcPr>
          <w:p w14:paraId="448A8FBA" w14:textId="607970BA" w:rsidR="00C6360B" w:rsidRPr="00C6360B" w:rsidRDefault="38F2B827" w:rsidP="1C084C19">
            <w:pPr>
              <w:pStyle w:val="Tabletext"/>
            </w:pPr>
            <w:r w:rsidRPr="1C084C19">
              <w:t xml:space="preserve">SharePoint / OneDrive </w:t>
            </w:r>
          </w:p>
        </w:tc>
        <w:tc>
          <w:tcPr>
            <w:tcW w:w="2415" w:type="dxa"/>
          </w:tcPr>
          <w:p w14:paraId="12B8B57B" w14:textId="42485154" w:rsidR="00C6360B" w:rsidRPr="00C6360B" w:rsidRDefault="31DDFE83" w:rsidP="1C084C19">
            <w:pPr>
              <w:pStyle w:val="Tabletext"/>
              <w:jc w:val="both"/>
            </w:pPr>
            <w:r w:rsidRPr="1C084C19">
              <w:t>https://tamucc-my.sharepoint.com/</w:t>
            </w:r>
          </w:p>
        </w:tc>
        <w:tc>
          <w:tcPr>
            <w:tcW w:w="3260" w:type="dxa"/>
          </w:tcPr>
          <w:p w14:paraId="5E400D2E" w14:textId="772B587A" w:rsidR="1C084C19" w:rsidRDefault="1C084C19" w:rsidP="1C084C19">
            <w:pPr>
              <w:spacing w:after="120"/>
              <w:jc w:val="both"/>
            </w:pPr>
            <w:r w:rsidRPr="1C084C19">
              <w:t xml:space="preserve">SharePoint and OneDrive are used as </w:t>
            </w:r>
            <w:r w:rsidR="59A6AB20" w:rsidRPr="1C084C19">
              <w:t>document</w:t>
            </w:r>
            <w:r w:rsidRPr="1C084C19">
              <w:t xml:space="preserve"> configuration management </w:t>
            </w:r>
            <w:r w:rsidR="7B15217B" w:rsidRPr="1C084C19">
              <w:t>systems</w:t>
            </w:r>
            <w:r w:rsidRPr="1C084C19">
              <w:t xml:space="preserve"> for all </w:t>
            </w:r>
            <w:r w:rsidR="344E2347" w:rsidRPr="1C084C19">
              <w:t>QuantumShell</w:t>
            </w:r>
            <w:r w:rsidRPr="1C084C19">
              <w:t xml:space="preserve"> project artifacts. All official project documents, including the Project Vision Document, Project Plan, Software Requirements Specification, Software Design Description, and Software Test Description, are stored in a shared SharePoint site accessible to all team members.</w:t>
            </w:r>
            <w:r w:rsidR="208CBD8F" w:rsidRPr="1C084C19">
              <w:t xml:space="preserve"> </w:t>
            </w:r>
            <w:r w:rsidRPr="1C084C19">
              <w:t>When a document is updated or submitted for QA review, the responsible team member posts a notification in the Discord #documentation channel and sends an Outlook email to the quality assurance manager. The QA manager, Michaela Montelongo, reviews the document against the release checklist and updates its status on SharePoint. SharePoint was selected because it is provided through the university’s Microsoft 365 subscription at no additional cost, supports real-time co-authoring of Word documents, and integrates with Outlook for automated notifications.</w:t>
            </w:r>
          </w:p>
        </w:tc>
      </w:tr>
      <w:tr w:rsidR="00C6360B" w14:paraId="61A44DE4" w14:textId="2BC7F9EC" w:rsidTr="1C084C19">
        <w:tc>
          <w:tcPr>
            <w:tcW w:w="1809" w:type="dxa"/>
          </w:tcPr>
          <w:p w14:paraId="2EBC7D16" w14:textId="412FC210" w:rsidR="00C6360B" w:rsidRPr="00EE687E" w:rsidRDefault="00C6360B" w:rsidP="00C6360B">
            <w:pPr>
              <w:pStyle w:val="Tabletext"/>
            </w:pPr>
            <w:r>
              <w:t>Integration Development Environment (IDE)</w:t>
            </w:r>
          </w:p>
        </w:tc>
        <w:tc>
          <w:tcPr>
            <w:tcW w:w="1980" w:type="dxa"/>
          </w:tcPr>
          <w:p w14:paraId="11303483" w14:textId="30972C78" w:rsidR="00C6360B" w:rsidRDefault="4B439123" w:rsidP="1C084C19">
            <w:pPr>
              <w:pStyle w:val="Tabletext"/>
            </w:pPr>
            <w:r w:rsidRPr="1C084C19">
              <w:t>VS Code / Visual Studio</w:t>
            </w:r>
          </w:p>
          <w:p w14:paraId="10178A30" w14:textId="77777777" w:rsidR="00C6360B" w:rsidRPr="00C6360B" w:rsidRDefault="00C6360B" w:rsidP="00C6360B">
            <w:pPr>
              <w:pStyle w:val="Tabletext"/>
              <w:rPr>
                <w:color w:val="FF0000"/>
              </w:rPr>
            </w:pPr>
          </w:p>
        </w:tc>
        <w:tc>
          <w:tcPr>
            <w:tcW w:w="2415" w:type="dxa"/>
          </w:tcPr>
          <w:p w14:paraId="721D1B11" w14:textId="58511D6F" w:rsidR="00C6360B" w:rsidRPr="00C6360B" w:rsidRDefault="00C6360B" w:rsidP="00C6360B">
            <w:pPr>
              <w:pStyle w:val="Tabletext"/>
              <w:jc w:val="both"/>
              <w:rPr>
                <w:color w:val="FF0000"/>
              </w:rPr>
            </w:pPr>
          </w:p>
        </w:tc>
        <w:tc>
          <w:tcPr>
            <w:tcW w:w="3260" w:type="dxa"/>
          </w:tcPr>
          <w:p w14:paraId="31CB9951" w14:textId="31431A20" w:rsidR="00C6360B" w:rsidRDefault="418ADB9C" w:rsidP="1C084C19">
            <w:pPr>
              <w:pStyle w:val="Tabletext"/>
              <w:jc w:val="both"/>
            </w:pPr>
            <w:r w:rsidRPr="1C084C19">
              <w:t xml:space="preserve">Visual Studio Code (VS Code) is the primary integrated development environment (IDE) used by all QuantumShell team members for writing, editing, and debugging Python. VS Code was selected for its lightweight footprint, strong support for Python through Microsoft’s </w:t>
            </w:r>
            <w:r w:rsidRPr="1C084C19">
              <w:lastRenderedPageBreak/>
              <w:t xml:space="preserve">official language extensions, and its broad compatibility with the team’s mix of Windows and macOS development machines. The following VS Code extensions are required for all team members: Python (Microsoft), Pylance for Python type checking and IntelliSense, GitLens for enhanced Git integration, and SonarLint for real-time static code analysis. SonarLint is configured to connect to the team’s local SonarQube server so that the analysis rules are consistent between the developer’s machine and the centralized server. </w:t>
            </w:r>
          </w:p>
        </w:tc>
      </w:tr>
      <w:tr w:rsidR="00C6360B" w14:paraId="0721916B" w14:textId="6AC5964F" w:rsidTr="1C084C19">
        <w:tc>
          <w:tcPr>
            <w:tcW w:w="1809" w:type="dxa"/>
          </w:tcPr>
          <w:p w14:paraId="774D0143" w14:textId="295255DC" w:rsidR="00C6360B" w:rsidRPr="00EE687E" w:rsidRDefault="00C6360B" w:rsidP="00C6360B">
            <w:pPr>
              <w:pStyle w:val="Tabletext"/>
            </w:pPr>
            <w:r>
              <w:lastRenderedPageBreak/>
              <w:t>User Interface Design</w:t>
            </w:r>
          </w:p>
        </w:tc>
        <w:tc>
          <w:tcPr>
            <w:tcW w:w="1980" w:type="dxa"/>
          </w:tcPr>
          <w:p w14:paraId="60365495" w14:textId="43C8E741" w:rsidR="00C6360B" w:rsidRPr="00C6360B" w:rsidRDefault="7D20B81C" w:rsidP="1C084C19">
            <w:pPr>
              <w:pStyle w:val="Tabletext"/>
            </w:pPr>
            <w:r w:rsidRPr="1C084C19">
              <w:t>Canva</w:t>
            </w:r>
          </w:p>
        </w:tc>
        <w:tc>
          <w:tcPr>
            <w:tcW w:w="2415" w:type="dxa"/>
          </w:tcPr>
          <w:p w14:paraId="1F57D20A" w14:textId="7C2F4B3C" w:rsidR="00C6360B" w:rsidRPr="00C6360B" w:rsidRDefault="7D20B81C" w:rsidP="1C084C19">
            <w:pPr>
              <w:pStyle w:val="Tabletext"/>
              <w:jc w:val="both"/>
            </w:pPr>
            <w:r w:rsidRPr="1C084C19">
              <w:t>https://www.canva.com/templates</w:t>
            </w:r>
          </w:p>
        </w:tc>
        <w:tc>
          <w:tcPr>
            <w:tcW w:w="3260" w:type="dxa"/>
          </w:tcPr>
          <w:p w14:paraId="18DDD468" w14:textId="3B0B474A" w:rsidR="00C6360B" w:rsidRDefault="55F1F3A5" w:rsidP="00C6360B">
            <w:pPr>
              <w:pStyle w:val="Tabletext"/>
              <w:jc w:val="both"/>
            </w:pPr>
            <w:r w:rsidRPr="1C084C19">
              <w:t xml:space="preserve">Canva is used by the project design manager to create wireframes, UI mockups, and visual design assets for the Omnium application. The design workflow begins with low-fidelity wireframes for each major screen — including the main trading dashboard, paper trading interface, live trading interface, back-testing panel, module configuration screen, and account settings — which are shared with the team for feedback before being developed into high-fidelity mockups. </w:t>
            </w:r>
          </w:p>
          <w:p w14:paraId="07C7360A" w14:textId="77777777" w:rsidR="00C6360B" w:rsidRDefault="55F1F3A5" w:rsidP="00C6360B">
            <w:pPr>
              <w:pStyle w:val="Tabletext"/>
              <w:jc w:val="both"/>
            </w:pPr>
            <w:r w:rsidRPr="1C084C19">
              <w:t xml:space="preserve">Canva's sharing and commenting features allow team members to leave feedback directly on design elements and tag the design manager for revisions. A design is considered approved once the project manager and manager have reviewed it, and all comments have been resolved. Canva was selected for its intuitive drag-and-drop interface, its broad library of UI components and layout templates suitable for dashboard-style applications, and its free tier availability, which requires no additional budget from the project. </w:t>
            </w:r>
          </w:p>
          <w:p w14:paraId="05AAF2F9" w14:textId="77777777" w:rsidR="00640746" w:rsidRDefault="00640746" w:rsidP="00C6360B">
            <w:pPr>
              <w:pStyle w:val="Tabletext"/>
              <w:jc w:val="both"/>
            </w:pPr>
          </w:p>
          <w:p w14:paraId="1FAF9B7C" w14:textId="77777777" w:rsidR="00640746" w:rsidRDefault="00640746" w:rsidP="00C6360B">
            <w:pPr>
              <w:pStyle w:val="Tabletext"/>
              <w:jc w:val="both"/>
            </w:pPr>
          </w:p>
          <w:p w14:paraId="39244564" w14:textId="4CC64078" w:rsidR="00640746" w:rsidRDefault="00640746" w:rsidP="00C6360B">
            <w:pPr>
              <w:pStyle w:val="Tabletext"/>
              <w:jc w:val="both"/>
            </w:pPr>
          </w:p>
        </w:tc>
      </w:tr>
      <w:tr w:rsidR="00C6360B" w14:paraId="41C5B38E" w14:textId="3F86EE5C" w:rsidTr="1C084C19">
        <w:tc>
          <w:tcPr>
            <w:tcW w:w="1809" w:type="dxa"/>
          </w:tcPr>
          <w:p w14:paraId="2DD469CC" w14:textId="42BAEBE4" w:rsidR="00C6360B" w:rsidRPr="00EE687E" w:rsidRDefault="2995ACC2" w:rsidP="1C084C19">
            <w:pPr>
              <w:pStyle w:val="Tabletext"/>
            </w:pPr>
            <w:commentRangeStart w:id="54"/>
            <w:r w:rsidRPr="1C084C19">
              <w:lastRenderedPageBreak/>
              <w:t>Static Code Analyzer</w:t>
            </w:r>
          </w:p>
        </w:tc>
        <w:tc>
          <w:tcPr>
            <w:tcW w:w="1980" w:type="dxa"/>
          </w:tcPr>
          <w:p w14:paraId="48EB8C3A" w14:textId="3F320902" w:rsidR="00C6360B" w:rsidRPr="00EE687E" w:rsidRDefault="5912AEE3" w:rsidP="1C084C19">
            <w:pPr>
              <w:pStyle w:val="Tabletext"/>
            </w:pPr>
            <w:r w:rsidRPr="1C084C19">
              <w:t>SonarQube</w:t>
            </w:r>
          </w:p>
        </w:tc>
        <w:tc>
          <w:tcPr>
            <w:tcW w:w="2415" w:type="dxa"/>
          </w:tcPr>
          <w:p w14:paraId="0F6F741A" w14:textId="2ECE33DB" w:rsidR="00C6360B" w:rsidRDefault="64789DD5" w:rsidP="1C084C19">
            <w:pPr>
              <w:pStyle w:val="Tabletext"/>
              <w:jc w:val="both"/>
            </w:pPr>
            <w:r w:rsidRPr="1C084C19">
              <w:t>https://www.sonarsource.com/products/sonarqube/</w:t>
            </w:r>
            <w:commentRangeEnd w:id="54"/>
            <w:r w:rsidR="00B529AE">
              <w:rPr>
                <w:rStyle w:val="CommentReference"/>
              </w:rPr>
              <w:commentReference w:id="54"/>
            </w:r>
          </w:p>
        </w:tc>
        <w:tc>
          <w:tcPr>
            <w:tcW w:w="3260" w:type="dxa"/>
          </w:tcPr>
          <w:p w14:paraId="3273F762" w14:textId="5F04FCF5" w:rsidR="1C084C19" w:rsidRDefault="1C084C19" w:rsidP="00310333">
            <w:pPr>
              <w:spacing w:after="120"/>
              <w:jc w:val="both"/>
            </w:pPr>
            <w:r w:rsidRPr="1C084C19">
              <w:t xml:space="preserve">SonarQube is the static code analysis platform used by the QuantumShell team to continuously monitor the quality, security, and maintainability of the Omnium codebase. The project configuration manager, Eli Ventura, is responsible for installing and configuring the SonarQube Community Edition server locally and producing a detailed installation guide to ensure that all team members have it running on their machines. SonarQube analyzes the codebase for the following issue categories: </w:t>
            </w:r>
          </w:p>
          <w:p w14:paraId="4251151B" w14:textId="1695776B" w:rsidR="1C084C19" w:rsidRDefault="1C084C19" w:rsidP="00310333">
            <w:pPr>
              <w:spacing w:after="120"/>
              <w:jc w:val="both"/>
            </w:pPr>
            <w:r w:rsidRPr="1C084C19">
              <w:t>Bugs (code that is clearly wrong or likely to produce incorrect behavior)</w:t>
            </w:r>
            <w:r w:rsidR="00014BF6">
              <w:t xml:space="preserve">. </w:t>
            </w:r>
            <w:r w:rsidRPr="1C084C19">
              <w:t>Vulnerabilities (security weaknesses that could be exploited), Code Smells (maintainability issues that increase technical debt), and</w:t>
            </w:r>
            <w:r w:rsidR="00640746">
              <w:t xml:space="preserve"> </w:t>
            </w:r>
            <w:r w:rsidRPr="1C084C19">
              <w:t>Security Hotspots (code patterns requiring manual security review).</w:t>
            </w:r>
          </w:p>
          <w:p w14:paraId="74DECEE5" w14:textId="5FD48DCF" w:rsidR="00640746" w:rsidRDefault="1C084C19" w:rsidP="00310333">
            <w:pPr>
              <w:spacing w:after="120"/>
              <w:jc w:val="both"/>
            </w:pPr>
            <w:r w:rsidRPr="1C084C19">
              <w:t xml:space="preserve">The team has established the following quality gate policy: all pull requests must pass SonarQube analysis with zero new Critical or Blocker issues before they are eligible for </w:t>
            </w:r>
            <w:r w:rsidR="43D2187A" w:rsidRPr="1C084C19">
              <w:t>merging</w:t>
            </w:r>
            <w:r w:rsidRPr="1C084C19">
              <w:t xml:space="preserve"> into the </w:t>
            </w:r>
            <w:r w:rsidR="6BA634F4" w:rsidRPr="1C084C19">
              <w:t>development</w:t>
            </w:r>
            <w:r w:rsidRPr="1C084C19">
              <w:t xml:space="preserve"> branch. SonarLint, the IDE-integrated companion to SonarQube, is installed as a VS Code extension on all team members’ machines and connected to the SonarQube server so that analysis rules are synchronized and developers receive immediate inline feedback as they write code. Analysis reports are reviewed by the QA manager as part of the pre-release quality review process, and any unresolved issues must be documented in GitHub Issues with a resolution plan before the document or code artifact is approved for release. SonarQube was selected specifically because it </w:t>
            </w:r>
            <w:r w:rsidR="461F4A20" w:rsidRPr="1C084C19">
              <w:t>supports Python and</w:t>
            </w:r>
            <w:r w:rsidR="2B7C642D" w:rsidRPr="1C084C19">
              <w:t xml:space="preserve"> </w:t>
            </w:r>
            <w:r w:rsidR="00014BF6" w:rsidRPr="1C084C19">
              <w:t>most</w:t>
            </w:r>
            <w:r w:rsidR="2B7C642D" w:rsidRPr="1C084C19">
              <w:t xml:space="preserve"> other </w:t>
            </w:r>
            <w:r w:rsidR="12EEB97C" w:rsidRPr="1C084C19">
              <w:t>languages and</w:t>
            </w:r>
            <w:r w:rsidRPr="1C084C19">
              <w:t xml:space="preserve"> is widely regarded as the industry standard for static analysis in professional software development.</w:t>
            </w:r>
          </w:p>
        </w:tc>
      </w:tr>
      <w:tr w:rsidR="00C6360B" w14:paraId="11C23353" w14:textId="00F19A47" w:rsidTr="1C084C19">
        <w:tc>
          <w:tcPr>
            <w:tcW w:w="1809" w:type="dxa"/>
          </w:tcPr>
          <w:p w14:paraId="0CA8DC7D" w14:textId="5E7615D3" w:rsidR="00C6360B" w:rsidRPr="00826657" w:rsidRDefault="1E3B3743" w:rsidP="1C084C19">
            <w:pPr>
              <w:pStyle w:val="Tabletext"/>
            </w:pPr>
            <w:r w:rsidRPr="1C084C19">
              <w:lastRenderedPageBreak/>
              <w:t xml:space="preserve">Database Management </w:t>
            </w:r>
          </w:p>
        </w:tc>
        <w:tc>
          <w:tcPr>
            <w:tcW w:w="1980" w:type="dxa"/>
          </w:tcPr>
          <w:p w14:paraId="451F55F1" w14:textId="5D460E74" w:rsidR="00C6360B" w:rsidRDefault="1E3B3743" w:rsidP="00C6360B">
            <w:pPr>
              <w:pStyle w:val="Tabletext"/>
            </w:pPr>
            <w:r>
              <w:t>MySQL</w:t>
            </w:r>
          </w:p>
        </w:tc>
        <w:tc>
          <w:tcPr>
            <w:tcW w:w="2415" w:type="dxa"/>
          </w:tcPr>
          <w:p w14:paraId="5E30D0AC" w14:textId="4545BB76" w:rsidR="00C6360B" w:rsidRDefault="1E3B3743" w:rsidP="00C6360B">
            <w:pPr>
              <w:pStyle w:val="Tabletext"/>
            </w:pPr>
            <w:r>
              <w:t>https://www.mysql.com/</w:t>
            </w:r>
          </w:p>
        </w:tc>
        <w:tc>
          <w:tcPr>
            <w:tcW w:w="3260" w:type="dxa"/>
          </w:tcPr>
          <w:p w14:paraId="4FB841A0" w14:textId="5DA8B560" w:rsidR="00C6360B" w:rsidRDefault="1E3B3743" w:rsidP="00310333">
            <w:pPr>
              <w:pStyle w:val="Tabletext"/>
              <w:jc w:val="both"/>
            </w:pPr>
            <w:r w:rsidRPr="1C084C19">
              <w:t xml:space="preserve">MySQL is the relational database management system (RDBMS) used by the Omnium application to store, manage, and retrieve all persistent data generated throughout the platform's operation. The Omnium database schema is organized across several key tables including user accounts and authentication credentials, paper trading session records, trade history (both simulated and live), watchlist configurations, AI/ML module settings and strategy parameters, back-test results, and market data caches for frequently accessed securities. The project design </w:t>
            </w:r>
            <w:r w:rsidR="5F1C91F5" w:rsidRPr="1C084C19">
              <w:t xml:space="preserve">&amp; technical manager </w:t>
            </w:r>
            <w:r w:rsidRPr="1C084C19">
              <w:t>is responsible for designing the initial database schema in alignment with the Software Design Description (SDD). MySQL was selected for its strong support for structured financial data, its compatibility with Python via the mysql-connector-python library and with its robust transaction handling (ACID compliance) which is critical for ensuring that trade records are written completely and accurately, and its widespread industry adoption which provides the team with extensive documentation and community support.</w:t>
            </w:r>
          </w:p>
        </w:tc>
      </w:tr>
    </w:tbl>
    <w:p w14:paraId="5BEDCB21" w14:textId="4C969817" w:rsidR="00A50C2C" w:rsidRDefault="00A50C2C" w:rsidP="00231D94">
      <w:pPr>
        <w:pStyle w:val="BodyText"/>
        <w:ind w:left="0"/>
        <w:rPr>
          <w:lang w:val="en-GB"/>
        </w:rPr>
      </w:pPr>
    </w:p>
    <w:p w14:paraId="476F773B" w14:textId="77777777" w:rsidR="00640746" w:rsidRDefault="00640746" w:rsidP="00231D94">
      <w:pPr>
        <w:pStyle w:val="BodyText"/>
        <w:ind w:left="0"/>
        <w:rPr>
          <w:lang w:val="en-GB"/>
        </w:rPr>
      </w:pPr>
    </w:p>
    <w:p w14:paraId="55058672" w14:textId="77777777" w:rsidR="00640746" w:rsidRDefault="00640746" w:rsidP="00231D94">
      <w:pPr>
        <w:pStyle w:val="BodyText"/>
        <w:ind w:left="0"/>
        <w:rPr>
          <w:lang w:val="en-GB"/>
        </w:rPr>
      </w:pPr>
    </w:p>
    <w:p w14:paraId="3F0F03F8" w14:textId="77777777" w:rsidR="00640746" w:rsidRDefault="00640746" w:rsidP="00231D94">
      <w:pPr>
        <w:pStyle w:val="BodyText"/>
        <w:ind w:left="0"/>
        <w:rPr>
          <w:lang w:val="en-GB"/>
        </w:rPr>
      </w:pPr>
    </w:p>
    <w:p w14:paraId="35728331" w14:textId="77777777" w:rsidR="00640746" w:rsidRDefault="00640746" w:rsidP="00231D94">
      <w:pPr>
        <w:pStyle w:val="BodyText"/>
        <w:ind w:left="0"/>
        <w:rPr>
          <w:lang w:val="en-GB"/>
        </w:rPr>
      </w:pPr>
    </w:p>
    <w:p w14:paraId="79812FE7" w14:textId="77777777" w:rsidR="00640746" w:rsidRDefault="00640746" w:rsidP="00231D94">
      <w:pPr>
        <w:pStyle w:val="BodyText"/>
        <w:ind w:left="0"/>
        <w:rPr>
          <w:lang w:val="en-GB"/>
        </w:rPr>
      </w:pPr>
    </w:p>
    <w:p w14:paraId="3426EB15" w14:textId="77777777" w:rsidR="00640746" w:rsidRDefault="00640746" w:rsidP="00231D94">
      <w:pPr>
        <w:pStyle w:val="BodyText"/>
        <w:ind w:left="0"/>
        <w:rPr>
          <w:lang w:val="en-GB"/>
        </w:rPr>
      </w:pPr>
    </w:p>
    <w:p w14:paraId="27342473" w14:textId="77777777" w:rsidR="00640746" w:rsidRDefault="00640746" w:rsidP="00231D94">
      <w:pPr>
        <w:pStyle w:val="BodyText"/>
        <w:ind w:left="0"/>
        <w:rPr>
          <w:lang w:val="en-GB"/>
        </w:rPr>
      </w:pPr>
    </w:p>
    <w:p w14:paraId="602E4784" w14:textId="77777777" w:rsidR="00640746" w:rsidRDefault="00640746" w:rsidP="00231D94">
      <w:pPr>
        <w:pStyle w:val="BodyText"/>
        <w:ind w:left="0"/>
        <w:rPr>
          <w:lang w:val="en-GB"/>
        </w:rPr>
      </w:pPr>
    </w:p>
    <w:p w14:paraId="16F7AC95" w14:textId="77777777" w:rsidR="00640746" w:rsidRDefault="00640746" w:rsidP="00231D94">
      <w:pPr>
        <w:pStyle w:val="BodyText"/>
        <w:ind w:left="0"/>
        <w:rPr>
          <w:lang w:val="en-GB"/>
        </w:rPr>
      </w:pPr>
    </w:p>
    <w:p w14:paraId="220CEDB8" w14:textId="77777777" w:rsidR="00640746" w:rsidRDefault="00640746" w:rsidP="00231D94">
      <w:pPr>
        <w:pStyle w:val="BodyText"/>
        <w:ind w:left="0"/>
        <w:rPr>
          <w:lang w:val="en-GB"/>
        </w:rPr>
      </w:pPr>
    </w:p>
    <w:p w14:paraId="0F0FB0D5" w14:textId="77777777" w:rsidR="00640746" w:rsidRDefault="00640746" w:rsidP="00231D94">
      <w:pPr>
        <w:pStyle w:val="BodyText"/>
        <w:ind w:left="0"/>
        <w:rPr>
          <w:lang w:val="en-GB"/>
        </w:rPr>
      </w:pPr>
    </w:p>
    <w:p w14:paraId="13525923" w14:textId="77777777" w:rsidR="00640746" w:rsidRDefault="00640746" w:rsidP="00231D94">
      <w:pPr>
        <w:pStyle w:val="BodyText"/>
        <w:ind w:left="0"/>
        <w:rPr>
          <w:lang w:val="en-GB"/>
        </w:rPr>
      </w:pPr>
    </w:p>
    <w:p w14:paraId="72D8F971" w14:textId="77777777" w:rsidR="00640746" w:rsidRDefault="00640746" w:rsidP="00231D94">
      <w:pPr>
        <w:pStyle w:val="BodyText"/>
        <w:ind w:left="0"/>
        <w:rPr>
          <w:lang w:val="en-GB"/>
        </w:rPr>
      </w:pPr>
    </w:p>
    <w:p w14:paraId="73D41F2A" w14:textId="6660F799" w:rsidR="4CB02333" w:rsidRDefault="4CB02333" w:rsidP="1C084C19">
      <w:pPr>
        <w:pStyle w:val="Heading2"/>
      </w:pPr>
      <w:bookmarkStart w:id="55" w:name="_Toc190040251"/>
      <w:r>
        <w:t>Screenshots of Project Software Tools</w:t>
      </w:r>
      <w:bookmarkEnd w:id="55"/>
    </w:p>
    <w:p w14:paraId="59807F8D" w14:textId="2A2B887B" w:rsidR="00A50C2C" w:rsidRPr="00A50C2C" w:rsidRDefault="41A0BBE9" w:rsidP="1C084C19">
      <w:r w:rsidRPr="1C084C19">
        <w:t>GitHub</w:t>
      </w:r>
      <w:r w:rsidR="58C095FE" w:rsidRPr="1C084C19">
        <w:t xml:space="preserve"> Projects Dashboard</w:t>
      </w:r>
    </w:p>
    <w:p w14:paraId="48296590" w14:textId="2E23BF90" w:rsidR="00A50C2C" w:rsidRPr="00A50C2C" w:rsidRDefault="58C095FE" w:rsidP="1C084C19">
      <w:r>
        <w:rPr>
          <w:noProof/>
        </w:rPr>
        <w:drawing>
          <wp:inline distT="0" distB="0" distL="0" distR="0" wp14:anchorId="35EB492D" wp14:editId="5CBC9B9E">
            <wp:extent cx="5943600" cy="3086100"/>
            <wp:effectExtent l="0" t="0" r="0" b="0"/>
            <wp:docPr id="719118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8507" name="Picture 719118507"/>
                    <pic:cNvPicPr/>
                  </pic:nvPicPr>
                  <pic:blipFill>
                    <a:blip r:embed="rId14">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14:paraId="21352E3C" w14:textId="5B812C75" w:rsidR="00A50C2C" w:rsidRPr="00A50C2C" w:rsidRDefault="00640746" w:rsidP="1C084C19">
      <w:r>
        <w:br/>
      </w:r>
      <w:r w:rsidR="185CEF35">
        <w:t>GitHub</w:t>
      </w:r>
      <w:r w:rsidR="4D4B50FA">
        <w:t xml:space="preserve"> Repository</w:t>
      </w:r>
    </w:p>
    <w:p w14:paraId="6AC92574" w14:textId="495609F5" w:rsidR="00A50C2C" w:rsidRPr="00A50C2C" w:rsidRDefault="4D4B50FA" w:rsidP="1C084C19">
      <w:r>
        <w:rPr>
          <w:noProof/>
        </w:rPr>
        <w:drawing>
          <wp:inline distT="0" distB="0" distL="0" distR="0" wp14:anchorId="2394E804" wp14:editId="72392F52">
            <wp:extent cx="5943600" cy="2905145"/>
            <wp:effectExtent l="0" t="0" r="0" b="0"/>
            <wp:docPr id="1939893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0812" name="Picture 384810812"/>
                    <pic:cNvPicPr/>
                  </pic:nvPicPr>
                  <pic:blipFill>
                    <a:blip r:embed="rId15">
                      <a:extLst>
                        <a:ext uri="{28A0092B-C50C-407E-A947-70E740481C1C}">
                          <a14:useLocalDpi xmlns:a14="http://schemas.microsoft.com/office/drawing/2010/main"/>
                        </a:ext>
                      </a:extLst>
                    </a:blip>
                    <a:srcRect b="8682"/>
                    <a:stretch>
                      <a:fillRect/>
                    </a:stretch>
                  </pic:blipFill>
                  <pic:spPr>
                    <a:xfrm>
                      <a:off x="0" y="0"/>
                      <a:ext cx="5943600" cy="2905145"/>
                    </a:xfrm>
                    <a:prstGeom prst="rect">
                      <a:avLst/>
                    </a:prstGeom>
                  </pic:spPr>
                </pic:pic>
              </a:graphicData>
            </a:graphic>
          </wp:inline>
        </w:drawing>
      </w:r>
    </w:p>
    <w:p w14:paraId="1256931E" w14:textId="4AC1947E" w:rsidR="00A50C2C" w:rsidRPr="00A50C2C" w:rsidRDefault="00A50C2C" w:rsidP="1C084C19"/>
    <w:p w14:paraId="3DA5C570" w14:textId="715A965B" w:rsidR="00A50C2C" w:rsidRPr="00A50C2C" w:rsidRDefault="00A50C2C" w:rsidP="1C084C19"/>
    <w:p w14:paraId="306ADD2C" w14:textId="5E8FDC31" w:rsidR="00A50C2C" w:rsidRDefault="00A50C2C" w:rsidP="1C084C19"/>
    <w:p w14:paraId="07F03753" w14:textId="77777777" w:rsidR="00640746" w:rsidRDefault="00640746" w:rsidP="1C084C19"/>
    <w:p w14:paraId="10E99976" w14:textId="77777777" w:rsidR="00640746" w:rsidRDefault="00640746" w:rsidP="1C084C19"/>
    <w:p w14:paraId="5D04F184" w14:textId="77777777" w:rsidR="00640746" w:rsidRDefault="00640746" w:rsidP="1C084C19"/>
    <w:p w14:paraId="1A020B88" w14:textId="77777777" w:rsidR="00640746" w:rsidRPr="00A50C2C" w:rsidRDefault="00640746" w:rsidP="1C084C19"/>
    <w:p w14:paraId="0F74390F" w14:textId="667F52A4" w:rsidR="00A50C2C" w:rsidRPr="00A50C2C" w:rsidRDefault="7E12E198" w:rsidP="1C084C19">
      <w:r>
        <w:lastRenderedPageBreak/>
        <w:t>GitHub</w:t>
      </w:r>
      <w:r w:rsidR="4D4B50FA">
        <w:t xml:space="preserve"> Issues</w:t>
      </w:r>
    </w:p>
    <w:p w14:paraId="0DE81245" w14:textId="04112270" w:rsidR="00A50C2C" w:rsidRPr="00A50C2C" w:rsidRDefault="65D0D882" w:rsidP="1C084C19">
      <w:r>
        <w:rPr>
          <w:noProof/>
        </w:rPr>
        <w:drawing>
          <wp:inline distT="0" distB="0" distL="0" distR="0" wp14:anchorId="764C1849" wp14:editId="42DC1527">
            <wp:extent cx="5943600" cy="3067050"/>
            <wp:effectExtent l="0" t="0" r="0" b="0"/>
            <wp:docPr id="922708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8863" name="Picture 922708863"/>
                    <pic:cNvPicPr/>
                  </pic:nvPicPr>
                  <pic:blipFill>
                    <a:blip r:embed="rId16">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14:paraId="47421684" w14:textId="05936C5C" w:rsidR="00A50C2C" w:rsidRPr="00A50C2C" w:rsidRDefault="00640746" w:rsidP="1C084C19">
      <w:r>
        <w:br/>
      </w:r>
      <w:r w:rsidR="4D4B50FA">
        <w:t>VS Code w/ cloned repository</w:t>
      </w:r>
    </w:p>
    <w:p w14:paraId="48C4B864" w14:textId="6E7CBD22" w:rsidR="00A50C2C" w:rsidRPr="00A50C2C" w:rsidRDefault="4D4B50FA" w:rsidP="1C084C19">
      <w:r>
        <w:rPr>
          <w:noProof/>
        </w:rPr>
        <w:drawing>
          <wp:inline distT="0" distB="0" distL="0" distR="0" wp14:anchorId="3C9E0F8B" wp14:editId="34C653EB">
            <wp:extent cx="5943600" cy="3514725"/>
            <wp:effectExtent l="0" t="0" r="0" b="0"/>
            <wp:docPr id="64536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8883" name="Picture 645368883"/>
                    <pic:cNvPicPr/>
                  </pic:nvPicPr>
                  <pic:blipFill>
                    <a:blip r:embed="rId17">
                      <a:extLst>
                        <a:ext uri="{28A0092B-C50C-407E-A947-70E740481C1C}">
                          <a14:useLocalDpi xmlns:a14="http://schemas.microsoft.com/office/drawing/2010/main"/>
                        </a:ext>
                      </a:extLst>
                    </a:blip>
                    <a:stretch>
                      <a:fillRect/>
                    </a:stretch>
                  </pic:blipFill>
                  <pic:spPr>
                    <a:xfrm>
                      <a:off x="0" y="0"/>
                      <a:ext cx="5943600" cy="3514725"/>
                    </a:xfrm>
                    <a:prstGeom prst="rect">
                      <a:avLst/>
                    </a:prstGeom>
                  </pic:spPr>
                </pic:pic>
              </a:graphicData>
            </a:graphic>
          </wp:inline>
        </w:drawing>
      </w:r>
    </w:p>
    <w:sectPr w:rsidR="00A50C2C" w:rsidRPr="00A50C2C">
      <w:headerReference w:type="default" r:id="rId18"/>
      <w:footerReference w:type="default" r:id="rId19"/>
      <w:pgSz w:w="12240" w:h="15840" w:code="1"/>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06T05:29:00Z" w:initials="R">
    <w:p w14:paraId="42A30F2B" w14:textId="77777777" w:rsidR="00DD30EA" w:rsidRDefault="001B5BC4" w:rsidP="00DD30EA">
      <w:pPr>
        <w:pStyle w:val="CommentText"/>
      </w:pPr>
      <w:r>
        <w:rPr>
          <w:rStyle w:val="CommentReference"/>
        </w:rPr>
        <w:annotationRef/>
      </w:r>
      <w:r w:rsidR="00DD30EA">
        <w:rPr>
          <w:color w:val="000000"/>
        </w:rPr>
        <w:t>The grade is for feedback purposes. Your final grade will be based on your final delivery.</w:t>
      </w:r>
    </w:p>
    <w:p w14:paraId="0489C3C9" w14:textId="77777777" w:rsidR="00DD30EA" w:rsidRDefault="00DD30EA" w:rsidP="00DD30EA">
      <w:pPr>
        <w:pStyle w:val="CommentText"/>
      </w:pPr>
    </w:p>
    <w:p w14:paraId="34289D5C" w14:textId="77777777" w:rsidR="00DD30EA" w:rsidRDefault="00DD30EA" w:rsidP="00DD30EA">
      <w:pPr>
        <w:pStyle w:val="CommentText"/>
      </w:pPr>
      <w:r>
        <w:rPr>
          <w:color w:val="000000"/>
        </w:rPr>
        <w:t>Please find the following feedback to improve this artifact and guide you in future artifacts.</w:t>
      </w:r>
    </w:p>
    <w:p w14:paraId="152993C3" w14:textId="77777777" w:rsidR="00DD30EA" w:rsidRDefault="00DD30EA" w:rsidP="00DD30EA">
      <w:pPr>
        <w:pStyle w:val="CommentText"/>
      </w:pPr>
    </w:p>
    <w:p w14:paraId="7716624C" w14:textId="77777777" w:rsidR="00DD30EA" w:rsidRDefault="00DD30EA" w:rsidP="00DD30EA">
      <w:pPr>
        <w:pStyle w:val="CommentText"/>
      </w:pPr>
      <w:r>
        <w:rPr>
          <w:color w:val="000000"/>
        </w:rPr>
        <w:t>Please make sure you review the "Team Project Artifacts Common Errors" document in the Canvas "Team Project Experience Document Templates" Module. Reviewing this document will help avoid the common issues in your artifacts and develop higher-quality artifacts.</w:t>
      </w:r>
    </w:p>
    <w:p w14:paraId="30C6023C" w14:textId="77777777" w:rsidR="00DD30EA" w:rsidRDefault="00DD30EA" w:rsidP="00DD30EA">
      <w:pPr>
        <w:pStyle w:val="CommentText"/>
      </w:pPr>
    </w:p>
    <w:p w14:paraId="37507EC1" w14:textId="77777777" w:rsidR="00DD30EA" w:rsidRDefault="00DD30EA" w:rsidP="00DD30EA">
      <w:pPr>
        <w:pStyle w:val="CommentText"/>
      </w:pPr>
      <w:r>
        <w:rPr>
          <w:color w:val="000000"/>
        </w:rPr>
        <w:t>The document is good in some sections. Some sections need improvement. The structure is generally good. The formatting needs to be improved in some sections.</w:t>
      </w:r>
    </w:p>
    <w:p w14:paraId="261B8C7B" w14:textId="77777777" w:rsidR="00DD30EA" w:rsidRDefault="00DD30EA" w:rsidP="00DD30EA">
      <w:pPr>
        <w:pStyle w:val="CommentText"/>
      </w:pPr>
    </w:p>
    <w:p w14:paraId="09E90069" w14:textId="77777777" w:rsidR="00DD30EA" w:rsidRDefault="00DD30EA" w:rsidP="00DD30EA">
      <w:pPr>
        <w:pStyle w:val="CommentText"/>
      </w:pPr>
      <w:r>
        <w:rPr>
          <w:color w:val="000000"/>
        </w:rPr>
        <w:t>The WBS section is too generic. In your project, there may be more specialization.</w:t>
      </w:r>
    </w:p>
    <w:p w14:paraId="4AC178B0" w14:textId="77777777" w:rsidR="00DD30EA" w:rsidRDefault="00DD30EA" w:rsidP="00DD30EA">
      <w:pPr>
        <w:pStyle w:val="CommentText"/>
      </w:pPr>
    </w:p>
    <w:p w14:paraId="7B3FC8C8" w14:textId="77777777" w:rsidR="00DD30EA" w:rsidRDefault="00DD30EA" w:rsidP="00DD30EA">
      <w:pPr>
        <w:pStyle w:val="CommentText"/>
      </w:pPr>
      <w:r>
        <w:rPr>
          <w:color w:val="000000"/>
        </w:rPr>
        <w:t>The budget section is good.</w:t>
      </w:r>
    </w:p>
    <w:p w14:paraId="5906A07C" w14:textId="77777777" w:rsidR="00DD30EA" w:rsidRDefault="00DD30EA" w:rsidP="00DD30EA">
      <w:pPr>
        <w:pStyle w:val="CommentText"/>
      </w:pPr>
    </w:p>
    <w:p w14:paraId="6E478A63" w14:textId="77777777" w:rsidR="00DD30EA" w:rsidRDefault="00DD30EA" w:rsidP="00DD30EA">
      <w:pPr>
        <w:pStyle w:val="CommentText"/>
      </w:pPr>
      <w:r>
        <w:rPr>
          <w:color w:val="000000"/>
        </w:rPr>
        <w:t>The document is in the right direction.</w:t>
      </w:r>
    </w:p>
    <w:p w14:paraId="4994F3E5" w14:textId="77777777" w:rsidR="00DD30EA" w:rsidRDefault="00DD30EA" w:rsidP="00DD30EA">
      <w:pPr>
        <w:pStyle w:val="CommentText"/>
      </w:pPr>
    </w:p>
    <w:p w14:paraId="725D82D0" w14:textId="77777777" w:rsidR="00DD30EA" w:rsidRDefault="00DD30EA" w:rsidP="00DD30EA">
      <w:pPr>
        <w:pStyle w:val="CommentText"/>
      </w:pPr>
      <w:r>
        <w:rPr>
          <w:color w:val="000000"/>
        </w:rPr>
        <w:t>Please find the general feedback and feedback for specific sections below:</w:t>
      </w:r>
    </w:p>
    <w:p w14:paraId="0870519D" w14:textId="77777777" w:rsidR="00DD30EA" w:rsidRDefault="00DD30EA" w:rsidP="00DD30EA">
      <w:pPr>
        <w:pStyle w:val="CommentText"/>
      </w:pPr>
    </w:p>
    <w:p w14:paraId="57F7A4D0" w14:textId="77777777" w:rsidR="00DD30EA" w:rsidRDefault="00DD30EA" w:rsidP="00DD30EA">
      <w:pPr>
        <w:pStyle w:val="CommentText"/>
      </w:pPr>
      <w:r>
        <w:rPr>
          <w:color w:val="000000"/>
        </w:rPr>
        <w:t xml:space="preserve">C2. Justified text is not used within the document. Please use justified text to format </w:t>
      </w:r>
    </w:p>
    <w:p w14:paraId="527AA2EB" w14:textId="77777777" w:rsidR="00DD30EA" w:rsidRDefault="00DD30EA" w:rsidP="00DD30EA">
      <w:pPr>
        <w:pStyle w:val="CommentText"/>
      </w:pPr>
      <w:r>
        <w:rPr>
          <w:color w:val="000000"/>
        </w:rPr>
        <w:t>text within the document. </w:t>
      </w:r>
    </w:p>
    <w:p w14:paraId="45C8E5AA" w14:textId="77777777" w:rsidR="00DD30EA" w:rsidRDefault="00DD30EA" w:rsidP="00DD30EA">
      <w:pPr>
        <w:pStyle w:val="CommentText"/>
      </w:pPr>
    </w:p>
    <w:p w14:paraId="471F91DC" w14:textId="77777777" w:rsidR="00DD30EA" w:rsidRDefault="00DD30EA" w:rsidP="00DD30EA">
      <w:pPr>
        <w:pStyle w:val="CommentText"/>
      </w:pPr>
      <w:r>
        <w:rPr>
          <w:color w:val="000000"/>
          <w:highlight w:val="white"/>
        </w:rPr>
        <w:t>Please remove some extra spaces in various sections.</w:t>
      </w:r>
    </w:p>
    <w:p w14:paraId="212B7C5E" w14:textId="77777777" w:rsidR="00DD30EA" w:rsidRDefault="00DD30EA" w:rsidP="00DD30EA">
      <w:pPr>
        <w:pStyle w:val="CommentText"/>
      </w:pPr>
    </w:p>
    <w:p w14:paraId="1C4ED4A7" w14:textId="77777777" w:rsidR="00DD30EA" w:rsidRDefault="00DD30EA" w:rsidP="00DD30EA">
      <w:pPr>
        <w:pStyle w:val="CommentText"/>
      </w:pPr>
      <w:r>
        <w:rPr>
          <w:color w:val="000000"/>
        </w:rPr>
        <w:t>Please try to improve the artifact before the final release.</w:t>
      </w:r>
    </w:p>
    <w:p w14:paraId="1740CE7B" w14:textId="77777777" w:rsidR="00DD30EA" w:rsidRDefault="00DD30EA" w:rsidP="00DD30EA">
      <w:pPr>
        <w:pStyle w:val="CommentText"/>
      </w:pPr>
    </w:p>
    <w:p w14:paraId="2C3E06EC" w14:textId="77777777" w:rsidR="00DD30EA" w:rsidRDefault="00DD30EA" w:rsidP="00DD30EA">
      <w:pPr>
        <w:pStyle w:val="CommentText"/>
      </w:pPr>
      <w:r>
        <w:rPr>
          <w:color w:val="000000"/>
        </w:rPr>
        <w:t>Best of luck with the project!</w:t>
      </w:r>
    </w:p>
    <w:p w14:paraId="629C5516" w14:textId="77777777" w:rsidR="00DD30EA" w:rsidRDefault="00DD30EA" w:rsidP="00DD30EA">
      <w:pPr>
        <w:pStyle w:val="CommentText"/>
      </w:pPr>
    </w:p>
    <w:p w14:paraId="13EAE550" w14:textId="77777777" w:rsidR="00DD30EA" w:rsidRDefault="00DD30EA" w:rsidP="00DD30EA">
      <w:pPr>
        <w:pStyle w:val="CommentText"/>
      </w:pPr>
      <w:r>
        <w:rPr>
          <w:color w:val="000000"/>
        </w:rPr>
        <w:t>Prof. Demir</w:t>
      </w:r>
    </w:p>
  </w:comment>
  <w:comment w:id="8" w:author="Reviewer" w:date="2026-04-10T03:28:00Z" w:initials="Reviewer">
    <w:p w14:paraId="58F2FC6A" w14:textId="1CC7D459" w:rsidR="00B529AE" w:rsidRDefault="00B529AE" w:rsidP="00B529AE">
      <w:pPr>
        <w:pStyle w:val="CommentText"/>
      </w:pPr>
      <w:r>
        <w:rPr>
          <w:rStyle w:val="CommentReference"/>
        </w:rPr>
        <w:annotationRef/>
      </w:r>
      <w:r>
        <w:t>C2. Justified text should be used within the document. Please use justified text to format all text within the document.</w:t>
      </w:r>
    </w:p>
  </w:comment>
  <w:comment w:id="10" w:author="Reviewer" w:date="2026-04-06T05:24:00Z" w:initials="R">
    <w:p w14:paraId="774691EE" w14:textId="77777777" w:rsidR="00B529AE" w:rsidRDefault="00CC4875" w:rsidP="00B529AE">
      <w:pPr>
        <w:pStyle w:val="CommentText"/>
      </w:pPr>
      <w:r>
        <w:rPr>
          <w:rStyle w:val="CommentReference"/>
        </w:rPr>
        <w:annotationRef/>
      </w:r>
      <w:r w:rsidR="00B529AE">
        <w:t>Good sections in 1.1 and 1.2.</w:t>
      </w:r>
    </w:p>
  </w:comment>
  <w:comment w:id="15" w:author="Reviewer" w:date="2026-04-10T03:29:00Z" w:initials="Reviewer">
    <w:p w14:paraId="35BEB010" w14:textId="77777777" w:rsidR="00B529AE" w:rsidRDefault="00B529AE" w:rsidP="00B529AE">
      <w:pPr>
        <w:pStyle w:val="CommentText"/>
      </w:pPr>
      <w:r>
        <w:rPr>
          <w:rStyle w:val="CommentReference"/>
        </w:rPr>
        <w:annotationRef/>
      </w:r>
      <w:r>
        <w:t>Please remove the extra space.</w:t>
      </w:r>
    </w:p>
  </w:comment>
  <w:comment w:id="17" w:author="Reviewer" w:date="2026-04-10T03:29:00Z" w:initials="Reviewer">
    <w:p w14:paraId="7CE17375" w14:textId="77777777" w:rsidR="00B529AE" w:rsidRDefault="00B529AE" w:rsidP="00B529AE">
      <w:pPr>
        <w:pStyle w:val="CommentText"/>
      </w:pPr>
      <w:r>
        <w:rPr>
          <w:rStyle w:val="CommentReference"/>
        </w:rPr>
        <w:annotationRef/>
      </w:r>
      <w:r>
        <w:t>Good section.</w:t>
      </w:r>
    </w:p>
  </w:comment>
  <w:comment w:id="19" w:author="Reviewer" w:date="2026-04-10T03:30:00Z" w:initials="Reviewer">
    <w:p w14:paraId="688961F9" w14:textId="77777777" w:rsidR="00B529AE" w:rsidRDefault="00B529AE" w:rsidP="00B529AE">
      <w:pPr>
        <w:pStyle w:val="CommentText"/>
      </w:pPr>
      <w:r>
        <w:rPr>
          <w:rStyle w:val="CommentReference"/>
        </w:rPr>
        <w:annotationRef/>
      </w:r>
      <w:r>
        <w:t>This section could be enhanced in the final artifact, as you have a much better understanding of the project.</w:t>
      </w:r>
    </w:p>
  </w:comment>
  <w:comment w:id="22" w:author="Reviewer" w:date="2026-04-10T03:31:00Z" w:initials="Reviewer">
    <w:p w14:paraId="3C095F7A" w14:textId="77777777" w:rsidR="00B529AE" w:rsidRDefault="00B529AE" w:rsidP="00B529AE">
      <w:pPr>
        <w:pStyle w:val="CommentText"/>
      </w:pPr>
      <w:r>
        <w:rPr>
          <w:rStyle w:val="CommentReference"/>
        </w:rPr>
        <w:annotationRef/>
      </w:r>
      <w:r>
        <w:t>Good research for the project.</w:t>
      </w:r>
    </w:p>
  </w:comment>
  <w:comment w:id="24" w:author="Reviewer" w:date="2026-04-06T05:37:00Z" w:initials="R">
    <w:p w14:paraId="156AAAD4" w14:textId="67CD7CB5" w:rsidR="00166AA7" w:rsidRDefault="00166AA7" w:rsidP="00166AA7">
      <w:pPr>
        <w:pStyle w:val="CommentText"/>
      </w:pPr>
      <w:r>
        <w:rPr>
          <w:rStyle w:val="CommentReference"/>
        </w:rPr>
        <w:annotationRef/>
      </w:r>
      <w:r>
        <w:rPr>
          <w:color w:val="242424"/>
          <w:highlight w:val="white"/>
        </w:rPr>
        <w:t>All applications aim to have fewer bugs and an intuitive user interface. That is inherent. What are specific goals that differentiate your effort from common quality goals?</w:t>
      </w:r>
      <w:r>
        <w:t xml:space="preserve"> </w:t>
      </w:r>
      <w:r>
        <w:br/>
      </w:r>
      <w:r>
        <w:br/>
      </w:r>
      <w:r>
        <w:rPr>
          <w:color w:val="242424"/>
          <w:highlight w:val="white"/>
        </w:rPr>
        <w:t xml:space="preserve">This section could be expanded by briefly explaining security or privacy measures , which is relevant since users may input personal data and bank related details for trading. </w:t>
      </w:r>
    </w:p>
  </w:comment>
  <w:comment w:id="33" w:author="Reviewer" w:date="2026-04-06T05:39:00Z" w:initials="R">
    <w:p w14:paraId="1BB21FE3" w14:textId="77777777" w:rsidR="00C60BD9" w:rsidRDefault="00C60BD9" w:rsidP="00C60BD9">
      <w:pPr>
        <w:pStyle w:val="CommentText"/>
      </w:pPr>
      <w:r>
        <w:rPr>
          <w:rStyle w:val="CommentReference"/>
        </w:rPr>
        <w:annotationRef/>
      </w:r>
      <w:r>
        <w:rPr>
          <w:color w:val="242424"/>
          <w:highlight w:val="white"/>
        </w:rPr>
        <w:t>Please consider explicitly naming each stakeholder group, and mapping each problem directly to relevant features or planned components of the product.</w:t>
      </w:r>
      <w:r>
        <w:t xml:space="preserve"> </w:t>
      </w:r>
    </w:p>
    <w:p w14:paraId="1B7DF83F" w14:textId="77777777" w:rsidR="00C60BD9" w:rsidRDefault="00C60BD9" w:rsidP="00C60BD9">
      <w:pPr>
        <w:pStyle w:val="CommentText"/>
      </w:pPr>
    </w:p>
    <w:p w14:paraId="42FA3E4E" w14:textId="77777777" w:rsidR="00C60BD9" w:rsidRDefault="00C60BD9" w:rsidP="00C60BD9">
      <w:pPr>
        <w:pStyle w:val="CommentText"/>
        <w:ind w:left="40"/>
      </w:pPr>
      <w:r>
        <w:rPr>
          <w:color w:val="242424"/>
          <w:highlight w:val="white"/>
        </w:rPr>
        <w:t>Utilizing a table will improve the readability.</w:t>
      </w:r>
    </w:p>
  </w:comment>
  <w:comment w:id="35" w:author="Reviewer" w:date="2026-04-06T05:40:00Z" w:initials="R">
    <w:p w14:paraId="49A5017C" w14:textId="77777777" w:rsidR="00B529AE" w:rsidRDefault="00B404E7" w:rsidP="00B529AE">
      <w:pPr>
        <w:pStyle w:val="CommentText"/>
      </w:pPr>
      <w:r>
        <w:rPr>
          <w:rStyle w:val="CommentReference"/>
        </w:rPr>
        <w:annotationRef/>
      </w:r>
      <w:r w:rsidR="00B529AE">
        <w:t>Good Section.</w:t>
      </w:r>
    </w:p>
    <w:p w14:paraId="5A36C2AB" w14:textId="77777777" w:rsidR="00B529AE" w:rsidRDefault="00B529AE" w:rsidP="00B529AE">
      <w:pPr>
        <w:pStyle w:val="CommentText"/>
      </w:pPr>
    </w:p>
    <w:p w14:paraId="42D87565" w14:textId="77777777" w:rsidR="00B529AE" w:rsidRDefault="00B529AE" w:rsidP="00B529AE">
      <w:pPr>
        <w:pStyle w:val="CommentText"/>
      </w:pPr>
      <w:r>
        <w:t>A table will improve the presentation.</w:t>
      </w:r>
    </w:p>
  </w:comment>
  <w:comment w:id="41" w:author="Reviewer" w:date="2026-04-10T03:32:00Z" w:initials="Reviewer">
    <w:p w14:paraId="02F7061A" w14:textId="77777777" w:rsidR="00B529AE" w:rsidRDefault="00B529AE" w:rsidP="00B529AE">
      <w:pPr>
        <w:pStyle w:val="CommentText"/>
      </w:pPr>
      <w:r>
        <w:rPr>
          <w:rStyle w:val="CommentReference"/>
        </w:rPr>
        <w:annotationRef/>
      </w:r>
      <w:r>
        <w:t>Please remove the extra space.</w:t>
      </w:r>
    </w:p>
  </w:comment>
  <w:comment w:id="44" w:author="Reviewer" w:date="2026-04-10T03:32:00Z" w:initials="Reviewer">
    <w:p w14:paraId="4FE7EA8B" w14:textId="77777777" w:rsidR="00B529AE" w:rsidRDefault="00B529AE" w:rsidP="00B529AE">
      <w:pPr>
        <w:pStyle w:val="CommentText"/>
      </w:pPr>
      <w:r>
        <w:rPr>
          <w:rStyle w:val="CommentReference"/>
        </w:rPr>
        <w:annotationRef/>
      </w:r>
      <w:r>
        <w:t>What about model development? I believe your project will have other packages.</w:t>
      </w:r>
    </w:p>
  </w:comment>
  <w:comment w:id="45" w:author="Reviewer" w:date="2026-04-10T03:33:00Z" w:initials="Reviewer">
    <w:p w14:paraId="1640854D" w14:textId="77777777" w:rsidR="00B529AE" w:rsidRDefault="00B529AE" w:rsidP="00B529AE">
      <w:pPr>
        <w:pStyle w:val="CommentText"/>
      </w:pPr>
      <w:r>
        <w:rPr>
          <w:rStyle w:val="CommentReference"/>
        </w:rPr>
        <w:annotationRef/>
      </w:r>
      <w:r>
        <w:t xml:space="preserve">This work package will be quite effortful. </w:t>
      </w:r>
    </w:p>
  </w:comment>
  <w:comment w:id="47" w:author="Reviewer" w:date="2026-04-10T03:33:00Z" w:initials="Reviewer">
    <w:p w14:paraId="43CC3D62" w14:textId="77777777" w:rsidR="00B529AE" w:rsidRDefault="00B529AE" w:rsidP="00B529AE">
      <w:pPr>
        <w:pStyle w:val="CommentText"/>
      </w:pPr>
      <w:r>
        <w:rPr>
          <w:rStyle w:val="CommentReference"/>
        </w:rPr>
        <w:annotationRef/>
      </w:r>
      <w:r>
        <w:t>Please delete the extra cell.</w:t>
      </w:r>
    </w:p>
  </w:comment>
  <w:comment w:id="49" w:author="Reviewer" w:date="2026-04-06T05:46:00Z" w:initials="R">
    <w:p w14:paraId="2A42B821" w14:textId="37F3EC8B" w:rsidR="00B53DEF" w:rsidRDefault="00B53DEF" w:rsidP="00B53DEF">
      <w:pPr>
        <w:pStyle w:val="CommentText"/>
      </w:pPr>
      <w:r>
        <w:rPr>
          <w:rStyle w:val="CommentReference"/>
        </w:rPr>
        <w:annotationRef/>
      </w:r>
      <w:r>
        <w:rPr>
          <w:color w:val="242424"/>
          <w:highlight w:val="white"/>
        </w:rPr>
        <w:t>Good identification of risk . Try to use formal language in risk reduction.</w:t>
      </w:r>
    </w:p>
  </w:comment>
  <w:comment w:id="51" w:author="Reviewer" w:date="2026-04-10T03:33:00Z" w:initials="Reviewer">
    <w:p w14:paraId="29DC2FBB" w14:textId="77777777" w:rsidR="00B529AE" w:rsidRDefault="00B529AE" w:rsidP="00B529AE">
      <w:pPr>
        <w:pStyle w:val="CommentText"/>
      </w:pPr>
      <w:r>
        <w:rPr>
          <w:rStyle w:val="CommentReference"/>
        </w:rPr>
        <w:annotationRef/>
      </w:r>
      <w:r>
        <w:t>Good section.</w:t>
      </w:r>
    </w:p>
  </w:comment>
  <w:comment w:id="54" w:author="Reviewer" w:date="2026-04-10T03:34:00Z" w:initials="Reviewer">
    <w:p w14:paraId="31910DF3" w14:textId="77777777" w:rsidR="00B529AE" w:rsidRDefault="00B529AE" w:rsidP="00B529AE">
      <w:pPr>
        <w:pStyle w:val="CommentText"/>
      </w:pPr>
      <w:r>
        <w:rPr>
          <w:rStyle w:val="CommentReference"/>
        </w:rPr>
        <w:annotationRef/>
      </w:r>
      <w:r>
        <w:t>Very good. You are adopting the professional practices.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AE550" w15:done="0"/>
  <w15:commentEx w15:paraId="58F2FC6A" w15:done="0"/>
  <w15:commentEx w15:paraId="774691EE" w15:done="0"/>
  <w15:commentEx w15:paraId="35BEB010" w15:done="0"/>
  <w15:commentEx w15:paraId="7CE17375" w15:done="0"/>
  <w15:commentEx w15:paraId="688961F9" w15:done="0"/>
  <w15:commentEx w15:paraId="3C095F7A" w15:done="0"/>
  <w15:commentEx w15:paraId="156AAAD4" w15:done="0"/>
  <w15:commentEx w15:paraId="42FA3E4E" w15:done="0"/>
  <w15:commentEx w15:paraId="42D87565" w15:done="0"/>
  <w15:commentEx w15:paraId="02F7061A" w15:done="0"/>
  <w15:commentEx w15:paraId="4FE7EA8B" w15:done="0"/>
  <w15:commentEx w15:paraId="1640854D" w15:done="0"/>
  <w15:commentEx w15:paraId="43CC3D62" w15:done="0"/>
  <w15:commentEx w15:paraId="2A42B821" w15:done="0"/>
  <w15:commentEx w15:paraId="29DC2FBB" w15:done="0"/>
  <w15:commentEx w15:paraId="31910D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DEBE43" w16cex:dateUtc="2026-04-05T23:59:00Z"/>
  <w16cex:commentExtensible w16cex:durableId="28874D79" w16cex:dateUtc="2026-04-10T08:28:00Z"/>
  <w16cex:commentExtensible w16cex:durableId="563273D0" w16cex:dateUtc="2026-04-05T23:54:00Z"/>
  <w16cex:commentExtensible w16cex:durableId="505836DF" w16cex:dateUtc="2026-04-10T08:29:00Z"/>
  <w16cex:commentExtensible w16cex:durableId="36033F27" w16cex:dateUtc="2026-04-10T08:29:00Z"/>
  <w16cex:commentExtensible w16cex:durableId="2744794D" w16cex:dateUtc="2026-04-10T08:30:00Z"/>
  <w16cex:commentExtensible w16cex:durableId="4B8D7A94" w16cex:dateUtc="2026-04-10T08:31:00Z"/>
  <w16cex:commentExtensible w16cex:durableId="543C0438" w16cex:dateUtc="2026-04-06T00:07:00Z"/>
  <w16cex:commentExtensible w16cex:durableId="4C4F093F" w16cex:dateUtc="2026-04-06T00:09:00Z"/>
  <w16cex:commentExtensible w16cex:durableId="33294D6C" w16cex:dateUtc="2026-04-06T00:10:00Z"/>
  <w16cex:commentExtensible w16cex:durableId="3C31A256" w16cex:dateUtc="2026-04-10T08:32:00Z"/>
  <w16cex:commentExtensible w16cex:durableId="1F7F96A6" w16cex:dateUtc="2026-04-10T08:32:00Z"/>
  <w16cex:commentExtensible w16cex:durableId="1BEDFB0E" w16cex:dateUtc="2026-04-10T08:33:00Z"/>
  <w16cex:commentExtensible w16cex:durableId="322CEF46" w16cex:dateUtc="2026-04-10T08:33:00Z"/>
  <w16cex:commentExtensible w16cex:durableId="1F22B7E9" w16cex:dateUtc="2026-04-06T00:16:00Z"/>
  <w16cex:commentExtensible w16cex:durableId="185E4616" w16cex:dateUtc="2026-04-10T08:33:00Z"/>
  <w16cex:commentExtensible w16cex:durableId="3BD24400" w16cex:dateUtc="2026-04-10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AE550" w16cid:durableId="2EDEBE43"/>
  <w16cid:commentId w16cid:paraId="58F2FC6A" w16cid:durableId="28874D79"/>
  <w16cid:commentId w16cid:paraId="774691EE" w16cid:durableId="563273D0"/>
  <w16cid:commentId w16cid:paraId="35BEB010" w16cid:durableId="505836DF"/>
  <w16cid:commentId w16cid:paraId="7CE17375" w16cid:durableId="36033F27"/>
  <w16cid:commentId w16cid:paraId="688961F9" w16cid:durableId="2744794D"/>
  <w16cid:commentId w16cid:paraId="3C095F7A" w16cid:durableId="4B8D7A94"/>
  <w16cid:commentId w16cid:paraId="156AAAD4" w16cid:durableId="543C0438"/>
  <w16cid:commentId w16cid:paraId="42FA3E4E" w16cid:durableId="4C4F093F"/>
  <w16cid:commentId w16cid:paraId="42D87565" w16cid:durableId="33294D6C"/>
  <w16cid:commentId w16cid:paraId="02F7061A" w16cid:durableId="3C31A256"/>
  <w16cid:commentId w16cid:paraId="4FE7EA8B" w16cid:durableId="1F7F96A6"/>
  <w16cid:commentId w16cid:paraId="1640854D" w16cid:durableId="1BEDFB0E"/>
  <w16cid:commentId w16cid:paraId="43CC3D62" w16cid:durableId="322CEF46"/>
  <w16cid:commentId w16cid:paraId="2A42B821" w16cid:durableId="1F22B7E9"/>
  <w16cid:commentId w16cid:paraId="29DC2FBB" w16cid:durableId="185E4616"/>
  <w16cid:commentId w16cid:paraId="31910DF3" w16cid:durableId="3BD244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3EBB" w14:textId="77777777" w:rsidR="00BE5423" w:rsidRDefault="00BE5423">
      <w:pPr>
        <w:spacing w:line="240" w:lineRule="auto"/>
      </w:pPr>
      <w:r>
        <w:separator/>
      </w:r>
    </w:p>
  </w:endnote>
  <w:endnote w:type="continuationSeparator" w:id="0">
    <w:p w14:paraId="35B4B554" w14:textId="77777777" w:rsidR="00BE5423" w:rsidRDefault="00BE5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3D79BF" w14:paraId="3754959F" w14:textId="77777777" w:rsidTr="063D79BF">
      <w:trPr>
        <w:trHeight w:val="300"/>
      </w:trPr>
      <w:tc>
        <w:tcPr>
          <w:tcW w:w="3120" w:type="dxa"/>
        </w:tcPr>
        <w:p w14:paraId="35B27B4A" w14:textId="0E221926" w:rsidR="063D79BF" w:rsidRDefault="063D79BF" w:rsidP="063D79BF">
          <w:pPr>
            <w:pStyle w:val="Header"/>
            <w:ind w:left="-115"/>
          </w:pPr>
        </w:p>
      </w:tc>
      <w:tc>
        <w:tcPr>
          <w:tcW w:w="3120" w:type="dxa"/>
        </w:tcPr>
        <w:p w14:paraId="2A968A27" w14:textId="064C8224" w:rsidR="063D79BF" w:rsidRDefault="063D79BF" w:rsidP="063D79BF">
          <w:pPr>
            <w:pStyle w:val="Header"/>
            <w:jc w:val="center"/>
          </w:pPr>
        </w:p>
      </w:tc>
      <w:tc>
        <w:tcPr>
          <w:tcW w:w="3120" w:type="dxa"/>
        </w:tcPr>
        <w:p w14:paraId="6D81CFF3" w14:textId="45067F7D" w:rsidR="063D79BF" w:rsidRDefault="063D79BF" w:rsidP="063D79BF">
          <w:pPr>
            <w:pStyle w:val="Header"/>
            <w:ind w:right="-115"/>
            <w:jc w:val="right"/>
          </w:pPr>
        </w:p>
      </w:tc>
    </w:tr>
  </w:tbl>
  <w:p w14:paraId="61C174F7" w14:textId="7F55A496" w:rsidR="063D79BF" w:rsidRDefault="063D79BF" w:rsidP="063D79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17C4A" w14:paraId="7D947239" w14:textId="77777777" w:rsidTr="1E523843">
      <w:tc>
        <w:tcPr>
          <w:tcW w:w="3162" w:type="dxa"/>
          <w:tcBorders>
            <w:top w:val="nil"/>
            <w:left w:val="nil"/>
            <w:bottom w:val="nil"/>
            <w:right w:val="nil"/>
          </w:tcBorders>
        </w:tcPr>
        <w:p w14:paraId="74A48E93" w14:textId="7B4F3866" w:rsidR="00717C4A" w:rsidRDefault="002360D8">
          <w:pPr>
            <w:ind w:right="360"/>
          </w:pPr>
          <w:r>
            <w:t>Public Release</w:t>
          </w:r>
        </w:p>
      </w:tc>
      <w:tc>
        <w:tcPr>
          <w:tcW w:w="3162" w:type="dxa"/>
          <w:tcBorders>
            <w:top w:val="nil"/>
            <w:left w:val="nil"/>
            <w:bottom w:val="nil"/>
            <w:right w:val="nil"/>
          </w:tcBorders>
        </w:tcPr>
        <w:p w14:paraId="67FE8BD8" w14:textId="0600B459" w:rsidR="00717C4A" w:rsidRDefault="1E523843">
          <w:pPr>
            <w:jc w:val="center"/>
          </w:pPr>
          <w:proofErr w:type="spellStart"/>
          <w:r>
            <w:t>QuantumShell</w:t>
          </w:r>
          <w:proofErr w:type="spellEnd"/>
          <w:r>
            <w:t>, 2026</w:t>
          </w:r>
        </w:p>
      </w:tc>
      <w:tc>
        <w:tcPr>
          <w:tcW w:w="3162" w:type="dxa"/>
          <w:tcBorders>
            <w:top w:val="nil"/>
            <w:left w:val="nil"/>
            <w:bottom w:val="nil"/>
            <w:right w:val="nil"/>
          </w:tcBorders>
        </w:tcPr>
        <w:p w14:paraId="2B47D3C8" w14:textId="77777777" w:rsidR="00717C4A" w:rsidRDefault="008338F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39400C">
            <w:rPr>
              <w:rStyle w:val="PageNumber"/>
              <w:noProof/>
            </w:rPr>
            <w:t>7</w:t>
          </w:r>
          <w:r>
            <w:rPr>
              <w:rStyle w:val="PageNumber"/>
            </w:rPr>
            <w:fldChar w:fldCharType="end"/>
          </w:r>
        </w:p>
      </w:tc>
    </w:tr>
  </w:tbl>
  <w:p w14:paraId="42EEFB5A" w14:textId="77777777" w:rsidR="00717C4A" w:rsidRDefault="00717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92E04" w14:textId="77777777" w:rsidR="00BE5423" w:rsidRDefault="00BE5423">
      <w:pPr>
        <w:spacing w:line="240" w:lineRule="auto"/>
      </w:pPr>
      <w:r>
        <w:separator/>
      </w:r>
    </w:p>
  </w:footnote>
  <w:footnote w:type="continuationSeparator" w:id="0">
    <w:p w14:paraId="3F77C429" w14:textId="77777777" w:rsidR="00BE5423" w:rsidRDefault="00BE54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5A70" w14:textId="77777777" w:rsidR="00717C4A" w:rsidRDefault="00717C4A" w:rsidP="063D79BF">
    <w:pPr>
      <w:rPr>
        <w:sz w:val="24"/>
        <w:szCs w:val="24"/>
      </w:rPr>
    </w:pPr>
  </w:p>
  <w:p w14:paraId="0AA15D86" w14:textId="77777777" w:rsidR="00717C4A" w:rsidRDefault="00717C4A" w:rsidP="063D79BF">
    <w:pPr>
      <w:pBdr>
        <w:top w:val="single" w:sz="6" w:space="1" w:color="auto"/>
      </w:pBdr>
      <w:rPr>
        <w:sz w:val="24"/>
        <w:szCs w:val="24"/>
      </w:rPr>
    </w:pPr>
  </w:p>
  <w:p w14:paraId="6B8D8132" w14:textId="24C370FD" w:rsidR="00717C4A" w:rsidRDefault="063D79BF" w:rsidP="063D79BF">
    <w:pPr>
      <w:pBdr>
        <w:bottom w:val="single" w:sz="6" w:space="1" w:color="auto"/>
      </w:pBdr>
      <w:jc w:val="right"/>
      <w:rPr>
        <w:rFonts w:ascii="Arial" w:hAnsi="Arial"/>
        <w:b/>
        <w:bCs/>
        <w:sz w:val="36"/>
        <w:szCs w:val="36"/>
      </w:rPr>
    </w:pPr>
    <w:proofErr w:type="spellStart"/>
    <w:r w:rsidRPr="063D79BF">
      <w:rPr>
        <w:rFonts w:ascii="Arial" w:hAnsi="Arial"/>
        <w:b/>
        <w:bCs/>
        <w:sz w:val="36"/>
        <w:szCs w:val="36"/>
      </w:rPr>
      <w:t>QuantumShell</w:t>
    </w:r>
    <w:proofErr w:type="spellEnd"/>
  </w:p>
  <w:p w14:paraId="2EA238C0" w14:textId="77777777" w:rsidR="00717C4A" w:rsidRDefault="00717C4A" w:rsidP="063D79BF">
    <w:pPr>
      <w:pBdr>
        <w:bottom w:val="single" w:sz="6" w:space="1" w:color="auto"/>
      </w:pBdr>
      <w:jc w:val="right"/>
      <w:rPr>
        <w:sz w:val="24"/>
        <w:szCs w:val="24"/>
      </w:rPr>
    </w:pPr>
  </w:p>
  <w:p w14:paraId="2067F2A5" w14:textId="77777777" w:rsidR="00717C4A" w:rsidRDefault="00717C4A" w:rsidP="063D79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61AB8" w14:paraId="1ABBABA0" w14:textId="77777777" w:rsidTr="1C084C19">
      <w:tc>
        <w:tcPr>
          <w:tcW w:w="6379" w:type="dxa"/>
        </w:tcPr>
        <w:p w14:paraId="47C220A6" w14:textId="66D7234E" w:rsidR="00761AB8" w:rsidRPr="009306E5" w:rsidRDefault="063D79BF" w:rsidP="063D79BF">
          <w:r w:rsidRPr="063D79BF">
            <w:t>Omnium</w:t>
          </w:r>
        </w:p>
      </w:tc>
      <w:tc>
        <w:tcPr>
          <w:tcW w:w="3179" w:type="dxa"/>
        </w:tcPr>
        <w:p w14:paraId="7D6B5C2A" w14:textId="38E9E8C8" w:rsidR="00761AB8" w:rsidRDefault="063D79BF" w:rsidP="00761AB8">
          <w:pPr>
            <w:tabs>
              <w:tab w:val="left" w:pos="1135"/>
            </w:tabs>
            <w:spacing w:before="40"/>
            <w:ind w:right="68"/>
          </w:pPr>
          <w:r>
            <w:t xml:space="preserve">  Version:             </w:t>
          </w:r>
          <w:r w:rsidRPr="063D79BF">
            <w:t>1.0</w:t>
          </w:r>
        </w:p>
      </w:tc>
    </w:tr>
    <w:tr w:rsidR="00761AB8" w14:paraId="269AEAC3" w14:textId="77777777" w:rsidTr="1C084C19">
      <w:tc>
        <w:tcPr>
          <w:tcW w:w="6379" w:type="dxa"/>
        </w:tcPr>
        <w:p w14:paraId="2CB3D00D" w14:textId="4B9288EA" w:rsidR="00761AB8" w:rsidRDefault="00761AB8" w:rsidP="00761AB8">
          <w:r>
            <w:t>Plan</w:t>
          </w:r>
        </w:p>
      </w:tc>
      <w:tc>
        <w:tcPr>
          <w:tcW w:w="3179" w:type="dxa"/>
        </w:tcPr>
        <w:p w14:paraId="09413BAC" w14:textId="5ADE1BA9" w:rsidR="00761AB8" w:rsidRDefault="1C084C19" w:rsidP="00761AB8">
          <w:r>
            <w:t xml:space="preserve">  Date:             02/23/2026</w:t>
          </w:r>
        </w:p>
      </w:tc>
    </w:tr>
    <w:tr w:rsidR="00717C4A" w14:paraId="77970165" w14:textId="77777777" w:rsidTr="1C084C19">
      <w:tc>
        <w:tcPr>
          <w:tcW w:w="9558" w:type="dxa"/>
          <w:gridSpan w:val="2"/>
        </w:tcPr>
        <w:p w14:paraId="202CF3F0" w14:textId="51478B1B" w:rsidR="00717C4A" w:rsidRDefault="004943C0">
          <w:r>
            <w:t>Project</w:t>
          </w:r>
          <w:r w:rsidR="002360D8">
            <w:t xml:space="preserve"> </w:t>
          </w:r>
          <w:r>
            <w:t>Plan</w:t>
          </w:r>
          <w:r w:rsidR="002360D8">
            <w:t xml:space="preserve"> (P</w:t>
          </w:r>
          <w:r>
            <w:t>P</w:t>
          </w:r>
          <w:r w:rsidR="002360D8">
            <w:t>)</w:t>
          </w:r>
        </w:p>
      </w:tc>
    </w:tr>
  </w:tbl>
  <w:p w14:paraId="771D7D45" w14:textId="77777777" w:rsidR="00717C4A" w:rsidRDefault="00717C4A">
    <w:pPr>
      <w:pStyle w:val="Header"/>
    </w:pPr>
  </w:p>
</w:hdr>
</file>

<file path=word/intelligence2.xml><?xml version="1.0" encoding="utf-8"?>
<int2:intelligence xmlns:int2="http://schemas.microsoft.com/office/intelligence/2020/intelligence" xmlns:oel="http://schemas.microsoft.com/office/2019/extlst">
  <int2:observations>
    <int2:textHash int2:hashCode="b4GbNmy4Py5i17" int2:id="t0ut9dJf">
      <int2:state int2:value="Rejected" int2:type="spell"/>
    </int2:textHash>
    <int2:textHash int2:hashCode="indoPpQTUWgVrF" int2:id="SjXalJfZ">
      <int2:state int2:value="Rejected" int2:type="spell"/>
    </int2:textHash>
    <int2:bookmark int2:bookmarkName="_Int_Kr8noJrP" int2:invalidationBookmarkName="" int2:hashCode="xpInPesnctowf/" int2:id="Ss1xdae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6463C6"/>
    <w:multiLevelType w:val="hybridMultilevel"/>
    <w:tmpl w:val="FF24C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5732880"/>
    <w:multiLevelType w:val="multilevel"/>
    <w:tmpl w:val="D6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7624670">
    <w:abstractNumId w:val="0"/>
  </w:num>
  <w:num w:numId="2" w16cid:durableId="164923774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456407275">
    <w:abstractNumId w:val="3"/>
  </w:num>
  <w:num w:numId="4" w16cid:durableId="1838184423">
    <w:abstractNumId w:val="14"/>
  </w:num>
  <w:num w:numId="5" w16cid:durableId="389231406">
    <w:abstractNumId w:val="28"/>
  </w:num>
  <w:num w:numId="6" w16cid:durableId="1761024174">
    <w:abstractNumId w:val="21"/>
  </w:num>
  <w:num w:numId="7" w16cid:durableId="187181305">
    <w:abstractNumId w:val="20"/>
  </w:num>
  <w:num w:numId="8" w16cid:durableId="1752191890">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491339036">
    <w:abstractNumId w:val="2"/>
  </w:num>
  <w:num w:numId="10" w16cid:durableId="1556116537">
    <w:abstractNumId w:val="27"/>
  </w:num>
  <w:num w:numId="11" w16cid:durableId="860977853">
    <w:abstractNumId w:val="4"/>
  </w:num>
  <w:num w:numId="12" w16cid:durableId="1734425814">
    <w:abstractNumId w:val="16"/>
  </w:num>
  <w:num w:numId="13" w16cid:durableId="445467150">
    <w:abstractNumId w:val="13"/>
  </w:num>
  <w:num w:numId="14" w16cid:durableId="1422682684">
    <w:abstractNumId w:val="26"/>
  </w:num>
  <w:num w:numId="15" w16cid:durableId="549196043">
    <w:abstractNumId w:val="12"/>
  </w:num>
  <w:num w:numId="16" w16cid:durableId="514270666">
    <w:abstractNumId w:val="5"/>
  </w:num>
  <w:num w:numId="17" w16cid:durableId="467623765">
    <w:abstractNumId w:val="25"/>
  </w:num>
  <w:num w:numId="18" w16cid:durableId="1020400845">
    <w:abstractNumId w:val="19"/>
  </w:num>
  <w:num w:numId="19" w16cid:durableId="753817409">
    <w:abstractNumId w:val="6"/>
  </w:num>
  <w:num w:numId="20" w16cid:durableId="58868113">
    <w:abstractNumId w:val="18"/>
  </w:num>
  <w:num w:numId="21" w16cid:durableId="457844778">
    <w:abstractNumId w:val="11"/>
  </w:num>
  <w:num w:numId="22" w16cid:durableId="1363819041">
    <w:abstractNumId w:val="24"/>
  </w:num>
  <w:num w:numId="23" w16cid:durableId="1582255425">
    <w:abstractNumId w:val="9"/>
  </w:num>
  <w:num w:numId="24" w16cid:durableId="472219595">
    <w:abstractNumId w:val="8"/>
  </w:num>
  <w:num w:numId="25" w16cid:durableId="737823327">
    <w:abstractNumId w:val="7"/>
  </w:num>
  <w:num w:numId="26" w16cid:durableId="918369420">
    <w:abstractNumId w:val="22"/>
  </w:num>
  <w:num w:numId="27" w16cid:durableId="1576938183">
    <w:abstractNumId w:val="23"/>
  </w:num>
  <w:num w:numId="28" w16cid:durableId="607591111">
    <w:abstractNumId w:val="29"/>
  </w:num>
  <w:num w:numId="29" w16cid:durableId="170921038">
    <w:abstractNumId w:val="17"/>
  </w:num>
  <w:num w:numId="30" w16cid:durableId="1810705247">
    <w:abstractNumId w:val="15"/>
  </w:num>
  <w:num w:numId="31" w16cid:durableId="5863783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400C"/>
    <w:rsid w:val="00001BF6"/>
    <w:rsid w:val="00014BF6"/>
    <w:rsid w:val="00054C87"/>
    <w:rsid w:val="00076F7A"/>
    <w:rsid w:val="00093685"/>
    <w:rsid w:val="000949B1"/>
    <w:rsid w:val="000D32FD"/>
    <w:rsid w:val="000E138A"/>
    <w:rsid w:val="001431A6"/>
    <w:rsid w:val="00166AA7"/>
    <w:rsid w:val="001A32AC"/>
    <w:rsid w:val="001B5BC4"/>
    <w:rsid w:val="001D23EC"/>
    <w:rsid w:val="001E26B7"/>
    <w:rsid w:val="00217F98"/>
    <w:rsid w:val="00231D94"/>
    <w:rsid w:val="002328E5"/>
    <w:rsid w:val="00234DE8"/>
    <w:rsid w:val="002360D8"/>
    <w:rsid w:val="002A1308"/>
    <w:rsid w:val="002C21C1"/>
    <w:rsid w:val="002C6B87"/>
    <w:rsid w:val="002D17AD"/>
    <w:rsid w:val="002E202A"/>
    <w:rsid w:val="0030441F"/>
    <w:rsid w:val="00310333"/>
    <w:rsid w:val="00320C3F"/>
    <w:rsid w:val="0037604B"/>
    <w:rsid w:val="0039400C"/>
    <w:rsid w:val="0039589C"/>
    <w:rsid w:val="003A2C73"/>
    <w:rsid w:val="003E3487"/>
    <w:rsid w:val="004665B5"/>
    <w:rsid w:val="00467FCA"/>
    <w:rsid w:val="004943C0"/>
    <w:rsid w:val="004A4817"/>
    <w:rsid w:val="004A6584"/>
    <w:rsid w:val="004A7FC9"/>
    <w:rsid w:val="004B6A40"/>
    <w:rsid w:val="004C1C1B"/>
    <w:rsid w:val="004C25EA"/>
    <w:rsid w:val="004E09A0"/>
    <w:rsid w:val="004F0C19"/>
    <w:rsid w:val="00504971"/>
    <w:rsid w:val="00532525"/>
    <w:rsid w:val="005353D9"/>
    <w:rsid w:val="00543C37"/>
    <w:rsid w:val="005534D8"/>
    <w:rsid w:val="0056142E"/>
    <w:rsid w:val="005645FF"/>
    <w:rsid w:val="005764AA"/>
    <w:rsid w:val="00597AD4"/>
    <w:rsid w:val="005A062B"/>
    <w:rsid w:val="005C427C"/>
    <w:rsid w:val="005C674C"/>
    <w:rsid w:val="005D6CB3"/>
    <w:rsid w:val="005F0F93"/>
    <w:rsid w:val="00610586"/>
    <w:rsid w:val="00610BAE"/>
    <w:rsid w:val="00627A8F"/>
    <w:rsid w:val="00640746"/>
    <w:rsid w:val="00640F8B"/>
    <w:rsid w:val="00646733"/>
    <w:rsid w:val="006A44A6"/>
    <w:rsid w:val="006B39A5"/>
    <w:rsid w:val="006E633B"/>
    <w:rsid w:val="007104C7"/>
    <w:rsid w:val="00710AEE"/>
    <w:rsid w:val="0071696C"/>
    <w:rsid w:val="00717C4A"/>
    <w:rsid w:val="0074179E"/>
    <w:rsid w:val="00761AB8"/>
    <w:rsid w:val="007679C5"/>
    <w:rsid w:val="00780AA5"/>
    <w:rsid w:val="00781561"/>
    <w:rsid w:val="00793463"/>
    <w:rsid w:val="007A5856"/>
    <w:rsid w:val="007D78B0"/>
    <w:rsid w:val="007F4758"/>
    <w:rsid w:val="00822D6D"/>
    <w:rsid w:val="00826657"/>
    <w:rsid w:val="008338FE"/>
    <w:rsid w:val="00850345"/>
    <w:rsid w:val="008D057E"/>
    <w:rsid w:val="00900C2B"/>
    <w:rsid w:val="00914CAA"/>
    <w:rsid w:val="009306E5"/>
    <w:rsid w:val="00950882"/>
    <w:rsid w:val="0098762E"/>
    <w:rsid w:val="009C3EB1"/>
    <w:rsid w:val="009D4A0B"/>
    <w:rsid w:val="009E2D73"/>
    <w:rsid w:val="009F39F0"/>
    <w:rsid w:val="00A14EAD"/>
    <w:rsid w:val="00A50C2C"/>
    <w:rsid w:val="00A828D5"/>
    <w:rsid w:val="00A83051"/>
    <w:rsid w:val="00A97BC8"/>
    <w:rsid w:val="00AD4C01"/>
    <w:rsid w:val="00AE6F4B"/>
    <w:rsid w:val="00B40431"/>
    <w:rsid w:val="00B404E7"/>
    <w:rsid w:val="00B47764"/>
    <w:rsid w:val="00B529AE"/>
    <w:rsid w:val="00B53DEF"/>
    <w:rsid w:val="00B666D4"/>
    <w:rsid w:val="00B87071"/>
    <w:rsid w:val="00B971D3"/>
    <w:rsid w:val="00BA2984"/>
    <w:rsid w:val="00BC47C2"/>
    <w:rsid w:val="00BE03EE"/>
    <w:rsid w:val="00BE5423"/>
    <w:rsid w:val="00C15D86"/>
    <w:rsid w:val="00C60BD9"/>
    <w:rsid w:val="00C6360B"/>
    <w:rsid w:val="00CC4875"/>
    <w:rsid w:val="00CD30A7"/>
    <w:rsid w:val="00CD6C02"/>
    <w:rsid w:val="00CE19CF"/>
    <w:rsid w:val="00CF6B8A"/>
    <w:rsid w:val="00D14460"/>
    <w:rsid w:val="00D454EB"/>
    <w:rsid w:val="00D615EC"/>
    <w:rsid w:val="00DA4EE7"/>
    <w:rsid w:val="00DB248D"/>
    <w:rsid w:val="00DB3D86"/>
    <w:rsid w:val="00DD0B75"/>
    <w:rsid w:val="00DD30EA"/>
    <w:rsid w:val="00DEA756"/>
    <w:rsid w:val="00E10493"/>
    <w:rsid w:val="00E9396B"/>
    <w:rsid w:val="00ED7CD1"/>
    <w:rsid w:val="00EE687E"/>
    <w:rsid w:val="00EE7CD6"/>
    <w:rsid w:val="00F02722"/>
    <w:rsid w:val="00F03A2E"/>
    <w:rsid w:val="00F32014"/>
    <w:rsid w:val="00F320E4"/>
    <w:rsid w:val="00F62A8F"/>
    <w:rsid w:val="00F66BCC"/>
    <w:rsid w:val="00F811DA"/>
    <w:rsid w:val="00FC70D3"/>
    <w:rsid w:val="00FF3466"/>
    <w:rsid w:val="00FF4A71"/>
    <w:rsid w:val="011235A9"/>
    <w:rsid w:val="01170B47"/>
    <w:rsid w:val="01EDC462"/>
    <w:rsid w:val="023B8A21"/>
    <w:rsid w:val="023BA4F7"/>
    <w:rsid w:val="0240D03F"/>
    <w:rsid w:val="0246D67D"/>
    <w:rsid w:val="0254F13F"/>
    <w:rsid w:val="02A6A4FF"/>
    <w:rsid w:val="02E15876"/>
    <w:rsid w:val="0308E894"/>
    <w:rsid w:val="036E1C3F"/>
    <w:rsid w:val="03D6DAE5"/>
    <w:rsid w:val="03EF5264"/>
    <w:rsid w:val="04139CAD"/>
    <w:rsid w:val="0453A9DC"/>
    <w:rsid w:val="045C5EC2"/>
    <w:rsid w:val="048206CF"/>
    <w:rsid w:val="052E6CBE"/>
    <w:rsid w:val="05BA52C9"/>
    <w:rsid w:val="05BEFCF5"/>
    <w:rsid w:val="05DA76E6"/>
    <w:rsid w:val="063C9C57"/>
    <w:rsid w:val="063D79BF"/>
    <w:rsid w:val="0664B52C"/>
    <w:rsid w:val="06673A68"/>
    <w:rsid w:val="07648FA5"/>
    <w:rsid w:val="07680301"/>
    <w:rsid w:val="0776AF4B"/>
    <w:rsid w:val="077E9856"/>
    <w:rsid w:val="07F7DB84"/>
    <w:rsid w:val="080BA5A4"/>
    <w:rsid w:val="084CF358"/>
    <w:rsid w:val="089C7B48"/>
    <w:rsid w:val="08E5F0BF"/>
    <w:rsid w:val="092FB195"/>
    <w:rsid w:val="09370BAC"/>
    <w:rsid w:val="0953407D"/>
    <w:rsid w:val="095617B5"/>
    <w:rsid w:val="097EB16E"/>
    <w:rsid w:val="09E382D4"/>
    <w:rsid w:val="0A14FF04"/>
    <w:rsid w:val="0AC77A53"/>
    <w:rsid w:val="0AF9D496"/>
    <w:rsid w:val="0B132616"/>
    <w:rsid w:val="0B621C89"/>
    <w:rsid w:val="0B6D6B2F"/>
    <w:rsid w:val="0B82BD7E"/>
    <w:rsid w:val="0B8F959B"/>
    <w:rsid w:val="0BA88DEA"/>
    <w:rsid w:val="0BCD068D"/>
    <w:rsid w:val="0BD0F6AD"/>
    <w:rsid w:val="0C0640D2"/>
    <w:rsid w:val="0C0D26FB"/>
    <w:rsid w:val="0C74F26B"/>
    <w:rsid w:val="0C92C504"/>
    <w:rsid w:val="0C9E0FBB"/>
    <w:rsid w:val="0CAB5FD6"/>
    <w:rsid w:val="0D533FDB"/>
    <w:rsid w:val="0D651A5E"/>
    <w:rsid w:val="0DE46D15"/>
    <w:rsid w:val="0E3DF3F3"/>
    <w:rsid w:val="0E46763B"/>
    <w:rsid w:val="0E5BAA4D"/>
    <w:rsid w:val="0EA70AE5"/>
    <w:rsid w:val="0EC67E91"/>
    <w:rsid w:val="0F8B1FDE"/>
    <w:rsid w:val="0FA58E7F"/>
    <w:rsid w:val="0FFA6F28"/>
    <w:rsid w:val="1064344E"/>
    <w:rsid w:val="106F9746"/>
    <w:rsid w:val="1160CBF2"/>
    <w:rsid w:val="117DE721"/>
    <w:rsid w:val="1188CD07"/>
    <w:rsid w:val="118948AF"/>
    <w:rsid w:val="118B2A92"/>
    <w:rsid w:val="11A8E58D"/>
    <w:rsid w:val="11ACFAE8"/>
    <w:rsid w:val="126C615C"/>
    <w:rsid w:val="12736DEF"/>
    <w:rsid w:val="127D9ADA"/>
    <w:rsid w:val="12A0442C"/>
    <w:rsid w:val="12C66D21"/>
    <w:rsid w:val="12EEB97C"/>
    <w:rsid w:val="12F44A83"/>
    <w:rsid w:val="1324DE4D"/>
    <w:rsid w:val="13DE961E"/>
    <w:rsid w:val="1400DF6C"/>
    <w:rsid w:val="14494D34"/>
    <w:rsid w:val="144AFA96"/>
    <w:rsid w:val="1457049C"/>
    <w:rsid w:val="14A4161B"/>
    <w:rsid w:val="14C837AD"/>
    <w:rsid w:val="14E92370"/>
    <w:rsid w:val="14F11338"/>
    <w:rsid w:val="15139B16"/>
    <w:rsid w:val="152BDBC3"/>
    <w:rsid w:val="152E7BCF"/>
    <w:rsid w:val="15A403BB"/>
    <w:rsid w:val="15BDCA86"/>
    <w:rsid w:val="15CE9DC7"/>
    <w:rsid w:val="15D41062"/>
    <w:rsid w:val="1623CF17"/>
    <w:rsid w:val="1634AD45"/>
    <w:rsid w:val="169E4585"/>
    <w:rsid w:val="16EC5EC5"/>
    <w:rsid w:val="16ECF9C9"/>
    <w:rsid w:val="173B1438"/>
    <w:rsid w:val="17F0F4A8"/>
    <w:rsid w:val="1846A628"/>
    <w:rsid w:val="185CEBCD"/>
    <w:rsid w:val="185CEF35"/>
    <w:rsid w:val="189B0CAC"/>
    <w:rsid w:val="18ABE627"/>
    <w:rsid w:val="18D7F93C"/>
    <w:rsid w:val="18DCCF8B"/>
    <w:rsid w:val="1925AB51"/>
    <w:rsid w:val="19277145"/>
    <w:rsid w:val="19757190"/>
    <w:rsid w:val="19A3C782"/>
    <w:rsid w:val="19F05E93"/>
    <w:rsid w:val="19F3776F"/>
    <w:rsid w:val="1A1C5F75"/>
    <w:rsid w:val="1A7CA4E8"/>
    <w:rsid w:val="1B99A495"/>
    <w:rsid w:val="1BD52A15"/>
    <w:rsid w:val="1C0173B5"/>
    <w:rsid w:val="1C084C19"/>
    <w:rsid w:val="1C4EAC0B"/>
    <w:rsid w:val="1C929399"/>
    <w:rsid w:val="1CA32B8E"/>
    <w:rsid w:val="1CFBFC85"/>
    <w:rsid w:val="1D085EF0"/>
    <w:rsid w:val="1D4F4F5A"/>
    <w:rsid w:val="1D66F98E"/>
    <w:rsid w:val="1D868627"/>
    <w:rsid w:val="1DB43F6A"/>
    <w:rsid w:val="1DEECEFA"/>
    <w:rsid w:val="1E1E9B27"/>
    <w:rsid w:val="1E3B3743"/>
    <w:rsid w:val="1E523843"/>
    <w:rsid w:val="1E9595FE"/>
    <w:rsid w:val="1EB1A266"/>
    <w:rsid w:val="1EF9A9F0"/>
    <w:rsid w:val="1F45D610"/>
    <w:rsid w:val="1F4D30F2"/>
    <w:rsid w:val="1F7F1B18"/>
    <w:rsid w:val="1F9E68AD"/>
    <w:rsid w:val="1FC21C42"/>
    <w:rsid w:val="200B09BE"/>
    <w:rsid w:val="20119C04"/>
    <w:rsid w:val="203D8166"/>
    <w:rsid w:val="2064D09E"/>
    <w:rsid w:val="20753A5B"/>
    <w:rsid w:val="207BEE33"/>
    <w:rsid w:val="208CBD8F"/>
    <w:rsid w:val="208D630D"/>
    <w:rsid w:val="20A0348E"/>
    <w:rsid w:val="20AFD5D5"/>
    <w:rsid w:val="20F9CC7A"/>
    <w:rsid w:val="210202A8"/>
    <w:rsid w:val="21513572"/>
    <w:rsid w:val="218CFDCD"/>
    <w:rsid w:val="21E899C4"/>
    <w:rsid w:val="22007D66"/>
    <w:rsid w:val="227F9B02"/>
    <w:rsid w:val="22812229"/>
    <w:rsid w:val="22C79259"/>
    <w:rsid w:val="22CEFE8F"/>
    <w:rsid w:val="230A9525"/>
    <w:rsid w:val="233EFE5A"/>
    <w:rsid w:val="236F78DF"/>
    <w:rsid w:val="23BCBB7C"/>
    <w:rsid w:val="24184E6B"/>
    <w:rsid w:val="2426D72B"/>
    <w:rsid w:val="245650D1"/>
    <w:rsid w:val="24636DA9"/>
    <w:rsid w:val="24642273"/>
    <w:rsid w:val="25411879"/>
    <w:rsid w:val="25857241"/>
    <w:rsid w:val="25A26101"/>
    <w:rsid w:val="25CE6249"/>
    <w:rsid w:val="25D2DD48"/>
    <w:rsid w:val="262496E5"/>
    <w:rsid w:val="2655CAC9"/>
    <w:rsid w:val="26DEE27B"/>
    <w:rsid w:val="2705308F"/>
    <w:rsid w:val="275CC865"/>
    <w:rsid w:val="278AA053"/>
    <w:rsid w:val="27AC26BC"/>
    <w:rsid w:val="27C8745D"/>
    <w:rsid w:val="27F1D753"/>
    <w:rsid w:val="286A13DE"/>
    <w:rsid w:val="289368A3"/>
    <w:rsid w:val="28E29C61"/>
    <w:rsid w:val="28F7699A"/>
    <w:rsid w:val="29345FF2"/>
    <w:rsid w:val="2938A9C9"/>
    <w:rsid w:val="29731856"/>
    <w:rsid w:val="2995ACC2"/>
    <w:rsid w:val="299F6928"/>
    <w:rsid w:val="29C6D5FA"/>
    <w:rsid w:val="2A0B8705"/>
    <w:rsid w:val="2A470A84"/>
    <w:rsid w:val="2A862A3E"/>
    <w:rsid w:val="2A964E49"/>
    <w:rsid w:val="2B285C62"/>
    <w:rsid w:val="2B582D12"/>
    <w:rsid w:val="2B7C642D"/>
    <w:rsid w:val="2BCF563E"/>
    <w:rsid w:val="2BE14AA8"/>
    <w:rsid w:val="2C0E6722"/>
    <w:rsid w:val="2C16C09D"/>
    <w:rsid w:val="2C4F2639"/>
    <w:rsid w:val="2C96A3DF"/>
    <w:rsid w:val="2CE67166"/>
    <w:rsid w:val="2D255DA3"/>
    <w:rsid w:val="2D5D4CAC"/>
    <w:rsid w:val="2DE59BFA"/>
    <w:rsid w:val="2DFAA102"/>
    <w:rsid w:val="2E070BE4"/>
    <w:rsid w:val="2E1DF038"/>
    <w:rsid w:val="2E4E95E0"/>
    <w:rsid w:val="2E707951"/>
    <w:rsid w:val="2EA24A84"/>
    <w:rsid w:val="2ECB0AD7"/>
    <w:rsid w:val="2F40DDD6"/>
    <w:rsid w:val="2F49ACBD"/>
    <w:rsid w:val="2F7CD7C0"/>
    <w:rsid w:val="2FA95448"/>
    <w:rsid w:val="2FDB43DE"/>
    <w:rsid w:val="2FE320F5"/>
    <w:rsid w:val="2FE3F64A"/>
    <w:rsid w:val="3019B90B"/>
    <w:rsid w:val="308F7739"/>
    <w:rsid w:val="30E61D12"/>
    <w:rsid w:val="30F95FB8"/>
    <w:rsid w:val="31357CA0"/>
    <w:rsid w:val="313D110E"/>
    <w:rsid w:val="3148D4F1"/>
    <w:rsid w:val="3175CBF7"/>
    <w:rsid w:val="3179AEB4"/>
    <w:rsid w:val="31CA6DB1"/>
    <w:rsid w:val="31DDFE83"/>
    <w:rsid w:val="31E1CCFC"/>
    <w:rsid w:val="325052D1"/>
    <w:rsid w:val="327A4307"/>
    <w:rsid w:val="329C8234"/>
    <w:rsid w:val="32A27EB1"/>
    <w:rsid w:val="330DDDD9"/>
    <w:rsid w:val="335FA1BC"/>
    <w:rsid w:val="338B42A0"/>
    <w:rsid w:val="33D76666"/>
    <w:rsid w:val="341DB923"/>
    <w:rsid w:val="343399AF"/>
    <w:rsid w:val="344E2347"/>
    <w:rsid w:val="34688498"/>
    <w:rsid w:val="34952FC2"/>
    <w:rsid w:val="34CC164C"/>
    <w:rsid w:val="34E1C32C"/>
    <w:rsid w:val="34E6B925"/>
    <w:rsid w:val="34F46F43"/>
    <w:rsid w:val="35038525"/>
    <w:rsid w:val="355D4331"/>
    <w:rsid w:val="3588D269"/>
    <w:rsid w:val="360A7C56"/>
    <w:rsid w:val="36153FC7"/>
    <w:rsid w:val="3651EF95"/>
    <w:rsid w:val="36713FEC"/>
    <w:rsid w:val="36AF1C21"/>
    <w:rsid w:val="36C106FC"/>
    <w:rsid w:val="36D612E4"/>
    <w:rsid w:val="37243EFC"/>
    <w:rsid w:val="372F713C"/>
    <w:rsid w:val="3766304A"/>
    <w:rsid w:val="37B1B347"/>
    <w:rsid w:val="37BF68B6"/>
    <w:rsid w:val="3806A2C0"/>
    <w:rsid w:val="38104EBA"/>
    <w:rsid w:val="383B69DC"/>
    <w:rsid w:val="38F2B827"/>
    <w:rsid w:val="38F740D9"/>
    <w:rsid w:val="397BC4F0"/>
    <w:rsid w:val="399BA1AB"/>
    <w:rsid w:val="39B71413"/>
    <w:rsid w:val="39ECFFA2"/>
    <w:rsid w:val="3A156C72"/>
    <w:rsid w:val="3A8BB450"/>
    <w:rsid w:val="3A8D5F82"/>
    <w:rsid w:val="3ADD5442"/>
    <w:rsid w:val="3B1EF314"/>
    <w:rsid w:val="3B47D317"/>
    <w:rsid w:val="3BC4B89D"/>
    <w:rsid w:val="3BC56ED8"/>
    <w:rsid w:val="3BF3B4BE"/>
    <w:rsid w:val="3C7A00A4"/>
    <w:rsid w:val="3C84CD73"/>
    <w:rsid w:val="3CCB55F4"/>
    <w:rsid w:val="3CCF807E"/>
    <w:rsid w:val="3D0ACCF8"/>
    <w:rsid w:val="3DF43057"/>
    <w:rsid w:val="3E4754CD"/>
    <w:rsid w:val="3EAC037A"/>
    <w:rsid w:val="3EBC56B2"/>
    <w:rsid w:val="3ED3D5E6"/>
    <w:rsid w:val="3EDB59F3"/>
    <w:rsid w:val="3EE23A6A"/>
    <w:rsid w:val="3EE3F1BA"/>
    <w:rsid w:val="3F2CC37E"/>
    <w:rsid w:val="3F2F10D0"/>
    <w:rsid w:val="3FF7A78C"/>
    <w:rsid w:val="40090312"/>
    <w:rsid w:val="40788BAA"/>
    <w:rsid w:val="40897924"/>
    <w:rsid w:val="408B1F2D"/>
    <w:rsid w:val="40F0DF0A"/>
    <w:rsid w:val="411674C7"/>
    <w:rsid w:val="411A0C9A"/>
    <w:rsid w:val="41338648"/>
    <w:rsid w:val="41680632"/>
    <w:rsid w:val="4182A6AA"/>
    <w:rsid w:val="418ADB9C"/>
    <w:rsid w:val="4199E7D6"/>
    <w:rsid w:val="41A0BBE9"/>
    <w:rsid w:val="41C0964F"/>
    <w:rsid w:val="41EDD96C"/>
    <w:rsid w:val="4216E5F5"/>
    <w:rsid w:val="42B8329A"/>
    <w:rsid w:val="43239C26"/>
    <w:rsid w:val="43D2187A"/>
    <w:rsid w:val="43F2653C"/>
    <w:rsid w:val="440EC226"/>
    <w:rsid w:val="44236B4F"/>
    <w:rsid w:val="445D5A86"/>
    <w:rsid w:val="447E6352"/>
    <w:rsid w:val="448D69A2"/>
    <w:rsid w:val="45124834"/>
    <w:rsid w:val="461F4A20"/>
    <w:rsid w:val="4705B867"/>
    <w:rsid w:val="4788E548"/>
    <w:rsid w:val="4792760F"/>
    <w:rsid w:val="479991DD"/>
    <w:rsid w:val="47D4ADB4"/>
    <w:rsid w:val="47D54468"/>
    <w:rsid w:val="484E132B"/>
    <w:rsid w:val="48B0DC0D"/>
    <w:rsid w:val="48B1C9DC"/>
    <w:rsid w:val="48E21CE1"/>
    <w:rsid w:val="48E869AB"/>
    <w:rsid w:val="49317284"/>
    <w:rsid w:val="494255C1"/>
    <w:rsid w:val="4987CFC1"/>
    <w:rsid w:val="49D65569"/>
    <w:rsid w:val="49EDDC75"/>
    <w:rsid w:val="4A018D26"/>
    <w:rsid w:val="4A215677"/>
    <w:rsid w:val="4AD310E3"/>
    <w:rsid w:val="4AF4649D"/>
    <w:rsid w:val="4AF929BE"/>
    <w:rsid w:val="4B439123"/>
    <w:rsid w:val="4B4E47C8"/>
    <w:rsid w:val="4B6AD4C0"/>
    <w:rsid w:val="4B6D6535"/>
    <w:rsid w:val="4BC8FA80"/>
    <w:rsid w:val="4BD9F5EC"/>
    <w:rsid w:val="4C602022"/>
    <w:rsid w:val="4C8A3790"/>
    <w:rsid w:val="4C8A7F14"/>
    <w:rsid w:val="4CABE157"/>
    <w:rsid w:val="4CB02333"/>
    <w:rsid w:val="4CC7DE1D"/>
    <w:rsid w:val="4CE9C289"/>
    <w:rsid w:val="4D4B50FA"/>
    <w:rsid w:val="4DB8EE37"/>
    <w:rsid w:val="4DF3D0AF"/>
    <w:rsid w:val="4E351C1D"/>
    <w:rsid w:val="4E7C2967"/>
    <w:rsid w:val="4E84B71E"/>
    <w:rsid w:val="4E8E69A0"/>
    <w:rsid w:val="4EC92CFA"/>
    <w:rsid w:val="4EE1D839"/>
    <w:rsid w:val="4F071D51"/>
    <w:rsid w:val="4F8DB557"/>
    <w:rsid w:val="4FFA8ECF"/>
    <w:rsid w:val="500BFB11"/>
    <w:rsid w:val="5026E141"/>
    <w:rsid w:val="5099F993"/>
    <w:rsid w:val="50C2488F"/>
    <w:rsid w:val="50CAC542"/>
    <w:rsid w:val="50FC8622"/>
    <w:rsid w:val="5122D920"/>
    <w:rsid w:val="5124815B"/>
    <w:rsid w:val="51EA1966"/>
    <w:rsid w:val="524C5078"/>
    <w:rsid w:val="52E71AB1"/>
    <w:rsid w:val="534CB775"/>
    <w:rsid w:val="53692F14"/>
    <w:rsid w:val="537F31BB"/>
    <w:rsid w:val="5397160C"/>
    <w:rsid w:val="53C42027"/>
    <w:rsid w:val="542C91DD"/>
    <w:rsid w:val="543E85D6"/>
    <w:rsid w:val="5452FF7A"/>
    <w:rsid w:val="54A629E6"/>
    <w:rsid w:val="550CC4B1"/>
    <w:rsid w:val="551C8D99"/>
    <w:rsid w:val="558521D9"/>
    <w:rsid w:val="55F1F3A5"/>
    <w:rsid w:val="5615A32E"/>
    <w:rsid w:val="563D7BC8"/>
    <w:rsid w:val="56A34AB0"/>
    <w:rsid w:val="57292351"/>
    <w:rsid w:val="573F13C4"/>
    <w:rsid w:val="57515F99"/>
    <w:rsid w:val="57E1615D"/>
    <w:rsid w:val="580ECCB5"/>
    <w:rsid w:val="5860A5E9"/>
    <w:rsid w:val="589B486E"/>
    <w:rsid w:val="58C095FE"/>
    <w:rsid w:val="5912AEE3"/>
    <w:rsid w:val="595568E3"/>
    <w:rsid w:val="59938E49"/>
    <w:rsid w:val="59A44339"/>
    <w:rsid w:val="59A6AB20"/>
    <w:rsid w:val="59CB9447"/>
    <w:rsid w:val="59E6ACE4"/>
    <w:rsid w:val="59F03C49"/>
    <w:rsid w:val="5A3BFB80"/>
    <w:rsid w:val="5A6C3A8D"/>
    <w:rsid w:val="5A72BA80"/>
    <w:rsid w:val="5AC93255"/>
    <w:rsid w:val="5AD9DCEC"/>
    <w:rsid w:val="5AFA9465"/>
    <w:rsid w:val="5B0F75D4"/>
    <w:rsid w:val="5B44DFED"/>
    <w:rsid w:val="5BA831BF"/>
    <w:rsid w:val="5BB0CE19"/>
    <w:rsid w:val="5C24466A"/>
    <w:rsid w:val="5C26E24D"/>
    <w:rsid w:val="5C6C8EBB"/>
    <w:rsid w:val="5C884094"/>
    <w:rsid w:val="5CCBD63F"/>
    <w:rsid w:val="5D1A07C8"/>
    <w:rsid w:val="5D1BE698"/>
    <w:rsid w:val="5D2476BB"/>
    <w:rsid w:val="5D5145EC"/>
    <w:rsid w:val="5D7E174F"/>
    <w:rsid w:val="5D9EC3F1"/>
    <w:rsid w:val="5DF1C581"/>
    <w:rsid w:val="5E19ED46"/>
    <w:rsid w:val="5E569B73"/>
    <w:rsid w:val="5E5EE5FF"/>
    <w:rsid w:val="5E95B96C"/>
    <w:rsid w:val="5EAC2BD2"/>
    <w:rsid w:val="5F1C91F5"/>
    <w:rsid w:val="5F6276DB"/>
    <w:rsid w:val="5F67B947"/>
    <w:rsid w:val="5FE54C92"/>
    <w:rsid w:val="600D0496"/>
    <w:rsid w:val="60A33418"/>
    <w:rsid w:val="612C91FC"/>
    <w:rsid w:val="61A19C6E"/>
    <w:rsid w:val="6231CF39"/>
    <w:rsid w:val="62B6E44C"/>
    <w:rsid w:val="62BDA7C2"/>
    <w:rsid w:val="62E55488"/>
    <w:rsid w:val="62F12B4B"/>
    <w:rsid w:val="630F0940"/>
    <w:rsid w:val="6354FB7F"/>
    <w:rsid w:val="6437A2DB"/>
    <w:rsid w:val="64789DD5"/>
    <w:rsid w:val="64B18387"/>
    <w:rsid w:val="64CA4E57"/>
    <w:rsid w:val="64D48A7F"/>
    <w:rsid w:val="64E9A5C6"/>
    <w:rsid w:val="652A7D29"/>
    <w:rsid w:val="65C9F59E"/>
    <w:rsid w:val="65D0D882"/>
    <w:rsid w:val="66463902"/>
    <w:rsid w:val="6679AD35"/>
    <w:rsid w:val="66D2A51A"/>
    <w:rsid w:val="672E6DCB"/>
    <w:rsid w:val="674EE6EC"/>
    <w:rsid w:val="675A68BE"/>
    <w:rsid w:val="677E22FB"/>
    <w:rsid w:val="677E5AB9"/>
    <w:rsid w:val="67A18796"/>
    <w:rsid w:val="67BBE4F3"/>
    <w:rsid w:val="67EC48E8"/>
    <w:rsid w:val="68CFFABD"/>
    <w:rsid w:val="69368536"/>
    <w:rsid w:val="698AFDD8"/>
    <w:rsid w:val="69C2DF5C"/>
    <w:rsid w:val="6A3CC767"/>
    <w:rsid w:val="6AE3DA00"/>
    <w:rsid w:val="6AECEF0A"/>
    <w:rsid w:val="6AF7B482"/>
    <w:rsid w:val="6B13C8A1"/>
    <w:rsid w:val="6B190188"/>
    <w:rsid w:val="6B2B735B"/>
    <w:rsid w:val="6B2D2AA5"/>
    <w:rsid w:val="6B9A2289"/>
    <w:rsid w:val="6BA634F4"/>
    <w:rsid w:val="6BDB6168"/>
    <w:rsid w:val="6C316C9C"/>
    <w:rsid w:val="6C44BCD1"/>
    <w:rsid w:val="6C61D911"/>
    <w:rsid w:val="6C9D2901"/>
    <w:rsid w:val="6CC6929A"/>
    <w:rsid w:val="6D390ACE"/>
    <w:rsid w:val="6D78BD4E"/>
    <w:rsid w:val="6D7B7EB2"/>
    <w:rsid w:val="6D944EA5"/>
    <w:rsid w:val="6D9C80AD"/>
    <w:rsid w:val="6E28BC10"/>
    <w:rsid w:val="6E752084"/>
    <w:rsid w:val="6E7BADC5"/>
    <w:rsid w:val="6EBB4051"/>
    <w:rsid w:val="6F1A7744"/>
    <w:rsid w:val="6F23C347"/>
    <w:rsid w:val="6FD75D95"/>
    <w:rsid w:val="7017598E"/>
    <w:rsid w:val="70307DE4"/>
    <w:rsid w:val="7030FE14"/>
    <w:rsid w:val="705CEA03"/>
    <w:rsid w:val="7094A19F"/>
    <w:rsid w:val="70AAADA6"/>
    <w:rsid w:val="70AC4C59"/>
    <w:rsid w:val="70F508B9"/>
    <w:rsid w:val="7119B8B8"/>
    <w:rsid w:val="7171B002"/>
    <w:rsid w:val="719CB99E"/>
    <w:rsid w:val="71A6B3A3"/>
    <w:rsid w:val="71C4E005"/>
    <w:rsid w:val="71CB7C7D"/>
    <w:rsid w:val="71D4D663"/>
    <w:rsid w:val="71E8BCE6"/>
    <w:rsid w:val="72700C2F"/>
    <w:rsid w:val="72885457"/>
    <w:rsid w:val="72A36AD4"/>
    <w:rsid w:val="72B689B5"/>
    <w:rsid w:val="739EDC78"/>
    <w:rsid w:val="73A3C081"/>
    <w:rsid w:val="73D048DD"/>
    <w:rsid w:val="741A3272"/>
    <w:rsid w:val="74549239"/>
    <w:rsid w:val="7470B5CE"/>
    <w:rsid w:val="74789BE7"/>
    <w:rsid w:val="74AE028B"/>
    <w:rsid w:val="74FE338D"/>
    <w:rsid w:val="7500557C"/>
    <w:rsid w:val="758B432F"/>
    <w:rsid w:val="75B0D3CB"/>
    <w:rsid w:val="75B9E9F4"/>
    <w:rsid w:val="7618B530"/>
    <w:rsid w:val="7619BEC5"/>
    <w:rsid w:val="762D1436"/>
    <w:rsid w:val="76322C63"/>
    <w:rsid w:val="76D74D07"/>
    <w:rsid w:val="7716F5CA"/>
    <w:rsid w:val="7718E3AD"/>
    <w:rsid w:val="7735168E"/>
    <w:rsid w:val="7736DA6C"/>
    <w:rsid w:val="773E670D"/>
    <w:rsid w:val="773FAE51"/>
    <w:rsid w:val="7779F49B"/>
    <w:rsid w:val="77A1A6E1"/>
    <w:rsid w:val="77B5CA34"/>
    <w:rsid w:val="77EC538A"/>
    <w:rsid w:val="783145A8"/>
    <w:rsid w:val="783FB573"/>
    <w:rsid w:val="784D0C61"/>
    <w:rsid w:val="787C0437"/>
    <w:rsid w:val="78AAC9C7"/>
    <w:rsid w:val="791050C9"/>
    <w:rsid w:val="7959AFF8"/>
    <w:rsid w:val="7990CB3D"/>
    <w:rsid w:val="7997AC55"/>
    <w:rsid w:val="79EC50BE"/>
    <w:rsid w:val="79F1443B"/>
    <w:rsid w:val="7A62554C"/>
    <w:rsid w:val="7A8222CA"/>
    <w:rsid w:val="7AF11189"/>
    <w:rsid w:val="7B0FCF98"/>
    <w:rsid w:val="7B15217B"/>
    <w:rsid w:val="7B22E002"/>
    <w:rsid w:val="7B9969C2"/>
    <w:rsid w:val="7B9E55EC"/>
    <w:rsid w:val="7BED5875"/>
    <w:rsid w:val="7C43212C"/>
    <w:rsid w:val="7C6A5A0E"/>
    <w:rsid w:val="7C746D5D"/>
    <w:rsid w:val="7CD59205"/>
    <w:rsid w:val="7D20B81C"/>
    <w:rsid w:val="7D257834"/>
    <w:rsid w:val="7D859181"/>
    <w:rsid w:val="7D93366F"/>
    <w:rsid w:val="7D97BA76"/>
    <w:rsid w:val="7DC0B98B"/>
    <w:rsid w:val="7DE7A4E9"/>
    <w:rsid w:val="7DFAA287"/>
    <w:rsid w:val="7E06BB34"/>
    <w:rsid w:val="7E12E198"/>
    <w:rsid w:val="7E3FC3BD"/>
    <w:rsid w:val="7E9438C2"/>
    <w:rsid w:val="7EAA22C3"/>
    <w:rsid w:val="7EB3F678"/>
    <w:rsid w:val="7F33C4C6"/>
    <w:rsid w:val="7F5DD0D6"/>
    <w:rsid w:val="7F9762C0"/>
    <w:rsid w:val="7FA93BDA"/>
    <w:rsid w:val="7FB72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8A9DC"/>
  <w15:docId w15:val="{5AA764A5-3CE4-4971-9C70-D1C10EA6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761AB8"/>
    <w:pPr>
      <w:widowControl/>
      <w:tabs>
        <w:tab w:val="left" w:pos="540"/>
        <w:tab w:val="left" w:pos="1260"/>
      </w:tabs>
      <w:spacing w:after="120"/>
      <w:jc w:val="both"/>
    </w:pPr>
    <w:rPr>
      <w:i/>
      <w:color w:val="FF0000"/>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NormalWeb">
    <w:name w:val="Normal (Web)"/>
    <w:basedOn w:val="Normal"/>
    <w:uiPriority w:val="99"/>
    <w:semiHidden/>
    <w:unhideWhenUsed/>
    <w:rsid w:val="005D6CB3"/>
    <w:rPr>
      <w:sz w:val="24"/>
      <w:szCs w:val="24"/>
    </w:rPr>
  </w:style>
  <w:style w:type="table" w:styleId="TableGrid">
    <w:name w:val="Table Grid"/>
    <w:basedOn w:val="TableNormal"/>
    <w:uiPriority w:val="59"/>
    <w:rsid w:val="00AE6F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F4A71"/>
    <w:rPr>
      <w:color w:val="605E5C"/>
      <w:shd w:val="clear" w:color="auto" w:fill="E1DFDD"/>
    </w:rPr>
  </w:style>
  <w:style w:type="character" w:customStyle="1" w:styleId="BodyTextChar">
    <w:name w:val="Body Text Char"/>
    <w:basedOn w:val="DefaultParagraphFont"/>
    <w:link w:val="BodyText"/>
    <w:semiHidden/>
    <w:rsid w:val="00761AB8"/>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14EAD"/>
  </w:style>
  <w:style w:type="paragraph" w:styleId="CommentSubject">
    <w:name w:val="annotation subject"/>
    <w:basedOn w:val="CommentText"/>
    <w:next w:val="CommentText"/>
    <w:link w:val="CommentSubjectChar"/>
    <w:uiPriority w:val="99"/>
    <w:semiHidden/>
    <w:unhideWhenUsed/>
    <w:rsid w:val="00CC4875"/>
    <w:rPr>
      <w:b/>
      <w:bCs/>
    </w:rPr>
  </w:style>
  <w:style w:type="character" w:customStyle="1" w:styleId="CommentSubjectChar">
    <w:name w:val="Comment Subject Char"/>
    <w:basedOn w:val="CommentTextChar"/>
    <w:link w:val="CommentSubject"/>
    <w:uiPriority w:val="99"/>
    <w:semiHidden/>
    <w:rsid w:val="00CC48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49261">
      <w:bodyDiv w:val="1"/>
      <w:marLeft w:val="0"/>
      <w:marRight w:val="0"/>
      <w:marTop w:val="0"/>
      <w:marBottom w:val="0"/>
      <w:divBdr>
        <w:top w:val="none" w:sz="0" w:space="0" w:color="auto"/>
        <w:left w:val="none" w:sz="0" w:space="0" w:color="auto"/>
        <w:bottom w:val="none" w:sz="0" w:space="0" w:color="auto"/>
        <w:right w:val="none" w:sz="0" w:space="0" w:color="auto"/>
      </w:divBdr>
      <w:divsChild>
        <w:div w:id="26179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iscord.com/" TargetMode="External"/><Relationship Id="rId18" Type="http://schemas.openxmlformats.org/officeDocument/2006/relationships/header" Target="header2.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2.png"/><Relationship Id="rId23" Type="http://schemas.microsoft.com/office/2019/05/relationships/documenttasks" Target="documenttasks/documenttasks1.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00010109\Downloads\rup_vision_sp%20(3).dot" TargetMode="External"/></Relationships>
</file>

<file path=word/documenttasks/documenttasks1.xml><?xml version="1.0" encoding="utf-8"?>
<t:Tasks xmlns:t="http://schemas.microsoft.com/office/tasks/2019/documenttasks" xmlns:oel="http://schemas.microsoft.com/office/2019/extlst">
  <t:Task id="{B6C64F02-7969-4585-B482-6F7D464BFAC2}">
    <t:Anchor>
      <t:Comment id="69449830"/>
    </t:Anchor>
    <t:History>
      <t:Event id="{F2EF4DB7-60E6-401C-827D-6B5B22173010}" time="2026-02-23T01:07:34.968Z">
        <t:Attribution userId="S::akhan4@islander.tamucc.edu::24194074-1906-4b90-ad73-ef143231d448" userProvider="AD" userName="Khan, Ayesha"/>
        <t:Anchor>
          <t:Comment id="69449830"/>
        </t:Anchor>
        <t:Create/>
      </t:Event>
      <t:Event id="{BDEF8BF8-A840-4750-B77A-CD01CB21B684}" time="2026-02-23T01:07:34.968Z">
        <t:Attribution userId="S::akhan4@islander.tamucc.edu::24194074-1906-4b90-ad73-ef143231d448" userProvider="AD" userName="Khan, Ayesha"/>
        <t:Anchor>
          <t:Comment id="69449830"/>
        </t:Anchor>
        <t:Assign userId="S::eventura4@islander.tamucc.edu::c847d23f-e48d-4b9b-a943-3c167197e73c" userProvider="AD" userName="Ventura, Eli"/>
      </t:Event>
      <t:Event id="{62CA0C9E-B00E-49AE-856A-53589473193E}" time="2026-02-23T01:07:34.968Z">
        <t:Attribution userId="S::akhan4@islander.tamucc.edu::24194074-1906-4b90-ad73-ef143231d448" userProvider="AD" userName="Khan, Ayesha"/>
        <t:Anchor>
          <t:Comment id="69449830"/>
        </t:Anchor>
        <t:SetTitle title="@Ventura, Eli since this is the first version of the document, dr. demir said we won't write any descriptions about what we completed - the description will just be &quot;the first draft&quot; we only write our revisions in detail if we're re-submitting the …"/>
      </t:Event>
      <t:Event id="{920EEA9A-3EEA-4B37-A8FB-04024C136898}" time="2026-02-23T17:41:59.455Z">
        <t:Attribution userId="S::eventura4@islander.tamucc.edu::c847d23f-e48d-4b9b-a943-3c167197e73c" userProvider="AD" userName="Ventura, El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 (3).dot</Template>
  <TotalTime>53</TotalTime>
  <Pages>21</Pages>
  <Words>4824</Words>
  <Characters>27499</Characters>
  <Application>Microsoft Office Word</Application>
  <DocSecurity>0</DocSecurity>
  <Lines>229</Lines>
  <Paragraphs>64</Paragraphs>
  <ScaleCrop>false</ScaleCrop>
  <Company>&lt;Company Name&gt;</Company>
  <LinksUpToDate>false</LinksUpToDate>
  <CharactersWithSpaces>32259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(PP)</dc:title>
  <dc:subject>&lt;Project Name&gt;</dc:subject>
  <dc:creator>Dr Kadir Alpaslan Demir</dc:creator>
  <cp:keywords/>
  <cp:lastModifiedBy>Reviewer</cp:lastModifiedBy>
  <cp:revision>37</cp:revision>
  <cp:lastPrinted>2025-02-10T08:37:00Z</cp:lastPrinted>
  <dcterms:created xsi:type="dcterms:W3CDTF">2025-02-10T08:34:00Z</dcterms:created>
  <dcterms:modified xsi:type="dcterms:W3CDTF">2026-04-10T08:39:00Z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775b5129ac2a6eb87d2fb0c978aaf152349aa9343804fb8672f458b933d4faca</vt:lpwstr>
  </property>
</Properties>
</file>